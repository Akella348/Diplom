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22558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AFF8FB7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793924C9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204533E6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9E4C238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77FB92A4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0935958B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7B6A1A0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46376CD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56D18417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EC55C98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347DFED3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60A5A2B1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D5F496D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5B90AE5E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587E28D5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7AF167AA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A22E15E" w14:textId="77777777" w:rsidR="004D12A4" w:rsidRPr="00C95C83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472C8952" w14:textId="77777777" w:rsidR="004D12A4" w:rsidRPr="00C95C83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129CF525" w14:textId="77777777" w:rsidR="004D12A4" w:rsidRPr="00C95C83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</w:p>
    <w:p w14:paraId="2A754490" w14:textId="77777777" w:rsidR="004D12A4" w:rsidRPr="00176D3C" w:rsidRDefault="004D12A4" w:rsidP="004D12A4">
      <w:pPr>
        <w:pStyle w:val="afffff1"/>
        <w:suppressAutoHyphens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ДИПЛОМНАЯ РАБОТА</w:t>
      </w:r>
    </w:p>
    <w:p w14:paraId="6FD42406" w14:textId="77777777" w:rsidR="004D12A4" w:rsidRPr="00176D3C" w:rsidRDefault="004D12A4" w:rsidP="004D12A4">
      <w:pPr>
        <w:pStyle w:val="afffff1"/>
        <w:suppressAutoHyphens/>
        <w:ind w:firstLine="0"/>
        <w:jc w:val="center"/>
        <w:rPr>
          <w:bCs/>
          <w:szCs w:val="28"/>
        </w:rPr>
      </w:pPr>
      <w:r w:rsidRPr="00176D3C">
        <w:rPr>
          <w:bCs/>
          <w:szCs w:val="28"/>
        </w:rPr>
        <w:t xml:space="preserve">на </w:t>
      </w:r>
      <w:r>
        <w:rPr>
          <w:bCs/>
          <w:szCs w:val="28"/>
        </w:rPr>
        <w:t>тему</w:t>
      </w:r>
      <w:r w:rsidRPr="00176D3C">
        <w:rPr>
          <w:bCs/>
          <w:szCs w:val="28"/>
        </w:rPr>
        <w:t xml:space="preserve"> </w:t>
      </w:r>
    </w:p>
    <w:p w14:paraId="3876E09C" w14:textId="77777777" w:rsidR="004D12A4" w:rsidRDefault="004D12A4" w:rsidP="004D12A4">
      <w:pPr>
        <w:pStyle w:val="afffff1"/>
        <w:suppressAutoHyphens/>
        <w:ind w:firstLine="0"/>
        <w:jc w:val="center"/>
        <w:rPr>
          <w:bCs/>
          <w:szCs w:val="28"/>
        </w:rPr>
      </w:pPr>
      <w:r>
        <w:rPr>
          <w:bCs/>
          <w:szCs w:val="28"/>
        </w:rPr>
        <w:t>«</w:t>
      </w:r>
      <w:r w:rsidRPr="00895C48">
        <w:rPr>
          <w:bCs/>
          <w:szCs w:val="28"/>
        </w:rPr>
        <w:t>Сравнение различных библиотек для визуализации данных:</w:t>
      </w:r>
    </w:p>
    <w:p w14:paraId="43937FD6" w14:textId="77777777" w:rsidR="004D12A4" w:rsidRPr="004D12A4" w:rsidRDefault="004D12A4" w:rsidP="004D12A4">
      <w:pPr>
        <w:pStyle w:val="afffff1"/>
        <w:suppressAutoHyphens/>
        <w:ind w:firstLine="0"/>
        <w:jc w:val="center"/>
        <w:rPr>
          <w:bCs/>
          <w:szCs w:val="28"/>
          <w:lang w:val="en-US"/>
        </w:rPr>
      </w:pPr>
      <w:r w:rsidRPr="004D12A4">
        <w:rPr>
          <w:bCs/>
          <w:szCs w:val="28"/>
          <w:lang w:val="en-US"/>
        </w:rPr>
        <w:t xml:space="preserve">Matplotlib, Seaborn </w:t>
      </w:r>
      <w:r w:rsidRPr="00895C48">
        <w:rPr>
          <w:bCs/>
          <w:szCs w:val="28"/>
        </w:rPr>
        <w:t>и</w:t>
      </w:r>
      <w:r w:rsidRPr="004D12A4">
        <w:rPr>
          <w:bCs/>
          <w:szCs w:val="28"/>
          <w:lang w:val="en-US"/>
        </w:rPr>
        <w:t xml:space="preserve"> </w:t>
      </w:r>
      <w:proofErr w:type="spellStart"/>
      <w:r w:rsidRPr="004D12A4">
        <w:rPr>
          <w:bCs/>
          <w:szCs w:val="28"/>
          <w:lang w:val="en-US"/>
        </w:rPr>
        <w:t>Plotly</w:t>
      </w:r>
      <w:proofErr w:type="spellEnd"/>
      <w:r w:rsidRPr="004D12A4">
        <w:rPr>
          <w:bCs/>
          <w:szCs w:val="28"/>
          <w:lang w:val="en-US"/>
        </w:rPr>
        <w:t xml:space="preserve">» </w:t>
      </w:r>
    </w:p>
    <w:p w14:paraId="0C9C134E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5A9D53A7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609F0FF9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i/>
          <w:caps/>
          <w:sz w:val="28"/>
          <w:szCs w:val="28"/>
          <w:lang w:val="en-US"/>
        </w:rPr>
      </w:pPr>
    </w:p>
    <w:p w14:paraId="5134A949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6C4F2996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33FB580E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4C6DCE9A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2B9BC8A8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126D9F4A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12848D96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023873B6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4ABBB3C8" w14:textId="7C86FDCC" w:rsidR="004D12A4" w:rsidRPr="00817195" w:rsidRDefault="00817195" w:rsidP="00817195">
      <w:pPr>
        <w:suppressAutoHyphens/>
        <w:spacing w:line="240" w:lineRule="auto"/>
        <w:ind w:firstLine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Автор</w:t>
      </w:r>
    </w:p>
    <w:p w14:paraId="1DECCF03" w14:textId="1504B1DE" w:rsidR="004D12A4" w:rsidRPr="00817195" w:rsidRDefault="00817195" w:rsidP="00817195">
      <w:pPr>
        <w:suppressAutoHyphens/>
        <w:spacing w:line="240" w:lineRule="auto"/>
        <w:ind w:firstLine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Горбунов Артем Станиславович</w:t>
      </w:r>
    </w:p>
    <w:p w14:paraId="20CE57EB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270FA432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1E1AD321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06225EFA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6FA242F5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3EEF9C4D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094C1403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46A868FE" w14:textId="77777777" w:rsidR="004D12A4" w:rsidRP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</w:p>
    <w:p w14:paraId="45D0B110" w14:textId="77777777" w:rsidR="004D12A4" w:rsidRDefault="004D12A4" w:rsidP="004D12A4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Самара</w:t>
      </w:r>
      <w:r w:rsidRPr="004D12A4">
        <w:rPr>
          <w:b/>
          <w:sz w:val="28"/>
          <w:szCs w:val="28"/>
          <w:lang w:val="en-US"/>
        </w:rPr>
        <w:t xml:space="preserve">. </w:t>
      </w:r>
      <w:r w:rsidRPr="00C95C83">
        <w:rPr>
          <w:b/>
          <w:sz w:val="28"/>
          <w:szCs w:val="28"/>
        </w:rPr>
        <w:t>202</w:t>
      </w:r>
      <w:r>
        <w:rPr>
          <w:b/>
          <w:sz w:val="28"/>
          <w:szCs w:val="28"/>
        </w:rPr>
        <w:t>4</w:t>
      </w:r>
    </w:p>
    <w:p w14:paraId="723BD309" w14:textId="77777777" w:rsidR="00176D3C" w:rsidRPr="00176D3C" w:rsidRDefault="00176D3C" w:rsidP="00472F7D">
      <w:pPr>
        <w:suppressAutoHyphens/>
        <w:spacing w:line="240" w:lineRule="auto"/>
        <w:ind w:firstLine="0"/>
        <w:jc w:val="center"/>
        <w:rPr>
          <w:b/>
          <w:sz w:val="28"/>
          <w:szCs w:val="28"/>
        </w:rPr>
        <w:sectPr w:rsidR="00176D3C" w:rsidRPr="00176D3C" w:rsidSect="00191FAF">
          <w:pgSz w:w="11907" w:h="16840" w:code="9"/>
          <w:pgMar w:top="567" w:right="567" w:bottom="568" w:left="1418" w:header="0" w:footer="0" w:gutter="0"/>
          <w:cols w:space="708"/>
          <w:docGrid w:linePitch="360"/>
        </w:sectPr>
      </w:pPr>
    </w:p>
    <w:p w14:paraId="7C1C06C3" w14:textId="77777777" w:rsidR="004009AA" w:rsidRPr="00C95C83" w:rsidRDefault="004009AA" w:rsidP="00472F7D">
      <w:pPr>
        <w:suppressAutoHyphens/>
        <w:ind w:firstLine="0"/>
      </w:pPr>
    </w:p>
    <w:p w14:paraId="5A3C68D7" w14:textId="77777777" w:rsidR="009F6850" w:rsidRPr="00C95C83" w:rsidRDefault="009F6850" w:rsidP="00472F7D">
      <w:pPr>
        <w:tabs>
          <w:tab w:val="left" w:pos="7395"/>
        </w:tabs>
        <w:suppressAutoHyphens/>
        <w:ind w:right="1134"/>
        <w:jc w:val="center"/>
        <w:rPr>
          <w:b/>
          <w:szCs w:val="24"/>
        </w:rPr>
      </w:pPr>
      <w:r w:rsidRPr="00C95C83">
        <w:rPr>
          <w:b/>
          <w:szCs w:val="24"/>
        </w:rPr>
        <w:t>Содержание</w:t>
      </w:r>
    </w:p>
    <w:p w14:paraId="5A8EDFA3" w14:textId="77777777" w:rsidR="009F6850" w:rsidRPr="00C95C83" w:rsidRDefault="009F6850" w:rsidP="00472F7D">
      <w:pPr>
        <w:tabs>
          <w:tab w:val="left" w:pos="7395"/>
        </w:tabs>
        <w:suppressAutoHyphens/>
      </w:pPr>
    </w:p>
    <w:p w14:paraId="514D25D9" w14:textId="676B3531" w:rsidR="00467436" w:rsidRDefault="009F6850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C95C83">
        <w:rPr>
          <w:caps w:val="0"/>
        </w:rPr>
        <w:fldChar w:fldCharType="begin"/>
      </w:r>
      <w:r w:rsidRPr="00C95C83">
        <w:rPr>
          <w:caps w:val="0"/>
        </w:rPr>
        <w:instrText xml:space="preserve"> TOC \o "1-3" \h \z \u </w:instrText>
      </w:r>
      <w:r w:rsidRPr="00C95C83">
        <w:rPr>
          <w:caps w:val="0"/>
        </w:rPr>
        <w:fldChar w:fldCharType="separate"/>
      </w:r>
      <w:hyperlink w:anchor="_Toc186318826" w:history="1">
        <w:r w:rsidR="00467436" w:rsidRPr="00D76678">
          <w:rPr>
            <w:rStyle w:val="af3"/>
            <w:noProof/>
          </w:rPr>
          <w:t>1</w:t>
        </w:r>
        <w:r w:rsidR="00467436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="00467436" w:rsidRPr="00D76678">
          <w:rPr>
            <w:rStyle w:val="af3"/>
            <w:noProof/>
          </w:rPr>
          <w:t>ВВЕДЕНИЕ</w:t>
        </w:r>
        <w:r w:rsidR="00467436">
          <w:rPr>
            <w:noProof/>
            <w:webHidden/>
          </w:rPr>
          <w:tab/>
        </w:r>
        <w:r w:rsidR="00467436">
          <w:rPr>
            <w:noProof/>
            <w:webHidden/>
          </w:rPr>
          <w:fldChar w:fldCharType="begin"/>
        </w:r>
        <w:r w:rsidR="00467436">
          <w:rPr>
            <w:noProof/>
            <w:webHidden/>
          </w:rPr>
          <w:instrText xml:space="preserve"> PAGEREF _Toc186318826 \h </w:instrText>
        </w:r>
        <w:r w:rsidR="00467436">
          <w:rPr>
            <w:noProof/>
            <w:webHidden/>
          </w:rPr>
        </w:r>
        <w:r w:rsidR="00467436">
          <w:rPr>
            <w:noProof/>
            <w:webHidden/>
          </w:rPr>
          <w:fldChar w:fldCharType="separate"/>
        </w:r>
        <w:r w:rsidR="00467436">
          <w:rPr>
            <w:noProof/>
            <w:webHidden/>
          </w:rPr>
          <w:t>4</w:t>
        </w:r>
        <w:r w:rsidR="00467436">
          <w:rPr>
            <w:noProof/>
            <w:webHidden/>
          </w:rPr>
          <w:fldChar w:fldCharType="end"/>
        </w:r>
      </w:hyperlink>
    </w:p>
    <w:p w14:paraId="17B1D36C" w14:textId="0EEFF708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27" w:history="1">
        <w:r w:rsidRPr="00D76678">
          <w:rPr>
            <w:rStyle w:val="af3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Обоснование выбора 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C0884B1" w14:textId="4365717E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28" w:history="1">
        <w:r w:rsidRPr="00D76678">
          <w:rPr>
            <w:rStyle w:val="af3"/>
            <w:noProof/>
          </w:rPr>
          <w:t>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ОПРЕДЕЛЕНИЕ ЦЕЛИ И ЗАДАЧ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D74575" w14:textId="5F2286AC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29" w:history="1">
        <w:r w:rsidRPr="00D76678">
          <w:rPr>
            <w:rStyle w:val="af3"/>
            <w:noProof/>
          </w:rPr>
          <w:t>3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ОСНОВНЫЕ ПОНЯТИЯ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90541A" w14:textId="1369CB96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30" w:history="1">
        <w:r w:rsidRPr="00D76678">
          <w:rPr>
            <w:rStyle w:val="af3"/>
            <w:noProof/>
          </w:rPr>
          <w:t>4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МЕТОДЫ И ПОДХОДЫ К РАЗРАБОТКЕ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F71E92" w14:textId="54FBDEB4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1" w:history="1">
        <w:r w:rsidRPr="00D76678">
          <w:rPr>
            <w:rStyle w:val="af3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Выбор исходных данных для анализа и подбор инструментария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85C988F" w14:textId="765EAC9C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2" w:history="1">
        <w:r w:rsidRPr="00D76678">
          <w:rPr>
            <w:rStyle w:val="af3"/>
          </w:rPr>
          <w:t>4.1.1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Выбор исходных данных для анализа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35597C3" w14:textId="651A69B5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3" w:history="1">
        <w:r w:rsidRPr="00D76678">
          <w:rPr>
            <w:rStyle w:val="af3"/>
          </w:rPr>
          <w:t>4.1.2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Подбор инструментария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5AC10AC" w14:textId="4F214DA1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4" w:history="1">
        <w:r w:rsidRPr="00D76678">
          <w:rPr>
            <w:rStyle w:val="af3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Описание архитектуры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50861A4" w14:textId="3EF5101E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5" w:history="1">
        <w:r w:rsidRPr="00D76678">
          <w:rPr>
            <w:rStyle w:val="af3"/>
          </w:rPr>
          <w:t>4.2.1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Структура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D968B2C" w14:textId="37F856F4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6" w:history="1">
        <w:r w:rsidRPr="00D76678">
          <w:rPr>
            <w:rStyle w:val="af3"/>
          </w:rPr>
          <w:t>4.2.2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Создание визуализаций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365F279" w14:textId="34B7D4C4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7" w:history="1">
        <w:r w:rsidRPr="00D76678">
          <w:rPr>
            <w:rStyle w:val="af3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Сравнение функциональности и удобства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913DD7B" w14:textId="29267486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8" w:history="1">
        <w:r w:rsidRPr="00D76678">
          <w:rPr>
            <w:rStyle w:val="af3"/>
          </w:rPr>
          <w:t>4.3.1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Анализ функциональности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A248323" w14:textId="31B24C99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39" w:history="1">
        <w:r w:rsidRPr="00D76678">
          <w:rPr>
            <w:rStyle w:val="af3"/>
          </w:rPr>
          <w:t>4.3.2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Оценка удобства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5C7AC2E" w14:textId="3B2C0A0A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0" w:history="1">
        <w:r w:rsidRPr="00D76678">
          <w:rPr>
            <w:rStyle w:val="af3"/>
          </w:rPr>
          <w:t>4.4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Обеспечение документальности и отчетности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8255213" w14:textId="4DCE2298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1" w:history="1">
        <w:r w:rsidRPr="00D76678">
          <w:rPr>
            <w:rStyle w:val="af3"/>
          </w:rPr>
          <w:t>4.4.1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Документация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ACA9C48" w14:textId="760902DB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2" w:history="1">
        <w:r w:rsidRPr="00D76678">
          <w:rPr>
            <w:rStyle w:val="af3"/>
          </w:rPr>
          <w:t>4.4.2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Отчет о сравнении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9DA8040" w14:textId="371A36F7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43" w:history="1">
        <w:r w:rsidRPr="00D76678">
          <w:rPr>
            <w:rStyle w:val="af3"/>
            <w:noProof/>
          </w:rPr>
          <w:t>5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ОБЗОР ПОПУЛЯРНЫХ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76E819" w14:textId="6A3958D4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4" w:history="1">
        <w:r w:rsidRPr="00D76678">
          <w:rPr>
            <w:rStyle w:val="af3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  <w:lang w:val="en-US"/>
          </w:rPr>
          <w:t>Matplotlib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2B2E08D" w14:textId="0A7BB52D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5" w:history="1">
        <w:r w:rsidRPr="00D76678">
          <w:rPr>
            <w:rStyle w:val="af3"/>
          </w:rPr>
          <w:t>5.2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  <w:lang w:val="en-US"/>
          </w:rPr>
          <w:t>Seaborn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35D300D" w14:textId="5D481148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6" w:history="1">
        <w:r w:rsidRPr="00D76678">
          <w:rPr>
            <w:rStyle w:val="af3"/>
          </w:rPr>
          <w:t>5.3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  <w:lang w:val="en-US"/>
          </w:rPr>
          <w:t>Plotly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90950B7" w14:textId="3AFC0F39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47" w:history="1">
        <w:r w:rsidRPr="00D76678">
          <w:rPr>
            <w:rStyle w:val="af3"/>
            <w:noProof/>
          </w:rPr>
          <w:t>6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ПРОЕКТИРОВАНИЕ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6A6F32" w14:textId="003E3243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8" w:history="1">
        <w:r w:rsidRPr="00D76678">
          <w:rPr>
            <w:rStyle w:val="af3"/>
          </w:rPr>
          <w:t>6.1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Планирование и анализ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F38AE86" w14:textId="2BC8EA66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49" w:history="1">
        <w:r w:rsidRPr="00D76678">
          <w:rPr>
            <w:rStyle w:val="af3"/>
          </w:rPr>
          <w:t>6.2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Основные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C8C30F4" w14:textId="43EC2F40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0" w:history="1">
        <w:r w:rsidRPr="00D76678">
          <w:rPr>
            <w:rStyle w:val="af3"/>
          </w:rPr>
          <w:t>6.3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Технические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93EFE98" w14:textId="04E69F50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51" w:history="1">
        <w:r w:rsidRPr="00D76678">
          <w:rPr>
            <w:rStyle w:val="af3"/>
            <w:noProof/>
          </w:rPr>
          <w:t>7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РАЗРАБОТКА В СООТВЕТСТВИИ С СОЗДАННОЙ ДОКУМЕНТАЦИЕЙ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B9F418" w14:textId="05ED4D54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2" w:history="1">
        <w:r w:rsidRPr="00D76678">
          <w:rPr>
            <w:rStyle w:val="af3"/>
          </w:rPr>
          <w:t>7.1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Планирование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8D6259E" w14:textId="2C29255E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3" w:history="1">
        <w:r w:rsidRPr="00D76678">
          <w:rPr>
            <w:rStyle w:val="af3"/>
          </w:rPr>
          <w:t>7.2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Разработка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A6E03A1" w14:textId="39295C71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54" w:history="1">
        <w:r w:rsidRPr="00D76678">
          <w:rPr>
            <w:rStyle w:val="af3"/>
            <w:noProof/>
          </w:rPr>
          <w:t>8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АНАЛИЗ И ИНТЕРПРЕТАЦИЯ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8DFA2C" w14:textId="365DB12B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5" w:history="1">
        <w:r w:rsidRPr="00D76678">
          <w:rPr>
            <w:rStyle w:val="af3"/>
          </w:rPr>
          <w:t>8.1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Сравнение библиотек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6C35D26" w14:textId="1D94A16B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6" w:history="1">
        <w:r w:rsidRPr="00D76678">
          <w:rPr>
            <w:rStyle w:val="af3"/>
          </w:rPr>
          <w:t>8.2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Интерпретация результатов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FD95B9C" w14:textId="22D1C739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7" w:history="1">
        <w:r w:rsidRPr="00D76678">
          <w:rPr>
            <w:rStyle w:val="af3"/>
          </w:rPr>
          <w:t>8.3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Рекомендации по выбору библиотеки в зависимости от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09C6396" w14:textId="4CA34C3F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8" w:history="1">
        <w:r w:rsidRPr="00D76678">
          <w:rPr>
            <w:rStyle w:val="af3"/>
          </w:rPr>
          <w:t>8.3.1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Научные исследования и публикации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AA54B55" w14:textId="3222C896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59" w:history="1">
        <w:r w:rsidRPr="00D76678">
          <w:rPr>
            <w:rStyle w:val="af3"/>
          </w:rPr>
          <w:t>8.3.2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Анализ данных и отчетность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247CD8D" w14:textId="6D28E753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60" w:history="1">
        <w:r w:rsidRPr="00D76678">
          <w:rPr>
            <w:rStyle w:val="af3"/>
          </w:rPr>
          <w:t>8.3.3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Веб-приложения и интерактивные дашборды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7A5739D" w14:textId="7DC4FE70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61" w:history="1">
        <w:r w:rsidRPr="00D76678">
          <w:rPr>
            <w:rStyle w:val="af3"/>
          </w:rPr>
          <w:t>8.3.4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Презентации и визуализация данных для бизнеса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1511C43" w14:textId="6828BF4C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62" w:history="1">
        <w:r w:rsidRPr="00D76678">
          <w:rPr>
            <w:rStyle w:val="af3"/>
          </w:rPr>
          <w:t>8.3.5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Образовательные проекты и курсовые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FB60217" w14:textId="6A7D5A6A" w:rsidR="00467436" w:rsidRDefault="00467436">
      <w:pPr>
        <w:pStyle w:val="30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63" w:history="1">
        <w:r w:rsidRPr="00D76678">
          <w:rPr>
            <w:rStyle w:val="af3"/>
          </w:rPr>
          <w:t>8.3.6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Проекты с акцентом на визуализацию больших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47B1EB2" w14:textId="5FFE7628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64" w:history="1">
        <w:r w:rsidRPr="00D76678">
          <w:rPr>
            <w:rStyle w:val="af3"/>
            <w:noProof/>
          </w:rPr>
          <w:t>9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5573B2" w14:textId="4ABEA495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65" w:history="1">
        <w:r w:rsidRPr="00D76678">
          <w:rPr>
            <w:rStyle w:val="af3"/>
          </w:rPr>
          <w:t>9.1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Обзор выполненной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344561E" w14:textId="7AA93E4E" w:rsidR="00467436" w:rsidRDefault="0046743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186318866" w:history="1">
        <w:r w:rsidRPr="00D76678">
          <w:rPr>
            <w:rStyle w:val="af3"/>
          </w:rPr>
          <w:t>9.2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6678">
          <w:rPr>
            <w:rStyle w:val="af3"/>
          </w:rPr>
          <w:t>Дальнейшие планы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_Toc186318866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FA8B0CF" w14:textId="177AE47A" w:rsidR="00467436" w:rsidRDefault="00467436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186318867" w:history="1">
        <w:r w:rsidRPr="00D76678">
          <w:rPr>
            <w:rStyle w:val="af3"/>
            <w:noProof/>
          </w:rPr>
          <w:t>10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</w:rPr>
          <w:tab/>
        </w:r>
        <w:r w:rsidRPr="00D76678">
          <w:rPr>
            <w:rStyle w:val="af3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_Toc186318867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4AA4AA" w14:textId="0593F555" w:rsidR="003D0092" w:rsidRPr="00C95C83" w:rsidRDefault="009F6850" w:rsidP="00472F7D">
      <w:pPr>
        <w:suppressAutoHyphens/>
        <w:ind w:right="-104" w:firstLine="0"/>
        <w:jc w:val="center"/>
        <w:rPr>
          <w:b/>
          <w:sz w:val="22"/>
          <w:szCs w:val="22"/>
        </w:rPr>
      </w:pPr>
      <w:r w:rsidRPr="00C95C83">
        <w:rPr>
          <w:caps/>
        </w:rPr>
        <w:fldChar w:fldCharType="end"/>
      </w:r>
    </w:p>
    <w:p w14:paraId="0F9BCC2D" w14:textId="77777777" w:rsidR="003D0092" w:rsidRPr="00C95C83" w:rsidRDefault="003D0092" w:rsidP="00472F7D">
      <w:pPr>
        <w:suppressAutoHyphens/>
        <w:ind w:right="-1"/>
        <w:jc w:val="center"/>
        <w:rPr>
          <w:b/>
          <w:sz w:val="22"/>
          <w:szCs w:val="22"/>
        </w:rPr>
      </w:pPr>
    </w:p>
    <w:p w14:paraId="66F49996" w14:textId="77777777" w:rsidR="009F3095" w:rsidRPr="00C95C83" w:rsidRDefault="009F3095" w:rsidP="00472F7D">
      <w:pPr>
        <w:suppressAutoHyphens/>
        <w:ind w:firstLine="0"/>
        <w:sectPr w:rsidR="009F3095" w:rsidRPr="00C95C83" w:rsidSect="00BB0829">
          <w:headerReference w:type="default" r:id="rId8"/>
          <w:footerReference w:type="default" r:id="rId9"/>
          <w:pgSz w:w="11907" w:h="16840" w:code="9"/>
          <w:pgMar w:top="567" w:right="567" w:bottom="1276" w:left="1418" w:header="142" w:footer="284" w:gutter="0"/>
          <w:cols w:space="720"/>
          <w:titlePg/>
          <w:docGrid w:linePitch="326"/>
        </w:sectPr>
      </w:pPr>
    </w:p>
    <w:p w14:paraId="50B4F505" w14:textId="044E2D6C" w:rsidR="00B13C43" w:rsidRDefault="00155509" w:rsidP="00DE210D">
      <w:pPr>
        <w:pStyle w:val="1"/>
      </w:pPr>
      <w:bookmarkStart w:id="0" w:name="_Toc186318826"/>
      <w:r>
        <w:lastRenderedPageBreak/>
        <w:t>ВВЕДЕНИЕ</w:t>
      </w:r>
      <w:bookmarkEnd w:id="0"/>
    </w:p>
    <w:p w14:paraId="14BACF2F" w14:textId="4F5A67C4" w:rsidR="00677957" w:rsidRPr="00C95C83" w:rsidRDefault="00677957" w:rsidP="005A28A8">
      <w:pPr>
        <w:pStyle w:val="21"/>
      </w:pPr>
      <w:bookmarkStart w:id="1" w:name="_Toc186318827"/>
      <w:r>
        <w:t>Обоснование выбора темы</w:t>
      </w:r>
      <w:bookmarkEnd w:id="1"/>
    </w:p>
    <w:p w14:paraId="49289F60" w14:textId="3CAAC32B" w:rsidR="00F914CE" w:rsidRDefault="00F04D4B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 xml:space="preserve">Современный мир – это мир технологий и информации. </w:t>
      </w:r>
      <w:r w:rsidR="00DA7DCD">
        <w:rPr>
          <w:color w:val="000000"/>
          <w:lang w:bidi="ru-RU"/>
        </w:rPr>
        <w:t xml:space="preserve">С каждым годом разрабатывается все больше инструментов, как аппаратных, так и программных, которые позволяют нам сокращать время производства, повышать надежность или же просто помогать нам в ежедневных задачах. </w:t>
      </w:r>
    </w:p>
    <w:p w14:paraId="61A93906" w14:textId="74A98CDC" w:rsidR="00DA7DCD" w:rsidRDefault="00DA7DCD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>Объем и сложность данных растут, что делает их анализ, фильтрацию, систематизацию</w:t>
      </w:r>
      <w:r w:rsidR="00677957">
        <w:rPr>
          <w:color w:val="000000"/>
          <w:lang w:bidi="ru-RU"/>
        </w:rPr>
        <w:t xml:space="preserve">, </w:t>
      </w:r>
      <w:r>
        <w:rPr>
          <w:color w:val="000000"/>
          <w:lang w:bidi="ru-RU"/>
        </w:rPr>
        <w:t xml:space="preserve">верификацию </w:t>
      </w:r>
      <w:r w:rsidR="00677957">
        <w:rPr>
          <w:color w:val="000000"/>
          <w:lang w:bidi="ru-RU"/>
        </w:rPr>
        <w:t>и визуализацию непростой задачей. В целом</w:t>
      </w:r>
      <w:r w:rsidR="00D15E95">
        <w:rPr>
          <w:color w:val="000000"/>
          <w:lang w:bidi="ru-RU"/>
        </w:rPr>
        <w:t>,</w:t>
      </w:r>
      <w:r w:rsidR="00677957">
        <w:rPr>
          <w:color w:val="000000"/>
          <w:lang w:bidi="ru-RU"/>
        </w:rPr>
        <w:t xml:space="preserve"> эффективная визуализация данных является важнейшим аспектом в различных областях науки, технологий и бизнеса, и помогает не только лучше понять информацию, но и выявить скрытые закономерности, тенденции и аномалии. В связи с этим, выбор соответствующего инструмента для визуализации данных становится критически важным для аналитиков, исследователей и бизнесменов.</w:t>
      </w:r>
    </w:p>
    <w:p w14:paraId="174AD261" w14:textId="3ECC44AE" w:rsidR="00677957" w:rsidRDefault="00C15AE4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>С точки зрения практического применения визуализация данных позволит эффективно представлять сложные объемы информации в наглядной и понятной форме, что облегчает анализ и восприятие данных. Качественная визуализация может сыграть ключевую роль в анализе научных и технических исследований, анализе тенденций и трендов на рынке, а также</w:t>
      </w:r>
      <w:r w:rsidR="00566B8F">
        <w:rPr>
          <w:color w:val="000000"/>
          <w:lang w:bidi="ru-RU"/>
        </w:rPr>
        <w:t xml:space="preserve"> анализе</w:t>
      </w:r>
      <w:r>
        <w:rPr>
          <w:color w:val="000000"/>
          <w:lang w:bidi="ru-RU"/>
        </w:rPr>
        <w:t xml:space="preserve"> статистик</w:t>
      </w:r>
      <w:r w:rsidR="00566B8F">
        <w:rPr>
          <w:color w:val="000000"/>
          <w:lang w:bidi="ru-RU"/>
        </w:rPr>
        <w:t>и</w:t>
      </w:r>
      <w:r>
        <w:rPr>
          <w:color w:val="000000"/>
          <w:lang w:bidi="ru-RU"/>
        </w:rPr>
        <w:t xml:space="preserve"> коммерческой и иных дея</w:t>
      </w:r>
      <w:r w:rsidR="00566B8F">
        <w:rPr>
          <w:color w:val="000000"/>
          <w:lang w:bidi="ru-RU"/>
        </w:rPr>
        <w:t>тельностей.</w:t>
      </w:r>
    </w:p>
    <w:p w14:paraId="389ECA86" w14:textId="6D4CCC8A" w:rsidR="00566B8F" w:rsidRDefault="00566B8F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 xml:space="preserve">Изучение темы визуализации данных позволит мне в дальнейшем использовать соответствующие инструменты для </w:t>
      </w:r>
      <w:r w:rsidR="00D15E95">
        <w:rPr>
          <w:color w:val="000000"/>
          <w:lang w:bidi="ru-RU"/>
        </w:rPr>
        <w:t>оценки продаж оборудования различных модификаций, а также оценки эффективности и объема продаж в различных условиях.</w:t>
      </w:r>
      <w:r w:rsidR="00817195">
        <w:rPr>
          <w:color w:val="000000"/>
          <w:lang w:bidi="ru-RU"/>
        </w:rPr>
        <w:t xml:space="preserve"> Также визуализация данных позволит мне в дальнейшем отображать данные о расходах и погрешности прибора при подборе оборудования.</w:t>
      </w:r>
    </w:p>
    <w:p w14:paraId="250B3DA8" w14:textId="17BE9E43" w:rsidR="009065BF" w:rsidRPr="006C7E1E" w:rsidRDefault="00155509" w:rsidP="00FF37A6">
      <w:pPr>
        <w:pStyle w:val="1"/>
      </w:pPr>
      <w:r w:rsidRPr="00677957">
        <w:rPr>
          <w:color w:val="000000"/>
          <w:lang w:bidi="ru-RU"/>
        </w:rPr>
        <w:br w:type="page"/>
      </w:r>
      <w:bookmarkStart w:id="2" w:name="_Toc186318828"/>
      <w:r w:rsidR="004D12A4">
        <w:lastRenderedPageBreak/>
        <w:t>ОПРЕДЕЛЕНИЕ ЦЕЛИ И ЗАДАЧ ИССЛЕДОВАНИЯ</w:t>
      </w:r>
      <w:bookmarkEnd w:id="2"/>
    </w:p>
    <w:p w14:paraId="3B492A1A" w14:textId="48204292" w:rsidR="009065BF" w:rsidRDefault="00677957" w:rsidP="009065BF">
      <w:pPr>
        <w:suppressAutoHyphens/>
        <w:rPr>
          <w:color w:val="000000"/>
          <w:lang w:bidi="ru-RU"/>
        </w:rPr>
      </w:pPr>
      <w:r>
        <w:t xml:space="preserve">Основной целью данной дипломной работы является сравнение трех библиотек </w:t>
      </w:r>
      <w:r w:rsidR="002E09FD">
        <w:t xml:space="preserve">для визуализации данных с точки зрения функциональности, производительности, простоты использования и качества визуализации. </w:t>
      </w:r>
      <w:r w:rsidR="002E09FD" w:rsidRPr="002E09FD">
        <w:t xml:space="preserve">В ходе исследования будут рассмотрены основные </w:t>
      </w:r>
      <w:r w:rsidR="00D15E95">
        <w:t>методы, принципы и подходы</w:t>
      </w:r>
      <w:r w:rsidR="002E09FD" w:rsidRPr="002E09FD">
        <w:t xml:space="preserve"> каждой библиотеки, приведены примеры их применения, а также проведен анализ случаев, в которых использование одной библиотеки может быть предпочтительнее другой.</w:t>
      </w:r>
    </w:p>
    <w:p w14:paraId="00E0F9A5" w14:textId="77777777" w:rsidR="009065BF" w:rsidRPr="009065BF" w:rsidRDefault="009065BF" w:rsidP="009065BF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br w:type="page"/>
      </w:r>
    </w:p>
    <w:p w14:paraId="51D5EC62" w14:textId="5666AED5" w:rsidR="00ED0A4F" w:rsidRPr="00C95C83" w:rsidRDefault="004D12A4" w:rsidP="00DE210D">
      <w:pPr>
        <w:pStyle w:val="1"/>
      </w:pPr>
      <w:bookmarkStart w:id="3" w:name="_Toc186318829"/>
      <w:r>
        <w:lastRenderedPageBreak/>
        <w:t>ОСНОВНЫЕ ПОНЯТИЯ И ОПРЕДЕЛЕНИЯ</w:t>
      </w:r>
      <w:bookmarkEnd w:id="3"/>
    </w:p>
    <w:p w14:paraId="4E5660CF" w14:textId="5E65E672" w:rsidR="008325D3" w:rsidRDefault="002E09FD" w:rsidP="00472F7D">
      <w:pPr>
        <w:suppressAutoHyphens/>
        <w:rPr>
          <w:color w:val="000000"/>
          <w:lang w:bidi="ru-RU"/>
        </w:rPr>
      </w:pPr>
      <w:r>
        <w:rPr>
          <w:color w:val="000000"/>
          <w:lang w:bidi="ru-RU"/>
        </w:rPr>
        <w:t>В ходе исследования и разработки мы будем оперировать понятиями и определениями, указанными далее:</w:t>
      </w:r>
    </w:p>
    <w:p w14:paraId="6A6B45C2" w14:textId="00C70B21" w:rsidR="002E09FD" w:rsidRDefault="002E09FD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Визуализация данных</w:t>
      </w:r>
      <w:r>
        <w:rPr>
          <w:color w:val="000000"/>
          <w:lang w:bidi="ru-RU"/>
        </w:rPr>
        <w:t xml:space="preserve"> – процесс представления данных в графической или визуальной форме для облегчения их анализа и интерпретации;</w:t>
      </w:r>
    </w:p>
    <w:p w14:paraId="1350A52F" w14:textId="376CD9B7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График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графическое представление данных, которое может принимать различные формы</w:t>
      </w:r>
      <w:r>
        <w:rPr>
          <w:color w:val="000000"/>
          <w:lang w:bidi="ru-RU"/>
        </w:rPr>
        <w:t>:</w:t>
      </w:r>
      <w:r w:rsidRPr="00784EBA">
        <w:rPr>
          <w:color w:val="000000"/>
          <w:lang w:bidi="ru-RU"/>
        </w:rPr>
        <w:t xml:space="preserve"> линейные графики, столбчатые диаграммы, круговые диаграммы и т.</w:t>
      </w:r>
      <w:r>
        <w:rPr>
          <w:color w:val="000000"/>
          <w:lang w:bidi="ru-RU"/>
        </w:rPr>
        <w:t>п.;</w:t>
      </w:r>
    </w:p>
    <w:p w14:paraId="65E90297" w14:textId="0CFEF75E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Диаграмма</w:t>
      </w:r>
      <w:r w:rsidRPr="00784EBA">
        <w:rPr>
          <w:color w:val="000000"/>
          <w:lang w:bidi="ru-RU"/>
        </w:rPr>
        <w:t xml:space="preserve"> - графическое представление данных, которое показывает взаимосвязи между переменными, например, диаграмма рассеяния или линейная диаграмма</w:t>
      </w:r>
      <w:r w:rsidR="00050593">
        <w:rPr>
          <w:color w:val="000000"/>
          <w:lang w:bidi="ru-RU"/>
        </w:rPr>
        <w:t>;</w:t>
      </w:r>
    </w:p>
    <w:p w14:paraId="2C6484B3" w14:textId="5FCE0CB9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Легенда</w:t>
      </w:r>
      <w:r w:rsidRPr="00050593">
        <w:rPr>
          <w:color w:val="000000"/>
          <w:lang w:bidi="ru-RU"/>
        </w:rPr>
        <w:t xml:space="preserve"> - элемент графика, который объясняет, что означают различные цвета, символы или линии, используемые для представления данных</w:t>
      </w:r>
      <w:r>
        <w:rPr>
          <w:color w:val="000000"/>
          <w:lang w:bidi="ru-RU"/>
        </w:rPr>
        <w:t>;</w:t>
      </w:r>
    </w:p>
    <w:p w14:paraId="2616E128" w14:textId="41699610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Интерактивность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возможность взаимодействия пользователя с визуализацией, что позволяет динамически изменять данные или параметры графика</w:t>
      </w:r>
      <w:r>
        <w:rPr>
          <w:color w:val="000000"/>
          <w:lang w:bidi="ru-RU"/>
        </w:rPr>
        <w:t>;</w:t>
      </w:r>
    </w:p>
    <w:p w14:paraId="02AF2B6E" w14:textId="69F0C14C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Статическая</w:t>
      </w:r>
      <w:r w:rsidRPr="00784EBA">
        <w:rPr>
          <w:color w:val="000000"/>
          <w:lang w:bidi="ru-RU"/>
        </w:rPr>
        <w:t xml:space="preserve"> </w:t>
      </w:r>
      <w:r w:rsidRPr="00784EBA">
        <w:rPr>
          <w:b/>
          <w:bCs/>
          <w:i/>
          <w:iCs/>
          <w:color w:val="000000"/>
          <w:lang w:bidi="ru-RU"/>
        </w:rPr>
        <w:t>визуализация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графическое представление данных, которое не изменяется в ответ на действия пользователя; обычно это изображения, созданные заранее</w:t>
      </w:r>
      <w:r>
        <w:rPr>
          <w:color w:val="000000"/>
          <w:lang w:bidi="ru-RU"/>
        </w:rPr>
        <w:t>;</w:t>
      </w:r>
    </w:p>
    <w:p w14:paraId="3889004B" w14:textId="543476D8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Цветовая</w:t>
      </w:r>
      <w:r w:rsidRPr="00784EBA">
        <w:rPr>
          <w:color w:val="000000"/>
          <w:lang w:bidi="ru-RU"/>
        </w:rPr>
        <w:t xml:space="preserve"> </w:t>
      </w:r>
      <w:r w:rsidRPr="00784EBA">
        <w:rPr>
          <w:b/>
          <w:bCs/>
          <w:i/>
          <w:iCs/>
          <w:color w:val="000000"/>
          <w:lang w:bidi="ru-RU"/>
        </w:rPr>
        <w:t>палитра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набор цветов, используемых для отображения данных в визуализации, что может помочь в восприятии информации и выделении ключевых элементов</w:t>
      </w:r>
      <w:r>
        <w:rPr>
          <w:color w:val="000000"/>
          <w:lang w:bidi="ru-RU"/>
        </w:rPr>
        <w:t>;</w:t>
      </w:r>
    </w:p>
    <w:p w14:paraId="2A40A9BD" w14:textId="16C23CBB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Подборка</w:t>
      </w:r>
      <w:r w:rsidRPr="00784EBA">
        <w:rPr>
          <w:color w:val="000000"/>
          <w:lang w:bidi="ru-RU"/>
        </w:rPr>
        <w:t xml:space="preserve"> </w:t>
      </w:r>
      <w:r w:rsidRPr="00784EBA">
        <w:rPr>
          <w:b/>
          <w:bCs/>
          <w:i/>
          <w:iCs/>
          <w:color w:val="000000"/>
          <w:lang w:bidi="ru-RU"/>
        </w:rPr>
        <w:t>данных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процесс выбора и фильтрации данных, которые будут использованы для визуализации, что может включать агрегацию, группировку и трансформацию данных</w:t>
      </w:r>
      <w:r>
        <w:rPr>
          <w:color w:val="000000"/>
          <w:lang w:bidi="ru-RU"/>
        </w:rPr>
        <w:t>;</w:t>
      </w:r>
    </w:p>
    <w:p w14:paraId="34A094B2" w14:textId="7ECAFDA7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Метки осей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текстовые обозначения, которые помогают идентифицировать, что представляют оси графика, включая единицы измерения и категории</w:t>
      </w:r>
      <w:r>
        <w:rPr>
          <w:color w:val="000000"/>
          <w:lang w:bidi="ru-RU"/>
        </w:rPr>
        <w:t>;</w:t>
      </w:r>
    </w:p>
    <w:p w14:paraId="4C71F7D0" w14:textId="33456AC6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Оси</w:t>
      </w:r>
      <w:r w:rsidRPr="00050593">
        <w:rPr>
          <w:color w:val="000000"/>
          <w:lang w:bidi="ru-RU"/>
        </w:rPr>
        <w:t xml:space="preserve"> - линии на графике, которые представляют собой шкалы для измерения данных; обычно есть две оси: горизонтальная (X) и вертикальная (Y)</w:t>
      </w:r>
      <w:r>
        <w:rPr>
          <w:color w:val="000000"/>
          <w:lang w:bidi="ru-RU"/>
        </w:rPr>
        <w:t>;</w:t>
      </w:r>
    </w:p>
    <w:p w14:paraId="091DF139" w14:textId="23AD7226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Тренд</w:t>
      </w:r>
      <w:r w:rsidRPr="00050593">
        <w:rPr>
          <w:color w:val="000000"/>
          <w:lang w:bidi="ru-RU"/>
        </w:rPr>
        <w:t xml:space="preserve"> - общее направление, в котором движутся данные, что может быть выявлено через линейные графики или другие визуализации</w:t>
      </w:r>
      <w:r>
        <w:rPr>
          <w:color w:val="000000"/>
          <w:lang w:bidi="ru-RU"/>
        </w:rPr>
        <w:t>;</w:t>
      </w:r>
    </w:p>
    <w:p w14:paraId="138D2811" w14:textId="4A7B2534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График плотности</w:t>
      </w:r>
      <w:r w:rsidRPr="00784EBA">
        <w:rPr>
          <w:color w:val="000000"/>
          <w:lang w:bidi="ru-RU"/>
        </w:rPr>
        <w:t xml:space="preserve"> - визуализация, показывающая распределение данных по непрерывной переменной, часто используется для выявления аномалий и тенденций</w:t>
      </w:r>
      <w:r>
        <w:rPr>
          <w:color w:val="000000"/>
          <w:lang w:bidi="ru-RU"/>
        </w:rPr>
        <w:t>;</w:t>
      </w:r>
    </w:p>
    <w:p w14:paraId="1DD2C350" w14:textId="4A552F85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Аномалия</w:t>
      </w:r>
      <w:r w:rsidRPr="00784EBA">
        <w:rPr>
          <w:color w:val="000000"/>
          <w:lang w:bidi="ru-RU"/>
        </w:rPr>
        <w:t xml:space="preserve"> </w:t>
      </w:r>
      <w:r>
        <w:rPr>
          <w:color w:val="000000"/>
          <w:lang w:bidi="ru-RU"/>
        </w:rPr>
        <w:t>–</w:t>
      </w:r>
      <w:r w:rsidRPr="00784EBA">
        <w:rPr>
          <w:color w:val="000000"/>
          <w:lang w:bidi="ru-RU"/>
        </w:rPr>
        <w:t xml:space="preserve"> отклонение от ожидаемого поведения в данных, которое может быть выявлено с помощью визуализации и требует дальнейшего анализа</w:t>
      </w:r>
      <w:r>
        <w:rPr>
          <w:color w:val="000000"/>
          <w:lang w:bidi="ru-RU"/>
        </w:rPr>
        <w:t>;</w:t>
      </w:r>
    </w:p>
    <w:p w14:paraId="410CEB57" w14:textId="5C070935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proofErr w:type="spellStart"/>
      <w:r w:rsidRPr="00050593">
        <w:rPr>
          <w:b/>
          <w:bCs/>
          <w:i/>
          <w:iCs/>
          <w:color w:val="000000"/>
          <w:lang w:bidi="ru-RU"/>
        </w:rPr>
        <w:t>Субплоты</w:t>
      </w:r>
      <w:proofErr w:type="spellEnd"/>
      <w:r w:rsidRPr="00050593">
        <w:rPr>
          <w:color w:val="000000"/>
          <w:lang w:bidi="ru-RU"/>
        </w:rPr>
        <w:t xml:space="preserve"> - отдельные графики, размещенные на одной фигуре, что позволяет сравнивать несколько наборов данных или визуализаций одновременно</w:t>
      </w:r>
      <w:r>
        <w:rPr>
          <w:color w:val="000000"/>
          <w:lang w:bidi="ru-RU"/>
        </w:rPr>
        <w:t>;</w:t>
      </w:r>
    </w:p>
    <w:p w14:paraId="14F91B43" w14:textId="5AF3B074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lastRenderedPageBreak/>
        <w:t>Сетчатый график (</w:t>
      </w:r>
      <w:proofErr w:type="spellStart"/>
      <w:r w:rsidRPr="00050593">
        <w:rPr>
          <w:b/>
          <w:bCs/>
          <w:i/>
          <w:iCs/>
          <w:color w:val="000000"/>
          <w:lang w:bidi="ru-RU"/>
        </w:rPr>
        <w:t>Facet</w:t>
      </w:r>
      <w:proofErr w:type="spellEnd"/>
      <w:r w:rsidRPr="00050593">
        <w:rPr>
          <w:b/>
          <w:bCs/>
          <w:i/>
          <w:iCs/>
          <w:color w:val="000000"/>
          <w:lang w:bidi="ru-RU"/>
        </w:rPr>
        <w:t xml:space="preserve"> </w:t>
      </w:r>
      <w:proofErr w:type="spellStart"/>
      <w:r w:rsidRPr="00050593">
        <w:rPr>
          <w:b/>
          <w:bCs/>
          <w:i/>
          <w:iCs/>
          <w:color w:val="000000"/>
          <w:lang w:bidi="ru-RU"/>
        </w:rPr>
        <w:t>Plot</w:t>
      </w:r>
      <w:proofErr w:type="spellEnd"/>
      <w:r w:rsidRPr="00050593">
        <w:rPr>
          <w:b/>
          <w:bCs/>
          <w:i/>
          <w:iCs/>
          <w:color w:val="000000"/>
          <w:lang w:bidi="ru-RU"/>
        </w:rPr>
        <w:t>)</w:t>
      </w:r>
      <w:r w:rsidRPr="00050593">
        <w:rPr>
          <w:color w:val="000000"/>
          <w:lang w:bidi="ru-RU"/>
        </w:rPr>
        <w:t xml:space="preserve"> - способ разделения данных на несколько графиков по категориям, что позволяет сравнивать различные группы в одном представлении</w:t>
      </w:r>
    </w:p>
    <w:p w14:paraId="5BCF0D1E" w14:textId="4A9AD1CB" w:rsidR="00784EBA" w:rsidRDefault="00784EBA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784EBA">
        <w:rPr>
          <w:b/>
          <w:bCs/>
          <w:i/>
          <w:iCs/>
          <w:color w:val="000000"/>
          <w:lang w:bidi="ru-RU"/>
        </w:rPr>
        <w:t>Уровень абстракции</w:t>
      </w:r>
      <w:r w:rsidRPr="00784EBA">
        <w:rPr>
          <w:color w:val="000000"/>
          <w:lang w:bidi="ru-RU"/>
        </w:rPr>
        <w:t xml:space="preserve"> - степень сложности интерфейса библиотеки, которая определяет, насколько легко пользователю создавать визуализации, начиная от низкоуровневых настроек до высокоуровневых команд</w:t>
      </w:r>
      <w:r>
        <w:rPr>
          <w:color w:val="000000"/>
          <w:lang w:bidi="ru-RU"/>
        </w:rPr>
        <w:t>;</w:t>
      </w:r>
    </w:p>
    <w:p w14:paraId="10F2AD66" w14:textId="77777777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proofErr w:type="spellStart"/>
      <w:r w:rsidRPr="00784EBA">
        <w:rPr>
          <w:b/>
          <w:bCs/>
          <w:i/>
          <w:iCs/>
          <w:color w:val="000000"/>
          <w:lang w:bidi="ru-RU"/>
        </w:rPr>
        <w:t>Сериализация</w:t>
      </w:r>
      <w:proofErr w:type="spellEnd"/>
      <w:r w:rsidRPr="00784EBA">
        <w:rPr>
          <w:color w:val="000000"/>
          <w:lang w:bidi="ru-RU"/>
        </w:rPr>
        <w:t xml:space="preserve"> - процесс преобразования структуры данных или объекта в формат, который может быть легко сохранен или передан и затем восстановлен</w:t>
      </w:r>
      <w:r>
        <w:rPr>
          <w:color w:val="000000"/>
          <w:lang w:bidi="ru-RU"/>
        </w:rPr>
        <w:t>;</w:t>
      </w:r>
    </w:p>
    <w:p w14:paraId="306F4312" w14:textId="74489F20" w:rsidR="00784EBA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Агрегация</w:t>
      </w:r>
      <w:r w:rsidRPr="00050593">
        <w:rPr>
          <w:color w:val="000000"/>
          <w:lang w:bidi="ru-RU"/>
        </w:rPr>
        <w:t xml:space="preserve"> - процесс объединения данных в группы для упрощения анализа, часто включает в себя подсчет, суммирование или усреднение значений</w:t>
      </w:r>
      <w:r>
        <w:rPr>
          <w:color w:val="000000"/>
          <w:lang w:bidi="ru-RU"/>
        </w:rPr>
        <w:t>;</w:t>
      </w:r>
    </w:p>
    <w:p w14:paraId="210D9460" w14:textId="1C47BEA8" w:rsidR="00050593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Кросс-табуляция</w:t>
      </w:r>
      <w:r w:rsidRPr="00050593">
        <w:rPr>
          <w:color w:val="000000"/>
          <w:lang w:bidi="ru-RU"/>
        </w:rPr>
        <w:t xml:space="preserve"> - метод представления данных, который показывает взаимосвязь между двумя или более переменными в виде таблицы</w:t>
      </w:r>
      <w:r>
        <w:rPr>
          <w:color w:val="000000"/>
          <w:lang w:bidi="ru-RU"/>
        </w:rPr>
        <w:t>;</w:t>
      </w:r>
    </w:p>
    <w:p w14:paraId="0769E529" w14:textId="6B3423FA" w:rsidR="00050593" w:rsidRPr="002E09FD" w:rsidRDefault="00050593" w:rsidP="00315CB6">
      <w:pPr>
        <w:pStyle w:val="affff9"/>
        <w:numPr>
          <w:ilvl w:val="0"/>
          <w:numId w:val="10"/>
        </w:numPr>
        <w:suppressAutoHyphens/>
        <w:ind w:left="1134" w:hanging="425"/>
        <w:rPr>
          <w:color w:val="000000"/>
          <w:lang w:bidi="ru-RU"/>
        </w:rPr>
      </w:pPr>
      <w:r w:rsidRPr="00050593">
        <w:rPr>
          <w:b/>
          <w:bCs/>
          <w:i/>
          <w:iCs/>
          <w:color w:val="000000"/>
          <w:lang w:bidi="ru-RU"/>
        </w:rPr>
        <w:t>Фильтрация данных</w:t>
      </w:r>
      <w:r w:rsidRPr="00050593">
        <w:rPr>
          <w:color w:val="000000"/>
          <w:lang w:bidi="ru-RU"/>
        </w:rPr>
        <w:t xml:space="preserve"> - процесс выбора подмножества данных на основе определенных критериев, что позволяет сосредоточиться на конкретных аспектах информации</w:t>
      </w:r>
      <w:r>
        <w:rPr>
          <w:color w:val="000000"/>
          <w:lang w:bidi="ru-RU"/>
        </w:rPr>
        <w:t>.</w:t>
      </w:r>
    </w:p>
    <w:p w14:paraId="4477D724" w14:textId="5B2182B8" w:rsidR="00077DA6" w:rsidRPr="00C95C83" w:rsidRDefault="00B10F2F" w:rsidP="00077DA6">
      <w:pPr>
        <w:pStyle w:val="1"/>
      </w:pPr>
      <w:r>
        <w:rPr>
          <w:highlight w:val="yellow"/>
        </w:rPr>
        <w:br w:type="page"/>
      </w:r>
      <w:bookmarkStart w:id="4" w:name="_Toc186318830"/>
      <w:r w:rsidR="004D12A4">
        <w:lastRenderedPageBreak/>
        <w:t>МЕТОДЫ И ПОДХОДЫ К РАЗРАБОТКЕ</w:t>
      </w:r>
      <w:bookmarkEnd w:id="4"/>
    </w:p>
    <w:p w14:paraId="3FDD5ABA" w14:textId="2A1C893D" w:rsidR="00A664B6" w:rsidRPr="00C95C83" w:rsidRDefault="005A28A8" w:rsidP="005A28A8">
      <w:pPr>
        <w:pStyle w:val="21"/>
      </w:pPr>
      <w:bookmarkStart w:id="5" w:name="_Toc186318831"/>
      <w:r>
        <w:t>Выбор исходных данных для анализа и подбор инструментария</w:t>
      </w:r>
      <w:bookmarkEnd w:id="5"/>
    </w:p>
    <w:p w14:paraId="078503DA" w14:textId="48E82954" w:rsidR="005A28A8" w:rsidRPr="00C95C83" w:rsidRDefault="005A28A8" w:rsidP="00C35329">
      <w:pPr>
        <w:pStyle w:val="3"/>
      </w:pPr>
      <w:bookmarkStart w:id="6" w:name="_Toc186318832"/>
      <w:r>
        <w:t>Выбор исходных данных для анализа</w:t>
      </w:r>
      <w:bookmarkEnd w:id="6"/>
    </w:p>
    <w:p w14:paraId="580DDDD3" w14:textId="0BD1C04C" w:rsidR="00A664B6" w:rsidRDefault="005A28A8" w:rsidP="00077DA6">
      <w:pPr>
        <w:suppressAutoHyphens/>
      </w:pPr>
      <w:r w:rsidRPr="005A28A8">
        <w:t xml:space="preserve">Начнем с определения задач, которые необходимо решить с помощью визуализации данных, и подберем соответствующие наборы данных. Это могут быть открытые </w:t>
      </w:r>
      <w:proofErr w:type="spellStart"/>
      <w:r w:rsidRPr="005A28A8">
        <w:t>датасеты</w:t>
      </w:r>
      <w:proofErr w:type="spellEnd"/>
      <w:r w:rsidRPr="005A28A8">
        <w:t xml:space="preserve"> из различных областей, например, финансовые данные, данные о здоровье, данные о климате и т.д.</w:t>
      </w:r>
    </w:p>
    <w:p w14:paraId="3BE4C9F3" w14:textId="5624312F" w:rsidR="005A28A8" w:rsidRPr="00C95C83" w:rsidRDefault="005A28A8" w:rsidP="00C35329">
      <w:pPr>
        <w:pStyle w:val="3"/>
      </w:pPr>
      <w:bookmarkStart w:id="7" w:name="_Toc186318833"/>
      <w:r>
        <w:t>Подбор инструментария</w:t>
      </w:r>
      <w:bookmarkEnd w:id="7"/>
    </w:p>
    <w:p w14:paraId="44854E9A" w14:textId="1B74080E" w:rsidR="00077DA6" w:rsidRPr="00C95C83" w:rsidRDefault="005A28A8" w:rsidP="00077DA6">
      <w:pPr>
        <w:suppressAutoHyphens/>
      </w:pPr>
      <w:r w:rsidRPr="007D6666">
        <w:t>На основе выбранных данных определим, какие библиотеки визуализации будут наиболее подходящими.</w:t>
      </w:r>
    </w:p>
    <w:p w14:paraId="1F2995E1" w14:textId="47D1FD97" w:rsidR="00A664B6" w:rsidRPr="00C95C83" w:rsidRDefault="005A28A8" w:rsidP="005A28A8">
      <w:pPr>
        <w:pStyle w:val="21"/>
      </w:pPr>
      <w:bookmarkStart w:id="8" w:name="_Toc186318834"/>
      <w:r>
        <w:t>Описание архитектуры проекта</w:t>
      </w:r>
      <w:bookmarkEnd w:id="8"/>
    </w:p>
    <w:p w14:paraId="532449A4" w14:textId="2514B714" w:rsidR="005A28A8" w:rsidRPr="00C95C83" w:rsidRDefault="005A28A8" w:rsidP="00C35329">
      <w:pPr>
        <w:pStyle w:val="3"/>
      </w:pPr>
      <w:bookmarkStart w:id="9" w:name="_Toc186318835"/>
      <w:r>
        <w:t>Структура проекта</w:t>
      </w:r>
      <w:bookmarkEnd w:id="9"/>
    </w:p>
    <w:p w14:paraId="28EF391C" w14:textId="18A6AAD7" w:rsidR="008A1A56" w:rsidRDefault="008A1A56" w:rsidP="008A1A56">
      <w:pPr>
        <w:suppressAutoHyphens/>
      </w:pPr>
      <w:r>
        <w:t>Определение структуры проекта, включая файлы с исполняющим кодом, кодом взаимодействия с базами данных, базы данных.</w:t>
      </w:r>
    </w:p>
    <w:p w14:paraId="3229F4AB" w14:textId="27A94314" w:rsidR="005A28A8" w:rsidRPr="00C95C83" w:rsidRDefault="005A28A8" w:rsidP="00C35329">
      <w:pPr>
        <w:pStyle w:val="3"/>
      </w:pPr>
      <w:bookmarkStart w:id="10" w:name="_Toc186318836"/>
      <w:r>
        <w:t>Создание визуализаций</w:t>
      </w:r>
      <w:bookmarkEnd w:id="10"/>
    </w:p>
    <w:p w14:paraId="49255192" w14:textId="6446412F" w:rsidR="00077DA6" w:rsidRPr="00C95C83" w:rsidRDefault="008A1A56" w:rsidP="00077DA6">
      <w:pPr>
        <w:suppressAutoHyphens/>
      </w:pPr>
      <w:r w:rsidRPr="00D15E95">
        <w:t>Разработка скриптов для создания различных типов графиков с использованием каждой библиотеки.</w:t>
      </w:r>
    </w:p>
    <w:p w14:paraId="785CD2D2" w14:textId="0E5943EB" w:rsidR="00A664B6" w:rsidRPr="00C95C83" w:rsidRDefault="005A28A8" w:rsidP="005A28A8">
      <w:pPr>
        <w:pStyle w:val="21"/>
      </w:pPr>
      <w:bookmarkStart w:id="11" w:name="_Toc186318837"/>
      <w:r>
        <w:t>Сравнение функциональности и удобства использования</w:t>
      </w:r>
      <w:bookmarkEnd w:id="11"/>
    </w:p>
    <w:p w14:paraId="0E9C00AB" w14:textId="7C6ACFDE" w:rsidR="005A28A8" w:rsidRPr="00C95C83" w:rsidRDefault="005A28A8" w:rsidP="00C35329">
      <w:pPr>
        <w:pStyle w:val="3"/>
      </w:pPr>
      <w:bookmarkStart w:id="12" w:name="_Toc186318838"/>
      <w:r>
        <w:t>Анализ функциональности</w:t>
      </w:r>
      <w:bookmarkEnd w:id="12"/>
    </w:p>
    <w:p w14:paraId="351EC448" w14:textId="10ADF0C1" w:rsidR="00A664B6" w:rsidRDefault="008A1A56" w:rsidP="00077DA6">
      <w:pPr>
        <w:suppressAutoHyphens/>
      </w:pPr>
      <w:r>
        <w:t xml:space="preserve">По каждой из задач проводится анализ функциональности, глубина настройки, степень соответствия полученного результата к ожидаемому результату. </w:t>
      </w:r>
    </w:p>
    <w:p w14:paraId="11D24A9C" w14:textId="71B321F7" w:rsidR="005A28A8" w:rsidRPr="00C95C83" w:rsidRDefault="005A28A8" w:rsidP="00C35329">
      <w:pPr>
        <w:pStyle w:val="3"/>
      </w:pPr>
      <w:bookmarkStart w:id="13" w:name="_Toc186318839"/>
      <w:r>
        <w:t>Оценка удобства использования</w:t>
      </w:r>
      <w:bookmarkEnd w:id="13"/>
    </w:p>
    <w:p w14:paraId="37B72FE5" w14:textId="46A37CCE" w:rsidR="00077DA6" w:rsidRPr="00C95C83" w:rsidRDefault="008A1A56" w:rsidP="00077DA6">
      <w:pPr>
        <w:suppressAutoHyphens/>
      </w:pPr>
      <w:r>
        <w:t>По каждой из задач проводится анализ объема кода, удобство его редактирования и дополнения, и читаемость результатов.</w:t>
      </w:r>
    </w:p>
    <w:p w14:paraId="505AED76" w14:textId="2F25423E" w:rsidR="00A664B6" w:rsidRPr="00C95C83" w:rsidRDefault="005A28A8" w:rsidP="005A28A8">
      <w:pPr>
        <w:pStyle w:val="21"/>
      </w:pPr>
      <w:bookmarkStart w:id="14" w:name="_Toc186318840"/>
      <w:r>
        <w:lastRenderedPageBreak/>
        <w:t>Обеспечение документальности и отчетности</w:t>
      </w:r>
      <w:bookmarkEnd w:id="14"/>
    </w:p>
    <w:p w14:paraId="4B84F5C6" w14:textId="12B1B06E" w:rsidR="005A28A8" w:rsidRPr="00C95C83" w:rsidRDefault="005A28A8" w:rsidP="00C35329">
      <w:pPr>
        <w:pStyle w:val="3"/>
      </w:pPr>
      <w:bookmarkStart w:id="15" w:name="_Toc186318841"/>
      <w:r>
        <w:t>Документация</w:t>
      </w:r>
      <w:bookmarkEnd w:id="15"/>
    </w:p>
    <w:p w14:paraId="4B77DCB5" w14:textId="6760D8C6" w:rsidR="00A664B6" w:rsidRDefault="008A1A56" w:rsidP="00077DA6">
      <w:pPr>
        <w:suppressAutoHyphens/>
      </w:pPr>
      <w:r w:rsidRPr="008A1A56">
        <w:t>Созда</w:t>
      </w:r>
      <w:r>
        <w:t>ть</w:t>
      </w:r>
      <w:r w:rsidRPr="008A1A56">
        <w:t xml:space="preserve"> подробную документацию, в которой будут описаны методы визуализации, примеры кода и интерпретация полученных графиков.</w:t>
      </w:r>
    </w:p>
    <w:p w14:paraId="09B54693" w14:textId="5943D5D4" w:rsidR="00077DA6" w:rsidRPr="00C95C83" w:rsidRDefault="00077DA6" w:rsidP="00077DA6">
      <w:pPr>
        <w:suppressAutoHyphens/>
      </w:pPr>
    </w:p>
    <w:p w14:paraId="46D58220" w14:textId="104A87CF" w:rsidR="005A28A8" w:rsidRPr="00C95C83" w:rsidRDefault="005A28A8" w:rsidP="00C35329">
      <w:pPr>
        <w:pStyle w:val="3"/>
      </w:pPr>
      <w:bookmarkStart w:id="16" w:name="_Toc186318842"/>
      <w:r>
        <w:t>Отчет о сравнении</w:t>
      </w:r>
      <w:bookmarkEnd w:id="16"/>
    </w:p>
    <w:p w14:paraId="51C13BDD" w14:textId="20A9B6DB" w:rsidR="00077DA6" w:rsidRPr="00C95C83" w:rsidRDefault="008A1A56" w:rsidP="00077DA6">
      <w:pPr>
        <w:suppressAutoHyphens/>
      </w:pPr>
      <w:r w:rsidRPr="008A1A56">
        <w:t>Подготов</w:t>
      </w:r>
      <w:r>
        <w:t>ка</w:t>
      </w:r>
      <w:r w:rsidRPr="008A1A56">
        <w:t xml:space="preserve"> отчет</w:t>
      </w:r>
      <w:r>
        <w:t>а</w:t>
      </w:r>
      <w:r w:rsidRPr="008A1A56">
        <w:t xml:space="preserve">, в котором будет представлено сравнение функциональности и удобства использования </w:t>
      </w:r>
      <w:proofErr w:type="spellStart"/>
      <w:r w:rsidRPr="008A1A56">
        <w:t>Matplotlib</w:t>
      </w:r>
      <w:proofErr w:type="spellEnd"/>
      <w:r w:rsidRPr="008A1A56">
        <w:t xml:space="preserve">, </w:t>
      </w:r>
      <w:proofErr w:type="spellStart"/>
      <w:r w:rsidRPr="008A1A56">
        <w:t>Seaborn</w:t>
      </w:r>
      <w:proofErr w:type="spellEnd"/>
      <w:r w:rsidRPr="008A1A56">
        <w:t xml:space="preserve"> и </w:t>
      </w:r>
      <w:proofErr w:type="spellStart"/>
      <w:r w:rsidRPr="008A1A56">
        <w:t>Plotly</w:t>
      </w:r>
      <w:proofErr w:type="spellEnd"/>
      <w:r w:rsidRPr="008A1A56">
        <w:t>, а также рекомендации по выбору библиотеки в зависимости от конкретных задач визуализации данных.</w:t>
      </w:r>
    </w:p>
    <w:p w14:paraId="7D2265D9" w14:textId="5AD7093D" w:rsidR="00120877" w:rsidRPr="00C95C83" w:rsidRDefault="00077DA6" w:rsidP="00DE210D">
      <w:pPr>
        <w:pStyle w:val="1"/>
      </w:pPr>
      <w:r>
        <w:rPr>
          <w:b w:val="0"/>
          <w:bCs w:val="0"/>
          <w:sz w:val="24"/>
          <w:szCs w:val="20"/>
        </w:rPr>
        <w:br w:type="page"/>
      </w:r>
      <w:bookmarkStart w:id="17" w:name="_Toc186318843"/>
      <w:r w:rsidR="00A664B6">
        <w:lastRenderedPageBreak/>
        <w:t>ОБЗОР ПОПУЛЯРНЫХ ИНСТРУМЕНТОВ</w:t>
      </w:r>
      <w:bookmarkEnd w:id="17"/>
    </w:p>
    <w:p w14:paraId="18ACD9EC" w14:textId="51A766C0" w:rsidR="00A664B6" w:rsidRPr="00C95C83" w:rsidRDefault="007D6666" w:rsidP="005A28A8">
      <w:pPr>
        <w:pStyle w:val="21"/>
      </w:pPr>
      <w:bookmarkStart w:id="18" w:name="_Toc186318844"/>
      <w:r>
        <w:rPr>
          <w:lang w:val="en-US"/>
        </w:rPr>
        <w:t>Matplotlib</w:t>
      </w:r>
      <w:bookmarkEnd w:id="18"/>
    </w:p>
    <w:p w14:paraId="1AB22998" w14:textId="31CF029C" w:rsidR="007E4E09" w:rsidRDefault="007E4E09" w:rsidP="007E4E09">
      <w:pPr>
        <w:suppressAutoHyphens/>
      </w:pPr>
      <w:proofErr w:type="spellStart"/>
      <w:r w:rsidRPr="007E4E09">
        <w:t>Matplotlib</w:t>
      </w:r>
      <w:proofErr w:type="spellEnd"/>
      <w:r w:rsidRPr="007E4E09">
        <w:t xml:space="preserve"> основана на концепции объектно-ориентированного программирования, что позволяет пользователям создавать графики, используя объекты и методы.</w:t>
      </w:r>
      <w:r>
        <w:t xml:space="preserve"> Основные принципы </w:t>
      </w:r>
      <w:r>
        <w:rPr>
          <w:lang w:val="en-US"/>
        </w:rPr>
        <w:t>Matplotlib</w:t>
      </w:r>
      <w:r w:rsidRPr="007E4E09">
        <w:t xml:space="preserve"> </w:t>
      </w:r>
      <w:r>
        <w:t>включают объектно-ориентированный подход, систему координат и кастомизацию.</w:t>
      </w:r>
    </w:p>
    <w:p w14:paraId="6DA3F854" w14:textId="6F9E2D6B" w:rsidR="007E4E09" w:rsidRPr="007E4E09" w:rsidRDefault="007E4E09" w:rsidP="007E4E09">
      <w:pPr>
        <w:suppressAutoHyphens/>
      </w:pPr>
      <w:r>
        <w:t xml:space="preserve">В </w:t>
      </w:r>
      <w:proofErr w:type="spellStart"/>
      <w:r w:rsidRPr="007E4E09">
        <w:t>Matplotlib</w:t>
      </w:r>
      <w:proofErr w:type="spellEnd"/>
      <w:r>
        <w:t xml:space="preserve"> графики создаются как объекты, обладающие различными атрибутами</w:t>
      </w:r>
      <w:r w:rsidR="00527071">
        <w:t xml:space="preserve">, что дает возможность к кастомизации, а система координат, используемая для размещения графиков на плоскости, позволяет создавать сложные визуализации с </w:t>
      </w:r>
      <w:proofErr w:type="spellStart"/>
      <w:r w:rsidR="00527071">
        <w:t>подграфиками</w:t>
      </w:r>
      <w:proofErr w:type="spellEnd"/>
      <w:r w:rsidR="00527071">
        <w:t>.</w:t>
      </w:r>
    </w:p>
    <w:p w14:paraId="00CECD76" w14:textId="0D4AF7D2" w:rsidR="00A664B6" w:rsidRPr="00654903" w:rsidRDefault="000913EC" w:rsidP="000913EC">
      <w:pPr>
        <w:suppressAutoHyphens/>
      </w:pPr>
      <w:r>
        <w:t>Б</w:t>
      </w:r>
      <w:r w:rsidR="00654903">
        <w:t>иблиотека содержит в себе широкий набор инструментов для создания статических, анимационных и интерактивных графиков.</w:t>
      </w:r>
    </w:p>
    <w:p w14:paraId="2BAA2A7F" w14:textId="1D7B3DA7" w:rsidR="00B10F2F" w:rsidRDefault="00654903" w:rsidP="00077DA6">
      <w:pPr>
        <w:suppressAutoHyphens/>
      </w:pPr>
      <w:bookmarkStart w:id="19" w:name="_Toc86245242"/>
      <w:r>
        <w:t>Типы графиков, реализованных в библиотеке:</w:t>
      </w:r>
    </w:p>
    <w:p w14:paraId="1BF8EEC3" w14:textId="1FEA79C7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Линейные</w:t>
      </w:r>
    </w:p>
    <w:p w14:paraId="04F12B3A" w14:textId="076AED7D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Диаграммы рассеяния</w:t>
      </w:r>
    </w:p>
    <w:p w14:paraId="2C258F4E" w14:textId="02B7C297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Гистограммы</w:t>
      </w:r>
    </w:p>
    <w:p w14:paraId="5EB0D6DF" w14:textId="4DF506DA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Круговые диаграммы</w:t>
      </w:r>
    </w:p>
    <w:p w14:paraId="4C14C085" w14:textId="6FCB2E38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Тепловые карты</w:t>
      </w:r>
    </w:p>
    <w:p w14:paraId="60B91F57" w14:textId="6F0338ED" w:rsidR="00654903" w:rsidRDefault="00654903" w:rsidP="00315CB6">
      <w:pPr>
        <w:pStyle w:val="affff9"/>
        <w:numPr>
          <w:ilvl w:val="0"/>
          <w:numId w:val="11"/>
        </w:numPr>
        <w:suppressAutoHyphens/>
      </w:pPr>
      <w:r>
        <w:t>3</w:t>
      </w:r>
      <w:r>
        <w:rPr>
          <w:lang w:val="en-US"/>
        </w:rPr>
        <w:t xml:space="preserve">D </w:t>
      </w:r>
      <w:r>
        <w:t>графики</w:t>
      </w:r>
    </w:p>
    <w:p w14:paraId="69ABCF1C" w14:textId="3229372F" w:rsidR="00D15E95" w:rsidRDefault="00D15E95" w:rsidP="00D15E95">
      <w:pPr>
        <w:suppressAutoHyphens/>
      </w:pPr>
      <w:r>
        <w:rPr>
          <w:lang w:val="en-US"/>
        </w:rPr>
        <w:t>Matplotlib</w:t>
      </w:r>
      <w:r w:rsidRPr="00D15E95">
        <w:t xml:space="preserve"> </w:t>
      </w:r>
      <w:r>
        <w:t>хорошо интегрируется с другими библиотека</w:t>
      </w:r>
      <w:r w:rsidR="00470B4D">
        <w:t>ми</w:t>
      </w:r>
      <w:r>
        <w:t xml:space="preserve"> </w:t>
      </w:r>
      <w:r>
        <w:rPr>
          <w:lang w:val="en-US"/>
        </w:rPr>
        <w:t>Python</w:t>
      </w:r>
      <w:r>
        <w:t>, такими как:</w:t>
      </w:r>
    </w:p>
    <w:p w14:paraId="0BCD5377" w14:textId="02CF4A87" w:rsidR="00D15E95" w:rsidRDefault="00D15E95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NumPy</w:t>
      </w:r>
      <w:r w:rsidRPr="00D15E95">
        <w:t xml:space="preserve">: </w:t>
      </w:r>
      <w:r>
        <w:t>для работы с массивами чисел и выполнения математических операций;</w:t>
      </w:r>
    </w:p>
    <w:p w14:paraId="656AC4FA" w14:textId="71E62069" w:rsidR="00D15E95" w:rsidRDefault="00D15E95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Pandas</w:t>
      </w:r>
      <w:r w:rsidRPr="00D15E95">
        <w:t xml:space="preserve">: </w:t>
      </w:r>
      <w:r>
        <w:t>для анализа данных и работы с табличными данными</w:t>
      </w:r>
      <w:r w:rsidRPr="00D15E95">
        <w:t>;</w:t>
      </w:r>
    </w:p>
    <w:p w14:paraId="38C088B6" w14:textId="6A3205FA" w:rsidR="00D15E95" w:rsidRPr="00D15E95" w:rsidRDefault="00D15E95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Seaborn</w:t>
      </w:r>
      <w:r w:rsidRPr="00D15E95">
        <w:t xml:space="preserve">: </w:t>
      </w:r>
      <w:r>
        <w:t xml:space="preserve">для более сложной визуализации и статических графиков, построенных на основе </w:t>
      </w:r>
      <w:r>
        <w:rPr>
          <w:lang w:val="en-US"/>
        </w:rPr>
        <w:t>Matplotlib</w:t>
      </w:r>
      <w:r w:rsidRPr="00D15E95">
        <w:t>.</w:t>
      </w:r>
    </w:p>
    <w:p w14:paraId="5A0FB97A" w14:textId="45283956" w:rsidR="00A664B6" w:rsidRPr="00C95C83" w:rsidRDefault="007D6666" w:rsidP="005A28A8">
      <w:pPr>
        <w:pStyle w:val="21"/>
      </w:pPr>
      <w:bookmarkStart w:id="20" w:name="_Toc186318845"/>
      <w:r>
        <w:rPr>
          <w:lang w:val="en-US"/>
        </w:rPr>
        <w:t>Seaborn</w:t>
      </w:r>
      <w:bookmarkEnd w:id="20"/>
    </w:p>
    <w:p w14:paraId="087353DA" w14:textId="51E1838D" w:rsidR="00A664B6" w:rsidRDefault="00817BAB" w:rsidP="00077DA6">
      <w:pPr>
        <w:suppressAutoHyphens/>
      </w:pPr>
      <w:r>
        <w:t xml:space="preserve">Данная библиотека для визуализации построена на основе </w:t>
      </w:r>
      <w:r>
        <w:rPr>
          <w:lang w:val="en-US"/>
        </w:rPr>
        <w:t>Matplotlib</w:t>
      </w:r>
      <w:r>
        <w:t xml:space="preserve"> и представляет из себя высокоуровневый интерфейс</w:t>
      </w:r>
      <w:r w:rsidRPr="00817BAB">
        <w:t xml:space="preserve">. </w:t>
      </w:r>
      <w:r>
        <w:t xml:space="preserve">Основные цели библиотеки </w:t>
      </w:r>
      <w:r>
        <w:rPr>
          <w:lang w:val="en-US"/>
        </w:rPr>
        <w:t>Seaborn</w:t>
      </w:r>
      <w:r w:rsidRPr="00817BAB">
        <w:t xml:space="preserve"> – </w:t>
      </w:r>
      <w:r>
        <w:t xml:space="preserve">упрощение создания сложных визуализаций и улучшение эстетического оформления графиков. </w:t>
      </w:r>
    </w:p>
    <w:p w14:paraId="53809F9F" w14:textId="694836D6" w:rsidR="00817BAB" w:rsidRDefault="00817BAB" w:rsidP="00077DA6">
      <w:pPr>
        <w:suppressAutoHyphens/>
      </w:pPr>
      <w:r>
        <w:rPr>
          <w:lang w:val="en-US"/>
        </w:rPr>
        <w:t>Seaborn</w:t>
      </w:r>
      <w:r w:rsidRPr="00817BAB">
        <w:t xml:space="preserve"> </w:t>
      </w:r>
      <w:r>
        <w:t>основана на некоторых важных принципах:</w:t>
      </w:r>
    </w:p>
    <w:p w14:paraId="126C9DD1" w14:textId="0D70310E" w:rsidR="00817BAB" w:rsidRDefault="00817BAB" w:rsidP="00315CB6">
      <w:pPr>
        <w:pStyle w:val="affff9"/>
        <w:numPr>
          <w:ilvl w:val="0"/>
          <w:numId w:val="13"/>
        </w:numPr>
        <w:suppressAutoHyphens/>
      </w:pPr>
      <w:r>
        <w:t>Статистическая визуализация: библиотека ориентирована на визуализацию статистических данных, что позволяет пользователям легко создавать графики;</w:t>
      </w:r>
    </w:p>
    <w:p w14:paraId="2416A5B4" w14:textId="66FE5113" w:rsidR="00817BAB" w:rsidRDefault="00817BAB" w:rsidP="00315CB6">
      <w:pPr>
        <w:pStyle w:val="affff9"/>
        <w:numPr>
          <w:ilvl w:val="0"/>
          <w:numId w:val="13"/>
        </w:numPr>
        <w:suppressAutoHyphens/>
      </w:pPr>
      <w:r>
        <w:t xml:space="preserve">Интуитивно понятный </w:t>
      </w:r>
      <w:r>
        <w:rPr>
          <w:lang w:val="en-US"/>
        </w:rPr>
        <w:t>API</w:t>
      </w:r>
      <w:r w:rsidRPr="00817BAB">
        <w:t xml:space="preserve">: </w:t>
      </w:r>
      <w:r>
        <w:t xml:space="preserve">библиотека использует высокоуровневые функции, которые позволяют </w:t>
      </w:r>
      <w:r w:rsidR="006E3313">
        <w:t>пользователям создавать сложные графики с минимальными усилиями.</w:t>
      </w:r>
    </w:p>
    <w:p w14:paraId="45792BA8" w14:textId="19A4B36F" w:rsidR="006E3313" w:rsidRDefault="006E3313" w:rsidP="00315CB6">
      <w:pPr>
        <w:pStyle w:val="affff9"/>
        <w:numPr>
          <w:ilvl w:val="0"/>
          <w:numId w:val="13"/>
        </w:numPr>
        <w:suppressAutoHyphens/>
      </w:pPr>
      <w:r>
        <w:lastRenderedPageBreak/>
        <w:t>Эстетика: библиотека автоматически применяет стиль и цветовые палитры, что делает графики более привлекательными, однако позволяет настроить стиль и цветовую схему самостоятельно;</w:t>
      </w:r>
    </w:p>
    <w:p w14:paraId="105DA911" w14:textId="4488531B" w:rsidR="006E3313" w:rsidRDefault="006E3313" w:rsidP="00315CB6">
      <w:pPr>
        <w:pStyle w:val="affff9"/>
        <w:numPr>
          <w:ilvl w:val="0"/>
          <w:numId w:val="13"/>
        </w:numPr>
        <w:suppressAutoHyphens/>
      </w:pPr>
      <w:r>
        <w:t xml:space="preserve">Интеграция с </w:t>
      </w:r>
      <w:r>
        <w:rPr>
          <w:lang w:val="en-US"/>
        </w:rPr>
        <w:t>Pandas</w:t>
      </w:r>
      <w:r w:rsidRPr="006E3313">
        <w:t xml:space="preserve">: </w:t>
      </w:r>
      <w:r>
        <w:t xml:space="preserve">библиотека хорошо работает с </w:t>
      </w:r>
      <w:proofErr w:type="spellStart"/>
      <w:r>
        <w:rPr>
          <w:lang w:val="en-US"/>
        </w:rPr>
        <w:t>DataFrame</w:t>
      </w:r>
      <w:proofErr w:type="spellEnd"/>
      <w:r w:rsidRPr="006E3313">
        <w:t xml:space="preserve"> </w:t>
      </w:r>
      <w:r>
        <w:t xml:space="preserve">из библиотеки </w:t>
      </w:r>
      <w:r>
        <w:rPr>
          <w:lang w:val="en-US"/>
        </w:rPr>
        <w:t>Pandas</w:t>
      </w:r>
      <w:r>
        <w:t xml:space="preserve">, что упрощает процесс визуализации данных, хранящихся </w:t>
      </w:r>
      <w:proofErr w:type="spellStart"/>
      <w:r>
        <w:t>таблиной</w:t>
      </w:r>
      <w:proofErr w:type="spellEnd"/>
      <w:r>
        <w:t xml:space="preserve"> форме.</w:t>
      </w:r>
    </w:p>
    <w:p w14:paraId="6BFDFE6E" w14:textId="79B10143" w:rsidR="00470B4D" w:rsidRDefault="00470B4D" w:rsidP="00470B4D">
      <w:pPr>
        <w:suppressAutoHyphens/>
      </w:pPr>
      <w:r>
        <w:rPr>
          <w:lang w:val="en-US"/>
        </w:rPr>
        <w:t>Seaborn</w:t>
      </w:r>
      <w:r w:rsidRPr="00D15E95">
        <w:t xml:space="preserve"> </w:t>
      </w:r>
      <w:r>
        <w:t xml:space="preserve">хорошо интегрируется с другими библиотеками </w:t>
      </w:r>
      <w:r>
        <w:rPr>
          <w:lang w:val="en-US"/>
        </w:rPr>
        <w:t>Python</w:t>
      </w:r>
      <w:r>
        <w:t>, такими как:</w:t>
      </w:r>
    </w:p>
    <w:p w14:paraId="0A16AD56" w14:textId="25D87DBD" w:rsidR="00470B4D" w:rsidRDefault="00470B4D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Matplotlib</w:t>
      </w:r>
      <w:r w:rsidRPr="00D15E95">
        <w:t xml:space="preserve">: </w:t>
      </w:r>
      <w:r>
        <w:t>построен на указанной библиотеке</w:t>
      </w:r>
      <w:r w:rsidR="00A916DE">
        <w:t xml:space="preserve"> и может использовать его функции для более детальной настройки</w:t>
      </w:r>
      <w:r>
        <w:t>;</w:t>
      </w:r>
    </w:p>
    <w:p w14:paraId="23047AF6" w14:textId="77777777" w:rsidR="00470B4D" w:rsidRDefault="00470B4D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Pandas</w:t>
      </w:r>
      <w:r w:rsidRPr="00D15E95">
        <w:t xml:space="preserve">: </w:t>
      </w:r>
      <w:r>
        <w:t>для анализа данных и работы с табличными данными</w:t>
      </w:r>
      <w:r w:rsidRPr="00D15E95">
        <w:t>;</w:t>
      </w:r>
    </w:p>
    <w:p w14:paraId="7DEDE41D" w14:textId="192E4E04" w:rsidR="00470B4D" w:rsidRPr="00D15E95" w:rsidRDefault="00A916DE" w:rsidP="00315CB6">
      <w:pPr>
        <w:pStyle w:val="affff9"/>
        <w:numPr>
          <w:ilvl w:val="0"/>
          <w:numId w:val="12"/>
        </w:numPr>
        <w:suppressAutoHyphens/>
      </w:pPr>
      <w:r>
        <w:rPr>
          <w:lang w:val="en-US"/>
        </w:rPr>
        <w:t>NumPy</w:t>
      </w:r>
      <w:r w:rsidRPr="00D15E95">
        <w:t xml:space="preserve">: </w:t>
      </w:r>
      <w:r>
        <w:t>для работы с массивами чисел и выполнения математических операций</w:t>
      </w:r>
      <w:r w:rsidR="00470B4D" w:rsidRPr="00D15E95">
        <w:t>.</w:t>
      </w:r>
    </w:p>
    <w:p w14:paraId="50F1FAB6" w14:textId="1271760B" w:rsidR="00A664B6" w:rsidRPr="00C95C83" w:rsidRDefault="007D6666" w:rsidP="005A28A8">
      <w:pPr>
        <w:pStyle w:val="21"/>
      </w:pPr>
      <w:bookmarkStart w:id="21" w:name="_Toc186318846"/>
      <w:proofErr w:type="spellStart"/>
      <w:r>
        <w:rPr>
          <w:lang w:val="en-US"/>
        </w:rPr>
        <w:t>Plotly</w:t>
      </w:r>
      <w:bookmarkEnd w:id="21"/>
      <w:proofErr w:type="spellEnd"/>
    </w:p>
    <w:p w14:paraId="6C8F7ABF" w14:textId="4E44E40D" w:rsidR="00A664B6" w:rsidRPr="00470B4D" w:rsidRDefault="00470B4D" w:rsidP="00077DA6">
      <w:pPr>
        <w:suppressAutoHyphens/>
      </w:pPr>
      <w:r>
        <w:t xml:space="preserve">Библиотека </w:t>
      </w:r>
      <w:proofErr w:type="spellStart"/>
      <w:r>
        <w:rPr>
          <w:lang w:val="en-US"/>
        </w:rPr>
        <w:t>Plotly</w:t>
      </w:r>
      <w:proofErr w:type="spellEnd"/>
      <w:r w:rsidRPr="00470B4D">
        <w:t xml:space="preserve"> </w:t>
      </w:r>
      <w:r>
        <w:t>– это б</w:t>
      </w:r>
      <w:r w:rsidRPr="00470B4D">
        <w:t xml:space="preserve">иблиотека для интерактивной визуализации данных, которая позволяет создавать графики и </w:t>
      </w:r>
      <w:proofErr w:type="spellStart"/>
      <w:r w:rsidRPr="00470B4D">
        <w:t>дашборды</w:t>
      </w:r>
      <w:proofErr w:type="spellEnd"/>
      <w:r w:rsidRPr="00470B4D">
        <w:t xml:space="preserve"> с высокой степенью интерактивности. Она поддерживает множество типов графиков и хорошо интегрируется с различными языками программирования, такими как Python, R и JavaScript</w:t>
      </w:r>
      <w:r>
        <w:t>.</w:t>
      </w:r>
    </w:p>
    <w:p w14:paraId="545EB927" w14:textId="779FC895" w:rsidR="00A664B6" w:rsidRDefault="00470B4D" w:rsidP="00077DA6">
      <w:pPr>
        <w:suppressAutoHyphens/>
      </w:pPr>
      <w:proofErr w:type="spellStart"/>
      <w:r w:rsidRPr="00470B4D">
        <w:t>Plotly</w:t>
      </w:r>
      <w:proofErr w:type="spellEnd"/>
      <w:r w:rsidRPr="00470B4D">
        <w:t xml:space="preserve"> ориентирован на создание интерактивных визуализаций, что позволяет пользователям взаимодействовать с графиками. Основные принципы работы библиотеки включают:</w:t>
      </w:r>
    </w:p>
    <w:p w14:paraId="47DEE5ED" w14:textId="526F2F4E" w:rsidR="00470B4D" w:rsidRDefault="00470B4D" w:rsidP="00315CB6">
      <w:pPr>
        <w:pStyle w:val="affff9"/>
        <w:numPr>
          <w:ilvl w:val="0"/>
          <w:numId w:val="14"/>
        </w:numPr>
        <w:suppressAutoHyphens/>
      </w:pPr>
      <w:r>
        <w:t>Интерактивность: г</w:t>
      </w:r>
      <w:r w:rsidRPr="00470B4D">
        <w:t xml:space="preserve">рафики, созданные с помощью </w:t>
      </w:r>
      <w:proofErr w:type="spellStart"/>
      <w:r w:rsidRPr="00470B4D">
        <w:t>Plotly</w:t>
      </w:r>
      <w:proofErr w:type="spellEnd"/>
      <w:r w:rsidRPr="00470B4D">
        <w:t>, позволяют пользователям взаимодействовать с данными, например, масштабировать, перемещать и наводить курсор для получения дополнительной информации</w:t>
      </w:r>
      <w:r>
        <w:t>;</w:t>
      </w:r>
    </w:p>
    <w:p w14:paraId="79095E33" w14:textId="1033859B" w:rsidR="00470B4D" w:rsidRDefault="00470B4D" w:rsidP="00315CB6">
      <w:pPr>
        <w:pStyle w:val="affff9"/>
        <w:numPr>
          <w:ilvl w:val="0"/>
          <w:numId w:val="14"/>
        </w:numPr>
        <w:suppressAutoHyphens/>
      </w:pPr>
      <w:r>
        <w:t>Удобство использования: библиотека</w:t>
      </w:r>
      <w:r w:rsidRPr="00470B4D">
        <w:t xml:space="preserve"> предлагает интуитивно понятный API, который позволяет создавать сложные графики с минимальными усилиями</w:t>
      </w:r>
      <w:r>
        <w:t>;</w:t>
      </w:r>
    </w:p>
    <w:p w14:paraId="18532C73" w14:textId="74A81D85" w:rsidR="00470B4D" w:rsidRDefault="00470B4D" w:rsidP="00315CB6">
      <w:pPr>
        <w:pStyle w:val="affff9"/>
        <w:numPr>
          <w:ilvl w:val="0"/>
          <w:numId w:val="14"/>
        </w:numPr>
        <w:suppressAutoHyphens/>
      </w:pPr>
      <w:r>
        <w:t>Кроссплатформенность: библиотека</w:t>
      </w:r>
      <w:r w:rsidRPr="00470B4D">
        <w:t xml:space="preserve"> поддерживает различные языки программирования и может использоваться в веб-приложениях, что делает его универсальным инструментом для визуализации данных</w:t>
      </w:r>
      <w:r>
        <w:t>.</w:t>
      </w:r>
    </w:p>
    <w:p w14:paraId="5CF37B0E" w14:textId="20F39026" w:rsidR="00470B4D" w:rsidRDefault="00470B4D" w:rsidP="00470B4D">
      <w:pPr>
        <w:suppressAutoHyphens/>
      </w:pPr>
      <w:proofErr w:type="spellStart"/>
      <w:r>
        <w:rPr>
          <w:lang w:val="en-US"/>
        </w:rPr>
        <w:t>Plotly</w:t>
      </w:r>
      <w:proofErr w:type="spellEnd"/>
      <w:r w:rsidRPr="00D15E95">
        <w:t xml:space="preserve"> </w:t>
      </w:r>
      <w:r>
        <w:t xml:space="preserve">хорошо интегрируется с другими библиотеками </w:t>
      </w:r>
      <w:r>
        <w:rPr>
          <w:lang w:val="en-US"/>
        </w:rPr>
        <w:t>Python</w:t>
      </w:r>
      <w:r>
        <w:t>, такими как:</w:t>
      </w:r>
    </w:p>
    <w:p w14:paraId="2D6BF68E" w14:textId="694CCF3F" w:rsidR="00470B4D" w:rsidRDefault="00470B4D" w:rsidP="00315CB6">
      <w:pPr>
        <w:pStyle w:val="affff9"/>
        <w:numPr>
          <w:ilvl w:val="0"/>
          <w:numId w:val="15"/>
        </w:numPr>
        <w:suppressAutoHyphens/>
      </w:pPr>
      <w:r>
        <w:rPr>
          <w:lang w:val="en-US"/>
        </w:rPr>
        <w:t>Pandas</w:t>
      </w:r>
      <w:r w:rsidRPr="00470B4D">
        <w:t xml:space="preserve">: </w:t>
      </w:r>
      <w:r>
        <w:t xml:space="preserve">библиотека хорошо работает с </w:t>
      </w:r>
      <w:proofErr w:type="spellStart"/>
      <w:r>
        <w:rPr>
          <w:lang w:val="en-US"/>
        </w:rPr>
        <w:t>DataFrame</w:t>
      </w:r>
      <w:proofErr w:type="spellEnd"/>
      <w:r w:rsidRPr="006E3313">
        <w:t xml:space="preserve"> </w:t>
      </w:r>
      <w:r>
        <w:t xml:space="preserve">из библиотеки </w:t>
      </w:r>
      <w:r>
        <w:rPr>
          <w:lang w:val="en-US"/>
        </w:rPr>
        <w:t>Pandas</w:t>
      </w:r>
      <w:r>
        <w:t xml:space="preserve">, что упрощает процесс визуализации данных, хранящихся </w:t>
      </w:r>
      <w:proofErr w:type="spellStart"/>
      <w:r>
        <w:t>таблиной</w:t>
      </w:r>
      <w:proofErr w:type="spellEnd"/>
      <w:r>
        <w:t xml:space="preserve"> форме</w:t>
      </w:r>
      <w:r w:rsidRPr="00470B4D">
        <w:t>;</w:t>
      </w:r>
    </w:p>
    <w:p w14:paraId="42B79B19" w14:textId="156C74A1" w:rsidR="00470B4D" w:rsidRDefault="00470B4D" w:rsidP="00315CB6">
      <w:pPr>
        <w:pStyle w:val="affff9"/>
        <w:numPr>
          <w:ilvl w:val="0"/>
          <w:numId w:val="15"/>
        </w:numPr>
        <w:suppressAutoHyphens/>
      </w:pPr>
      <w:r>
        <w:rPr>
          <w:lang w:val="en-US"/>
        </w:rPr>
        <w:t>Dash</w:t>
      </w:r>
      <w:r w:rsidRPr="00A916DE">
        <w:t xml:space="preserve">: </w:t>
      </w:r>
      <w:r w:rsidR="00A916DE" w:rsidRPr="00A916DE">
        <w:t xml:space="preserve">предлагает фреймворк </w:t>
      </w:r>
      <w:proofErr w:type="spellStart"/>
      <w:r w:rsidR="00A916DE" w:rsidRPr="00A916DE">
        <w:t>Dash</w:t>
      </w:r>
      <w:proofErr w:type="spellEnd"/>
      <w:r w:rsidR="00A916DE" w:rsidRPr="00A916DE">
        <w:t xml:space="preserve"> для создания веб-приложений с интерактивными графиками, что позволяет пользователям разрабатывать собственные </w:t>
      </w:r>
      <w:proofErr w:type="spellStart"/>
      <w:r w:rsidR="00A916DE" w:rsidRPr="00A916DE">
        <w:t>дашборды</w:t>
      </w:r>
      <w:proofErr w:type="spellEnd"/>
      <w:r w:rsidR="00A916DE" w:rsidRPr="00A916DE">
        <w:t xml:space="preserve"> и приложения для визуализации данных</w:t>
      </w:r>
      <w:r w:rsidR="00A916DE">
        <w:t>;</w:t>
      </w:r>
    </w:p>
    <w:p w14:paraId="7CC30ED0" w14:textId="22E4A711" w:rsidR="00A916DE" w:rsidRPr="00C95C83" w:rsidRDefault="00A916DE" w:rsidP="00315CB6">
      <w:pPr>
        <w:pStyle w:val="affff9"/>
        <w:numPr>
          <w:ilvl w:val="0"/>
          <w:numId w:val="15"/>
        </w:numPr>
        <w:suppressAutoHyphens/>
      </w:pPr>
      <w:proofErr w:type="spellStart"/>
      <w:r>
        <w:rPr>
          <w:lang w:val="en-US"/>
        </w:rPr>
        <w:t>Jupyter</w:t>
      </w:r>
      <w:proofErr w:type="spellEnd"/>
      <w:r w:rsidRPr="00A916DE">
        <w:t xml:space="preserve"> </w:t>
      </w:r>
      <w:r>
        <w:rPr>
          <w:lang w:val="en-US"/>
        </w:rPr>
        <w:t>Notebook</w:t>
      </w:r>
      <w:r w:rsidRPr="00A916DE">
        <w:t xml:space="preserve">: </w:t>
      </w:r>
      <w:r>
        <w:t xml:space="preserve">библиотека легко интегрируется с </w:t>
      </w:r>
      <w:proofErr w:type="spellStart"/>
      <w:r>
        <w:rPr>
          <w:lang w:val="en-US"/>
        </w:rPr>
        <w:t>Jupyter</w:t>
      </w:r>
      <w:proofErr w:type="spellEnd"/>
      <w:r w:rsidRPr="00A916DE">
        <w:t xml:space="preserve"> </w:t>
      </w:r>
      <w:r>
        <w:rPr>
          <w:lang w:val="en-US"/>
        </w:rPr>
        <w:t>Notebook</w:t>
      </w:r>
      <w:r>
        <w:t>, позволяя создавать интерактивные графики прямо в своих интерактивных блокнотах.</w:t>
      </w:r>
    </w:p>
    <w:p w14:paraId="3A2D1CEF" w14:textId="4809FEE4" w:rsidR="009204AD" w:rsidRDefault="003E164F" w:rsidP="00DE210D">
      <w:pPr>
        <w:pStyle w:val="1"/>
      </w:pPr>
      <w:r w:rsidRPr="00C95C83">
        <w:br w:type="page"/>
      </w:r>
      <w:bookmarkStart w:id="22" w:name="_Toc186318847"/>
      <w:r w:rsidR="00A664B6">
        <w:lastRenderedPageBreak/>
        <w:t>ПРОЕКТИРОВАНИЕ ПРИЛОЖЕНИЯ</w:t>
      </w:r>
      <w:bookmarkEnd w:id="22"/>
    </w:p>
    <w:p w14:paraId="6D00B6A1" w14:textId="772E91D9" w:rsidR="00A664B6" w:rsidRPr="00C95C83" w:rsidRDefault="00A664B6" w:rsidP="005A28A8">
      <w:pPr>
        <w:pStyle w:val="21"/>
      </w:pPr>
      <w:bookmarkStart w:id="23" w:name="_Toc186318848"/>
      <w:bookmarkEnd w:id="19"/>
      <w:r>
        <w:t>Планирование и анализ требований</w:t>
      </w:r>
      <w:bookmarkEnd w:id="23"/>
    </w:p>
    <w:p w14:paraId="671D6035" w14:textId="60C7EF45" w:rsidR="00A664B6" w:rsidRDefault="00484FB4" w:rsidP="00E91737">
      <w:pPr>
        <w:suppressAutoHyphens/>
      </w:pPr>
      <w:r>
        <w:t xml:space="preserve">Для начала необходимо выбрать инструменты, представленные в описанных библиотеках, </w:t>
      </w:r>
      <w:r w:rsidR="00D22ECD">
        <w:t>для реализации цели сравнения возможностей визуализации данных.</w:t>
      </w:r>
    </w:p>
    <w:p w14:paraId="6FBBCBA5" w14:textId="62709E94" w:rsidR="00E91737" w:rsidRDefault="001C54CB" w:rsidP="00E91737">
      <w:pPr>
        <w:suppressAutoHyphens/>
      </w:pPr>
      <w:r w:rsidRPr="001C54CB">
        <w:t>Разработка схемы архитектуры, включающей пользовательский интерфейс, бэкенд для обработки данных и интеграцию с библиотеками визуализации (</w:t>
      </w:r>
      <w:proofErr w:type="spellStart"/>
      <w:r w:rsidRPr="001C54CB">
        <w:t>Matplotlib</w:t>
      </w:r>
      <w:proofErr w:type="spellEnd"/>
      <w:r w:rsidRPr="001C54CB">
        <w:t xml:space="preserve">, </w:t>
      </w:r>
      <w:proofErr w:type="spellStart"/>
      <w:r w:rsidRPr="001C54CB">
        <w:t>Seaborn</w:t>
      </w:r>
      <w:proofErr w:type="spellEnd"/>
      <w:r w:rsidRPr="001C54CB">
        <w:t xml:space="preserve">, </w:t>
      </w:r>
      <w:proofErr w:type="spellStart"/>
      <w:r w:rsidRPr="001C54CB">
        <w:t>Plotly</w:t>
      </w:r>
      <w:proofErr w:type="spellEnd"/>
      <w:r w:rsidRPr="001C54CB">
        <w:t>)</w:t>
      </w:r>
      <w:r w:rsidR="00C942DB">
        <w:t>.</w:t>
      </w:r>
    </w:p>
    <w:p w14:paraId="3B3233AC" w14:textId="0A264706" w:rsidR="00F14C32" w:rsidRDefault="00F14C32" w:rsidP="00E91737">
      <w:pPr>
        <w:suppressAutoHyphens/>
      </w:pPr>
      <w:r>
        <w:t xml:space="preserve">Поиск </w:t>
      </w:r>
      <w:proofErr w:type="spellStart"/>
      <w:r>
        <w:t>датасета</w:t>
      </w:r>
      <w:proofErr w:type="spellEnd"/>
      <w:r>
        <w:t xml:space="preserve"> для использования в качестве исходных данных для построения и анализа графиков.</w:t>
      </w:r>
    </w:p>
    <w:p w14:paraId="5EEF4DE1" w14:textId="176C386F" w:rsidR="00A664B6" w:rsidRDefault="001C54CB" w:rsidP="00E91737">
      <w:pPr>
        <w:suppressAutoHyphens/>
      </w:pPr>
      <w:r w:rsidRPr="001C54CB">
        <w:t>Создание базовой версии приложения с минимально необходимым функционалом, позволяющим загружать данные и визуализировать их с использованием выбранных библиотек</w:t>
      </w:r>
      <w:r w:rsidR="00F14C32">
        <w:t>.</w:t>
      </w:r>
    </w:p>
    <w:p w14:paraId="5467A95A" w14:textId="4D733D47" w:rsidR="00F14C32" w:rsidRDefault="001C54CB" w:rsidP="00E91737">
      <w:pPr>
        <w:suppressAutoHyphens/>
      </w:pPr>
      <w:r w:rsidRPr="001C54CB">
        <w:t xml:space="preserve">Подключение и настройка </w:t>
      </w:r>
      <w:proofErr w:type="spellStart"/>
      <w:r w:rsidRPr="001C54CB">
        <w:t>Matplotlib</w:t>
      </w:r>
      <w:proofErr w:type="spellEnd"/>
      <w:r w:rsidRPr="001C54CB">
        <w:t xml:space="preserve">, </w:t>
      </w:r>
      <w:proofErr w:type="spellStart"/>
      <w:r w:rsidRPr="001C54CB">
        <w:t>Seaborn</w:t>
      </w:r>
      <w:proofErr w:type="spellEnd"/>
      <w:r w:rsidRPr="001C54CB">
        <w:t xml:space="preserve"> и </w:t>
      </w:r>
      <w:proofErr w:type="spellStart"/>
      <w:r w:rsidRPr="001C54CB">
        <w:t>Plotly</w:t>
      </w:r>
      <w:proofErr w:type="spellEnd"/>
      <w:r w:rsidRPr="001C54CB">
        <w:t xml:space="preserve"> для создания графиков на основе загруженных данных</w:t>
      </w:r>
      <w:r>
        <w:t>.</w:t>
      </w:r>
    </w:p>
    <w:p w14:paraId="5902BCA9" w14:textId="1FEAC744" w:rsidR="001C54CB" w:rsidRDefault="001C54CB" w:rsidP="00E91737">
      <w:pPr>
        <w:suppressAutoHyphens/>
      </w:pPr>
      <w:r w:rsidRPr="001C54CB">
        <w:t xml:space="preserve">Разработка диалоговых окон для загрузки файлов, выбора </w:t>
      </w:r>
      <w:r w:rsidR="002A5099">
        <w:t>фильтраци</w:t>
      </w:r>
      <w:r w:rsidR="002A5099">
        <w:t>и</w:t>
      </w:r>
      <w:r w:rsidR="002A5099">
        <w:t xml:space="preserve"> и</w:t>
      </w:r>
      <w:r w:rsidR="002A5099" w:rsidRPr="00B3511F">
        <w:t xml:space="preserve"> тип</w:t>
      </w:r>
      <w:r w:rsidR="002A5099">
        <w:t>а</w:t>
      </w:r>
      <w:r w:rsidR="002A5099" w:rsidRPr="00B3511F">
        <w:t xml:space="preserve"> графика</w:t>
      </w:r>
      <w:r w:rsidRPr="001C54CB">
        <w:t>.</w:t>
      </w:r>
    </w:p>
    <w:p w14:paraId="43A00592" w14:textId="77B7F4C8" w:rsidR="001C54CB" w:rsidRDefault="001C54CB" w:rsidP="00E91737">
      <w:pPr>
        <w:suppressAutoHyphens/>
      </w:pPr>
      <w:r w:rsidRPr="001C54CB">
        <w:t>Реализация логики обработки событий, таких как нажатия кнопок и выбор параметров, для динамического обновления графиков</w:t>
      </w:r>
      <w:r>
        <w:t>.</w:t>
      </w:r>
    </w:p>
    <w:p w14:paraId="0B38A489" w14:textId="6103A62E" w:rsidR="00A664B6" w:rsidRPr="00C95C83" w:rsidRDefault="00E43102" w:rsidP="005A28A8">
      <w:pPr>
        <w:pStyle w:val="21"/>
      </w:pPr>
      <w:bookmarkStart w:id="24" w:name="_Toc186318849"/>
      <w:r>
        <w:t>Основные требования</w:t>
      </w:r>
      <w:bookmarkEnd w:id="24"/>
    </w:p>
    <w:p w14:paraId="69DAD560" w14:textId="150FBE95" w:rsidR="00A664B6" w:rsidRDefault="00C942DB" w:rsidP="00E91737">
      <w:pPr>
        <w:suppressAutoHyphens/>
      </w:pPr>
      <w:r w:rsidRPr="00C942DB">
        <w:t>Пользователь должен иметь возможность загружать данные в формате CSV или Excel для анализа</w:t>
      </w:r>
      <w:r>
        <w:t>.</w:t>
      </w:r>
    </w:p>
    <w:p w14:paraId="2637D0C5" w14:textId="69EF40D0" w:rsidR="00E43102" w:rsidRDefault="00C942DB" w:rsidP="00E91737">
      <w:pPr>
        <w:suppressAutoHyphens/>
      </w:pPr>
      <w:r w:rsidRPr="00C942DB">
        <w:t xml:space="preserve">Приложение должно позволять пользователю выбирать между </w:t>
      </w:r>
      <w:proofErr w:type="spellStart"/>
      <w:r w:rsidRPr="00C942DB">
        <w:t>Matplotlib</w:t>
      </w:r>
      <w:proofErr w:type="spellEnd"/>
      <w:r w:rsidRPr="00C942DB">
        <w:t xml:space="preserve">, </w:t>
      </w:r>
      <w:proofErr w:type="spellStart"/>
      <w:r w:rsidRPr="00C942DB">
        <w:t>Seaborn</w:t>
      </w:r>
      <w:proofErr w:type="spellEnd"/>
      <w:r w:rsidRPr="00C942DB">
        <w:t xml:space="preserve"> и </w:t>
      </w:r>
      <w:proofErr w:type="spellStart"/>
      <w:r w:rsidRPr="00C942DB">
        <w:t>Plotly</w:t>
      </w:r>
      <w:proofErr w:type="spellEnd"/>
      <w:r w:rsidRPr="00C942DB">
        <w:t xml:space="preserve"> для создания графиков.</w:t>
      </w:r>
    </w:p>
    <w:p w14:paraId="1A964E8C" w14:textId="71B63EFA" w:rsidR="00C942DB" w:rsidRDefault="00B3511F" w:rsidP="00E91737">
      <w:pPr>
        <w:suppressAutoHyphens/>
      </w:pPr>
      <w:r w:rsidRPr="00B3511F">
        <w:t xml:space="preserve">Пользователь должен иметь возможность настраивать </w:t>
      </w:r>
      <w:r w:rsidR="002A5099">
        <w:t>фильтрацию и</w:t>
      </w:r>
      <w:r w:rsidRPr="00B3511F">
        <w:t xml:space="preserve"> тип графика</w:t>
      </w:r>
      <w:r w:rsidR="002A5099">
        <w:t>.</w:t>
      </w:r>
    </w:p>
    <w:p w14:paraId="3EAC436A" w14:textId="51626DAE" w:rsidR="00B3511F" w:rsidRDefault="00B3511F" w:rsidP="00E91737">
      <w:pPr>
        <w:suppressAutoHyphens/>
      </w:pPr>
      <w:r w:rsidRPr="00B3511F">
        <w:t>Приложение должно отображать созданные графики в интерактивном режиме и предоставлять возможность их экспорта в PNG</w:t>
      </w:r>
      <w:r w:rsidR="002A5099">
        <w:t xml:space="preserve"> или </w:t>
      </w:r>
      <w:r w:rsidR="002A5099">
        <w:rPr>
          <w:lang w:val="en-US"/>
        </w:rPr>
        <w:t>JPEG</w:t>
      </w:r>
      <w:r>
        <w:t>.</w:t>
      </w:r>
    </w:p>
    <w:p w14:paraId="6D03A156" w14:textId="617D90D7" w:rsidR="00E43102" w:rsidRPr="00C95C83" w:rsidRDefault="00E43102" w:rsidP="005A28A8">
      <w:pPr>
        <w:pStyle w:val="21"/>
      </w:pPr>
      <w:bookmarkStart w:id="25" w:name="_Toc186318850"/>
      <w:r>
        <w:t>Технические требования</w:t>
      </w:r>
      <w:bookmarkEnd w:id="25"/>
    </w:p>
    <w:p w14:paraId="3C19CE2A" w14:textId="77777777" w:rsidR="001C54CB" w:rsidRDefault="001C54CB" w:rsidP="001C54CB">
      <w:pPr>
        <w:suppressAutoHyphens/>
      </w:pPr>
      <w:proofErr w:type="spellStart"/>
      <w:r>
        <w:t>Фронтенд</w:t>
      </w:r>
      <w:proofErr w:type="spellEnd"/>
      <w:proofErr w:type="gramStart"/>
      <w:r>
        <w:t>: Использовать</w:t>
      </w:r>
      <w:proofErr w:type="gramEnd"/>
      <w:r>
        <w:t xml:space="preserve"> библиотеки для создания графического интерфейса, такие как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PyQt</w:t>
      </w:r>
      <w:proofErr w:type="spellEnd"/>
      <w:r>
        <w:t xml:space="preserve"> или </w:t>
      </w:r>
      <w:proofErr w:type="spellStart"/>
      <w:r>
        <w:t>wxPython</w:t>
      </w:r>
      <w:proofErr w:type="spellEnd"/>
      <w:r>
        <w:t>.</w:t>
      </w:r>
    </w:p>
    <w:p w14:paraId="3962AE2B" w14:textId="77777777" w:rsidR="001C54CB" w:rsidRDefault="001C54CB" w:rsidP="001C54CB">
      <w:pPr>
        <w:suppressAutoHyphens/>
      </w:pPr>
      <w:r>
        <w:t>Бэкенд: Python для обработки данных и логики приложения.</w:t>
      </w:r>
    </w:p>
    <w:p w14:paraId="05A146AB" w14:textId="77777777" w:rsidR="001C54CB" w:rsidRDefault="001C54CB" w:rsidP="001C54CB">
      <w:pPr>
        <w:suppressAutoHyphens/>
      </w:pPr>
      <w:r>
        <w:t xml:space="preserve">Интеграция с библиотеками визуализации: Подключение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 и </w:t>
      </w:r>
      <w:proofErr w:type="spellStart"/>
      <w:r>
        <w:t>Plotly</w:t>
      </w:r>
      <w:proofErr w:type="spellEnd"/>
      <w:r>
        <w:t xml:space="preserve"> для обработки загруженных данных и генерации графиков на основе пользовательских настроек.</w:t>
      </w:r>
    </w:p>
    <w:p w14:paraId="5C4FB648" w14:textId="5F8A526C" w:rsidR="00B3511F" w:rsidRDefault="001C54CB" w:rsidP="001C54CB">
      <w:pPr>
        <w:suppressAutoHyphens/>
      </w:pPr>
      <w:r>
        <w:t>Экспорт графиков: Реализация функционала для экспорта графиков в различные форматы (PNG, PDF, HTML).</w:t>
      </w:r>
    </w:p>
    <w:p w14:paraId="12807C72" w14:textId="536A5823" w:rsidR="00AD4D93" w:rsidRDefault="00E91737" w:rsidP="00DE210D">
      <w:pPr>
        <w:pStyle w:val="1"/>
      </w:pPr>
      <w:r>
        <w:rPr>
          <w:b w:val="0"/>
          <w:bCs w:val="0"/>
          <w:sz w:val="24"/>
          <w:szCs w:val="20"/>
        </w:rPr>
        <w:br w:type="page"/>
      </w:r>
      <w:bookmarkStart w:id="26" w:name="_Toc186318851"/>
      <w:r w:rsidR="00E43102">
        <w:lastRenderedPageBreak/>
        <w:t>РАЗРАБОТКА В СООТВЕТСТВИИ С СОЗДАННОЙ ДОКУМЕНТАЦИЕЙ</w:t>
      </w:r>
      <w:bookmarkEnd w:id="26"/>
    </w:p>
    <w:p w14:paraId="0B3826AB" w14:textId="294D0A78" w:rsidR="00E43102" w:rsidRPr="00C95C83" w:rsidRDefault="00E43102" w:rsidP="005A28A8">
      <w:pPr>
        <w:pStyle w:val="21"/>
      </w:pPr>
      <w:bookmarkStart w:id="27" w:name="_Toc186318852"/>
      <w:r>
        <w:t>Планирование разработки</w:t>
      </w:r>
      <w:bookmarkEnd w:id="27"/>
    </w:p>
    <w:p w14:paraId="04301EC1" w14:textId="62031165" w:rsidR="00E43102" w:rsidRDefault="002A5099" w:rsidP="00E43102">
      <w:pPr>
        <w:suppressAutoHyphens/>
      </w:pPr>
      <w:r>
        <w:t xml:space="preserve">Разработка была разделена на несколько этапов: поиск </w:t>
      </w:r>
      <w:proofErr w:type="spellStart"/>
      <w:r>
        <w:t>датасета</w:t>
      </w:r>
      <w:proofErr w:type="spellEnd"/>
      <w:r>
        <w:t xml:space="preserve"> для построения графиков, проектирование интерфейса, реализация логики обработки данных, создание минимального функционального кода для вывода графиков, дополнение функционального кода для отображения графиков до визуально понятного </w:t>
      </w:r>
      <w:r w:rsidR="00876293">
        <w:t>состояния.</w:t>
      </w:r>
    </w:p>
    <w:p w14:paraId="652483E2" w14:textId="5D499FEF" w:rsidR="00E43102" w:rsidRPr="00C95C83" w:rsidRDefault="00E43102" w:rsidP="005A28A8">
      <w:pPr>
        <w:pStyle w:val="21"/>
      </w:pPr>
      <w:bookmarkStart w:id="28" w:name="_Toc186318853"/>
      <w:r>
        <w:t>Разработка</w:t>
      </w:r>
      <w:bookmarkEnd w:id="28"/>
    </w:p>
    <w:p w14:paraId="33A9E11E" w14:textId="02F01D3F" w:rsidR="000171BC" w:rsidRDefault="000171BC" w:rsidP="00E43102">
      <w:pPr>
        <w:suppressAutoHyphens/>
      </w:pPr>
      <w:r>
        <w:t>Общая структура приложения изображена на рисунке 1</w:t>
      </w:r>
    </w:p>
    <w:p w14:paraId="509EAABD" w14:textId="7035BCD2" w:rsidR="000171BC" w:rsidRDefault="000171BC" w:rsidP="000171BC">
      <w:pPr>
        <w:suppressAutoHyphens/>
        <w:jc w:val="center"/>
      </w:pPr>
      <w:r>
        <w:rPr>
          <w:noProof/>
        </w:rPr>
        <w:drawing>
          <wp:inline distT="0" distB="0" distL="0" distR="0" wp14:anchorId="1A0C4B0F" wp14:editId="64A831C6">
            <wp:extent cx="3286125" cy="4791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663A" w14:textId="55838C38" w:rsidR="000171BC" w:rsidRPr="000171BC" w:rsidRDefault="000171BC" w:rsidP="000171BC">
      <w:pPr>
        <w:suppressAutoHyphens/>
        <w:jc w:val="center"/>
      </w:pPr>
      <w:r>
        <w:t>Рисунок 1 – Структура проекта</w:t>
      </w:r>
    </w:p>
    <w:p w14:paraId="44E45396" w14:textId="135B6121" w:rsidR="00E43102" w:rsidRDefault="00876293" w:rsidP="00E43102">
      <w:pPr>
        <w:suppressAutoHyphens/>
      </w:pPr>
      <w:proofErr w:type="spellStart"/>
      <w:r>
        <w:t>Фронтэнд</w:t>
      </w:r>
      <w:proofErr w:type="spellEnd"/>
      <w:r>
        <w:t xml:space="preserve"> разработка.</w:t>
      </w:r>
    </w:p>
    <w:p w14:paraId="55CFDFD0" w14:textId="318F36AC" w:rsidR="00876293" w:rsidRPr="00876293" w:rsidRDefault="00876293" w:rsidP="00E43102">
      <w:pPr>
        <w:suppressAutoHyphens/>
      </w:pPr>
      <w:r>
        <w:t xml:space="preserve">Был создан пользовательский интерфейс с использованием </w:t>
      </w:r>
      <w:proofErr w:type="spellStart"/>
      <w:r>
        <w:rPr>
          <w:lang w:val="en-US"/>
        </w:rPr>
        <w:t>PyQt</w:t>
      </w:r>
      <w:proofErr w:type="spellEnd"/>
      <w:r w:rsidRPr="00876293">
        <w:t>5</w:t>
      </w:r>
      <w:r w:rsidR="00B215EE">
        <w:t xml:space="preserve"> в файле </w:t>
      </w:r>
      <w:proofErr w:type="spellStart"/>
      <w:r w:rsidR="00B215EE">
        <w:rPr>
          <w:lang w:val="en-US"/>
        </w:rPr>
        <w:t>gui</w:t>
      </w:r>
      <w:proofErr w:type="spellEnd"/>
      <w:r>
        <w:t xml:space="preserve">, который </w:t>
      </w:r>
      <w:proofErr w:type="spellStart"/>
      <w:r>
        <w:t>содерит</w:t>
      </w:r>
      <w:proofErr w:type="spellEnd"/>
      <w:r>
        <w:t xml:space="preserve"> в себе несколько функциональных частей.</w:t>
      </w:r>
    </w:p>
    <w:p w14:paraId="06677D35" w14:textId="3B8E2D48" w:rsidR="00E43102" w:rsidRDefault="00876293" w:rsidP="00876293">
      <w:pPr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68F71596" wp14:editId="6A0413AD">
            <wp:extent cx="3838575" cy="410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AA3" w14:textId="528CCD40" w:rsidR="00876293" w:rsidRDefault="00876293" w:rsidP="00876293">
      <w:pPr>
        <w:suppressAutoHyphens/>
        <w:jc w:val="center"/>
      </w:pPr>
      <w:r>
        <w:t xml:space="preserve">Рисунок </w:t>
      </w:r>
      <w:r w:rsidR="000171BC">
        <w:t>2</w:t>
      </w:r>
      <w:r>
        <w:t xml:space="preserve"> – Пользовательский интерфейс</w:t>
      </w:r>
    </w:p>
    <w:p w14:paraId="746CDD24" w14:textId="73B4473A" w:rsidR="00876293" w:rsidRPr="0098205B" w:rsidRDefault="00876293" w:rsidP="00876293">
      <w:pPr>
        <w:suppressAutoHyphens/>
        <w:jc w:val="left"/>
      </w:pPr>
      <w:r>
        <w:t xml:space="preserve">На рисунке </w:t>
      </w:r>
      <w:r w:rsidR="000171BC">
        <w:t>2</w:t>
      </w:r>
      <w:r>
        <w:t xml:space="preserve"> изображен пользовательский интерфейс, на котором выполнены некоторые кнопки, запускающие определенные процесса. Кнопка «</w:t>
      </w:r>
      <w:r>
        <w:rPr>
          <w:lang w:val="en-US"/>
        </w:rPr>
        <w:t>Load</w:t>
      </w:r>
      <w:r w:rsidRPr="00876293">
        <w:t xml:space="preserve"> </w:t>
      </w:r>
      <w:r>
        <w:rPr>
          <w:lang w:val="en-US"/>
        </w:rPr>
        <w:t>Data</w:t>
      </w:r>
      <w:r>
        <w:t>» вызывает проводник с целью выбора файла. Во избежание загрузки неподдерживаемого формата выбор ограничен типами файлов «.</w:t>
      </w:r>
      <w:r>
        <w:rPr>
          <w:lang w:val="en-US"/>
        </w:rPr>
        <w:t>csv</w:t>
      </w:r>
      <w:r>
        <w:t xml:space="preserve">» и </w:t>
      </w:r>
      <w:r>
        <w:t>«.</w:t>
      </w:r>
      <w:r>
        <w:rPr>
          <w:lang w:val="en-US"/>
        </w:rPr>
        <w:t>xlsx</w:t>
      </w:r>
      <w:r>
        <w:t>».</w:t>
      </w:r>
      <w:r w:rsidR="0098205B" w:rsidRPr="0098205B">
        <w:t xml:space="preserve"> </w:t>
      </w:r>
      <w:r w:rsidR="0098205B">
        <w:t xml:space="preserve">Выбор файла отображен на рисунке </w:t>
      </w:r>
      <w:r w:rsidR="000171BC">
        <w:t>3</w:t>
      </w:r>
      <w:r w:rsidR="0098205B">
        <w:t>.</w:t>
      </w:r>
    </w:p>
    <w:p w14:paraId="219DE552" w14:textId="4183E08F" w:rsidR="00876293" w:rsidRDefault="00876293" w:rsidP="00876293">
      <w:pPr>
        <w:suppressAutoHyphens/>
        <w:ind w:firstLine="0"/>
        <w:jc w:val="left"/>
      </w:pPr>
      <w:r>
        <w:rPr>
          <w:noProof/>
        </w:rPr>
        <w:drawing>
          <wp:inline distT="0" distB="0" distL="0" distR="0" wp14:anchorId="29D42E94" wp14:editId="181A93CD">
            <wp:extent cx="5962650" cy="371328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599" cy="37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E14" w14:textId="13A88197" w:rsidR="00876293" w:rsidRDefault="00876293" w:rsidP="00876293">
      <w:pPr>
        <w:suppressAutoHyphens/>
        <w:ind w:firstLine="0"/>
        <w:jc w:val="center"/>
      </w:pPr>
      <w:r>
        <w:t xml:space="preserve">Рисунок </w:t>
      </w:r>
      <w:r w:rsidR="000171BC">
        <w:t>3</w:t>
      </w:r>
      <w:r>
        <w:t xml:space="preserve"> – Выбор файла для загрузки</w:t>
      </w:r>
    </w:p>
    <w:p w14:paraId="2BC353FB" w14:textId="16EFBDE7" w:rsidR="00876293" w:rsidRPr="003E6F0B" w:rsidRDefault="00876293" w:rsidP="003E6F0B">
      <w:pPr>
        <w:suppressAutoHyphens/>
        <w:jc w:val="left"/>
      </w:pPr>
      <w:r>
        <w:lastRenderedPageBreak/>
        <w:t xml:space="preserve">После выбора файла производится его обработка и передача данных в </w:t>
      </w:r>
      <w:r w:rsidR="0098205B">
        <w:t xml:space="preserve">поля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X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X</w:t>
      </w:r>
      <w:r w:rsidR="0098205B" w:rsidRPr="0098205B">
        <w:t xml:space="preserve"> </w:t>
      </w:r>
      <w:r w:rsidR="0098205B">
        <w:rPr>
          <w:lang w:val="en-US"/>
        </w:rPr>
        <w:t>Filter</w:t>
      </w:r>
      <w:r w:rsidR="0098205B" w:rsidRPr="0098205B">
        <w:t xml:space="preserve"> </w:t>
      </w:r>
      <w:r w:rsidR="0098205B">
        <w:rPr>
          <w:lang w:val="en-US"/>
        </w:rPr>
        <w:t>value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Y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Visualization</w:t>
      </w:r>
      <w:r w:rsidR="0098205B" w:rsidRPr="0098205B">
        <w:t xml:space="preserve"> </w:t>
      </w:r>
      <w:r w:rsidR="0098205B">
        <w:rPr>
          <w:lang w:val="en-US"/>
        </w:rPr>
        <w:t>Library</w:t>
      </w:r>
      <w:r w:rsidR="0098205B" w:rsidRPr="0098205B">
        <w:t xml:space="preserve">,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Plot</w:t>
      </w:r>
      <w:r w:rsidR="0098205B" w:rsidRPr="0098205B">
        <w:t xml:space="preserve"> </w:t>
      </w:r>
      <w:r w:rsidR="0098205B">
        <w:rPr>
          <w:lang w:val="en-US"/>
        </w:rPr>
        <w:t>Type</w:t>
      </w:r>
      <w:r w:rsidR="0098205B" w:rsidRPr="0098205B">
        <w:t xml:space="preserve"> </w:t>
      </w:r>
      <w:r w:rsidR="0098205B">
        <w:t xml:space="preserve">и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Z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>
        <w:t xml:space="preserve">. </w:t>
      </w:r>
      <w:r w:rsidR="0098205B">
        <w:rPr>
          <w:lang w:val="en-US"/>
        </w:rPr>
        <w:t>Select</w:t>
      </w:r>
      <w:r w:rsidR="0098205B" w:rsidRPr="0098205B">
        <w:t xml:space="preserve"> </w:t>
      </w:r>
      <w:r w:rsidR="0098205B">
        <w:rPr>
          <w:lang w:val="en-US"/>
        </w:rPr>
        <w:t>Z</w:t>
      </w:r>
      <w:r w:rsidR="0098205B" w:rsidRPr="0098205B">
        <w:t xml:space="preserve"> </w:t>
      </w:r>
      <w:r w:rsidR="0098205B">
        <w:rPr>
          <w:lang w:val="en-US"/>
        </w:rPr>
        <w:t>column</w:t>
      </w:r>
      <w:r w:rsidR="0098205B" w:rsidRPr="0098205B">
        <w:t xml:space="preserve"> </w:t>
      </w:r>
      <w:r w:rsidR="0098205B">
        <w:t xml:space="preserve">возникает только при выборе </w:t>
      </w:r>
      <w:r w:rsidR="0098205B">
        <w:rPr>
          <w:lang w:val="en-US"/>
        </w:rPr>
        <w:t>Plot</w:t>
      </w:r>
      <w:r w:rsidR="0098205B" w:rsidRPr="0098205B">
        <w:t xml:space="preserve"> </w:t>
      </w:r>
      <w:r w:rsidR="0098205B">
        <w:rPr>
          <w:lang w:val="en-US"/>
        </w:rPr>
        <w:t>Type</w:t>
      </w:r>
      <w:r w:rsidR="0098205B" w:rsidRPr="0098205B">
        <w:t xml:space="preserve"> </w:t>
      </w:r>
      <w:r w:rsidR="0098205B">
        <w:t xml:space="preserve">равного </w:t>
      </w:r>
      <w:r w:rsidR="0098205B">
        <w:rPr>
          <w:lang w:val="en-US"/>
        </w:rPr>
        <w:t>Contour</w:t>
      </w:r>
      <w:r w:rsidR="0098205B" w:rsidRPr="0098205B">
        <w:t xml:space="preserve">, </w:t>
      </w:r>
      <w:r w:rsidR="0098205B">
        <w:t>так как этот тип графика требует 3 осей.</w:t>
      </w:r>
      <w:r w:rsidR="003E6F0B" w:rsidRPr="003E6F0B">
        <w:t xml:space="preserve"> </w:t>
      </w:r>
      <w:r w:rsidR="003E6F0B">
        <w:t>Список выводится из данных</w:t>
      </w:r>
    </w:p>
    <w:p w14:paraId="27921A65" w14:textId="74008F38" w:rsidR="0098205B" w:rsidRDefault="003E6F0B" w:rsidP="0098205B">
      <w:pPr>
        <w:suppressAutoHyphens/>
        <w:ind w:firstLine="0"/>
        <w:jc w:val="center"/>
      </w:pPr>
      <w:r>
        <w:rPr>
          <w:noProof/>
        </w:rPr>
        <w:drawing>
          <wp:inline distT="0" distB="0" distL="0" distR="0" wp14:anchorId="54835F30" wp14:editId="1035AFE9">
            <wp:extent cx="3839111" cy="412490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DEA" w14:textId="4E7AD2D0" w:rsidR="0098205B" w:rsidRDefault="0098205B" w:rsidP="0098205B">
      <w:pPr>
        <w:suppressAutoHyphens/>
        <w:ind w:firstLine="0"/>
        <w:jc w:val="center"/>
      </w:pPr>
      <w:r>
        <w:t xml:space="preserve">Рисунок </w:t>
      </w:r>
      <w:r w:rsidR="000171BC">
        <w:t>4</w:t>
      </w:r>
      <w:r>
        <w:t xml:space="preserve"> – Пользовательский интерфейс после загрузки данных</w:t>
      </w:r>
    </w:p>
    <w:p w14:paraId="6664DF0A" w14:textId="7D2E4A21" w:rsidR="0098205B" w:rsidRDefault="003E6F0B" w:rsidP="003E6F0B">
      <w:pPr>
        <w:suppressAutoHyphens/>
        <w:jc w:val="left"/>
      </w:pPr>
      <w:r>
        <w:t xml:space="preserve">После выбора всех полей нажатие кнопки </w:t>
      </w:r>
      <w:r>
        <w:rPr>
          <w:lang w:val="en-US"/>
        </w:rPr>
        <w:t>Plot</w:t>
      </w:r>
      <w:r w:rsidRPr="003E6F0B">
        <w:t xml:space="preserve"> </w:t>
      </w:r>
      <w:r>
        <w:rPr>
          <w:lang w:val="en-US"/>
        </w:rPr>
        <w:t>Data</w:t>
      </w:r>
      <w:r w:rsidRPr="003E6F0B">
        <w:t xml:space="preserve"> </w:t>
      </w:r>
      <w:r>
        <w:t xml:space="preserve">происходит формирование графика с учетом выбора. На рисунке </w:t>
      </w:r>
      <w:r w:rsidR="000171BC">
        <w:t>5</w:t>
      </w:r>
      <w:r>
        <w:t xml:space="preserve"> график сформированный без фильтрации по Х.</w:t>
      </w:r>
    </w:p>
    <w:p w14:paraId="02DA0FB1" w14:textId="6F143FDB" w:rsidR="003E6F0B" w:rsidRDefault="003E6F0B" w:rsidP="0098205B">
      <w:pPr>
        <w:suppressAutoHyphens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E829869" wp14:editId="496239A0">
            <wp:extent cx="5810250" cy="4178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8634" cy="41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C11" w14:textId="44DE6060" w:rsidR="003E6F0B" w:rsidRDefault="003E6F0B" w:rsidP="003E6F0B">
      <w:pPr>
        <w:suppressAutoHyphens/>
        <w:ind w:firstLine="0"/>
        <w:jc w:val="center"/>
      </w:pPr>
      <w:r>
        <w:t xml:space="preserve">Рисунок </w:t>
      </w:r>
      <w:r w:rsidR="000171BC">
        <w:t>5</w:t>
      </w:r>
      <w:r>
        <w:t xml:space="preserve"> – График без фильтрации</w:t>
      </w:r>
    </w:p>
    <w:p w14:paraId="309C45D8" w14:textId="7F6A7BDF" w:rsidR="003E6F0B" w:rsidRDefault="003E6F0B" w:rsidP="003E6F0B">
      <w:pPr>
        <w:suppressAutoHyphens/>
        <w:jc w:val="left"/>
      </w:pPr>
      <w:r>
        <w:t xml:space="preserve">На рисунке </w:t>
      </w:r>
      <w:r w:rsidR="000171BC">
        <w:t>6</w:t>
      </w:r>
      <w:r>
        <w:t xml:space="preserve"> график сформированный с фильтрацией по Х.</w:t>
      </w:r>
    </w:p>
    <w:p w14:paraId="3E51D8A0" w14:textId="6960B47C" w:rsidR="003E6F0B" w:rsidRDefault="003E6F0B" w:rsidP="003E6F0B">
      <w:pPr>
        <w:suppressAutoHyphens/>
        <w:ind w:firstLine="0"/>
        <w:jc w:val="center"/>
      </w:pPr>
      <w:r>
        <w:rPr>
          <w:noProof/>
        </w:rPr>
        <w:drawing>
          <wp:inline distT="0" distB="0" distL="0" distR="0" wp14:anchorId="00570D03" wp14:editId="755F7036">
            <wp:extent cx="5410200" cy="388616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3648" cy="38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667" w14:textId="5E06EECE" w:rsidR="003E6F0B" w:rsidRDefault="003E6F0B" w:rsidP="003E6F0B">
      <w:pPr>
        <w:suppressAutoHyphens/>
        <w:ind w:firstLine="0"/>
        <w:jc w:val="center"/>
      </w:pPr>
      <w:r>
        <w:t xml:space="preserve">Рисунок </w:t>
      </w:r>
      <w:r w:rsidR="000171BC">
        <w:t>6</w:t>
      </w:r>
      <w:r>
        <w:t xml:space="preserve"> – График с фильтрацией</w:t>
      </w:r>
    </w:p>
    <w:p w14:paraId="4AE185DE" w14:textId="77777777" w:rsidR="000171BC" w:rsidRDefault="000171BC" w:rsidP="003E6F0B">
      <w:pPr>
        <w:suppressAutoHyphens/>
        <w:jc w:val="left"/>
      </w:pPr>
    </w:p>
    <w:p w14:paraId="56551A13" w14:textId="77777777" w:rsidR="000171BC" w:rsidRDefault="000171BC" w:rsidP="003E6F0B">
      <w:pPr>
        <w:suppressAutoHyphens/>
        <w:jc w:val="left"/>
      </w:pPr>
    </w:p>
    <w:p w14:paraId="6D4BEA6D" w14:textId="48D9606D" w:rsidR="003E6F0B" w:rsidRDefault="003E6F0B" w:rsidP="003E6F0B">
      <w:pPr>
        <w:suppressAutoHyphens/>
        <w:jc w:val="left"/>
      </w:pPr>
      <w:r>
        <w:lastRenderedPageBreak/>
        <w:t>Бэкенд разработка</w:t>
      </w:r>
    </w:p>
    <w:p w14:paraId="32A2040A" w14:textId="7EAC89B6" w:rsidR="003E6F0B" w:rsidRDefault="003E6F0B" w:rsidP="003E6F0B">
      <w:pPr>
        <w:suppressAutoHyphens/>
        <w:jc w:val="left"/>
      </w:pPr>
      <w:r>
        <w:t>В</w:t>
      </w:r>
      <w:r w:rsidRPr="003E6F0B">
        <w:t xml:space="preserve"> </w:t>
      </w:r>
      <w:r>
        <w:t>файле</w:t>
      </w:r>
      <w:r w:rsidRPr="003E6F0B">
        <w:t xml:space="preserve"> </w:t>
      </w:r>
      <w:r>
        <w:rPr>
          <w:lang w:val="en-US"/>
        </w:rPr>
        <w:t>data</w:t>
      </w:r>
      <w:r w:rsidRPr="003E6F0B">
        <w:t>_</w:t>
      </w:r>
      <w:r>
        <w:rPr>
          <w:lang w:val="en-US"/>
        </w:rPr>
        <w:t>processing</w:t>
      </w:r>
      <w:r w:rsidRPr="003E6F0B">
        <w:t xml:space="preserve"> </w:t>
      </w:r>
      <w:r>
        <w:t>созданы</w:t>
      </w:r>
      <w:r w:rsidRPr="003E6F0B">
        <w:t xml:space="preserve"> </w:t>
      </w:r>
      <w:r>
        <w:t xml:space="preserve">методы обработки данных для их использования при построении графиков. Использованы функции чтения </w:t>
      </w:r>
      <w:r w:rsidRPr="000143C0">
        <w:t>.</w:t>
      </w:r>
      <w:r>
        <w:rPr>
          <w:lang w:val="en-US"/>
        </w:rPr>
        <w:t>csv</w:t>
      </w:r>
      <w:r w:rsidRPr="000143C0">
        <w:t xml:space="preserve"> .</w:t>
      </w:r>
      <w:r>
        <w:rPr>
          <w:lang w:val="en-US"/>
        </w:rPr>
        <w:t>xlsx</w:t>
      </w:r>
      <w:r w:rsidRPr="000143C0">
        <w:t xml:space="preserve"> </w:t>
      </w:r>
      <w:r>
        <w:t xml:space="preserve">форматов </w:t>
      </w:r>
      <w:r w:rsidR="000143C0">
        <w:t xml:space="preserve">из библиотеки </w:t>
      </w:r>
      <w:r w:rsidR="000143C0">
        <w:rPr>
          <w:lang w:val="en-US"/>
        </w:rPr>
        <w:t>Pandas</w:t>
      </w:r>
      <w:r w:rsidR="000143C0" w:rsidRPr="000143C0">
        <w:t xml:space="preserve">. </w:t>
      </w:r>
      <w:r w:rsidR="000143C0">
        <w:t xml:space="preserve">Написана логика обработки отдельной колонки или всего </w:t>
      </w:r>
      <w:proofErr w:type="spellStart"/>
      <w:r w:rsidR="000143C0">
        <w:t>датасета</w:t>
      </w:r>
      <w:proofErr w:type="spellEnd"/>
      <w:r w:rsidR="000143C0">
        <w:t xml:space="preserve"> с переводом данных в числовые значения.</w:t>
      </w:r>
    </w:p>
    <w:p w14:paraId="47C59DA4" w14:textId="0920648D" w:rsidR="000143C0" w:rsidRDefault="000143C0" w:rsidP="003E6F0B">
      <w:pPr>
        <w:suppressAutoHyphens/>
        <w:jc w:val="left"/>
      </w:pPr>
      <w:r>
        <w:t xml:space="preserve">В файле </w:t>
      </w:r>
      <w:r>
        <w:rPr>
          <w:lang w:val="en-US"/>
        </w:rPr>
        <w:t>visualizations</w:t>
      </w:r>
      <w:r w:rsidRPr="000143C0">
        <w:t xml:space="preserve"> </w:t>
      </w:r>
      <w:r>
        <w:t>описаны функции, которые позволяют построить графики с применением различных библиотек, а точнее функций из данных библиотек</w:t>
      </w:r>
      <w:r w:rsidR="00B215EE">
        <w:t>, однако, код позволяет лишь построить график по полученным данным и не содержит настроек.</w:t>
      </w:r>
    </w:p>
    <w:p w14:paraId="3ABE2F98" w14:textId="19D63AFF" w:rsidR="00B215EE" w:rsidRDefault="00B215EE" w:rsidP="003E6F0B">
      <w:pPr>
        <w:suppressAutoHyphens/>
        <w:jc w:val="left"/>
      </w:pPr>
      <w:r>
        <w:t xml:space="preserve">В файле </w:t>
      </w:r>
      <w:r>
        <w:rPr>
          <w:lang w:val="en-US"/>
        </w:rPr>
        <w:t>visualizations</w:t>
      </w:r>
      <w:r w:rsidRPr="00B215EE">
        <w:t>_</w:t>
      </w:r>
      <w:r>
        <w:rPr>
          <w:lang w:val="en-US"/>
        </w:rPr>
        <w:t>max</w:t>
      </w:r>
      <w:r w:rsidRPr="000143C0">
        <w:t xml:space="preserve"> </w:t>
      </w:r>
      <w:r>
        <w:t>описаны функции, которые позволяют построить графики с применением различных библиотек, а точнее функций из данных библиотек,</w:t>
      </w:r>
      <w:r>
        <w:t xml:space="preserve"> и выдают понятные, визуально хорошо воспринимаемые графики даже с учетом сложности исходных данных.</w:t>
      </w:r>
    </w:p>
    <w:p w14:paraId="4C6734DC" w14:textId="77777777" w:rsidR="000171BC" w:rsidRDefault="000171BC" w:rsidP="003E6F0B">
      <w:pPr>
        <w:suppressAutoHyphens/>
        <w:jc w:val="left"/>
      </w:pPr>
      <w:r>
        <w:t xml:space="preserve">В папке </w:t>
      </w:r>
      <w:r>
        <w:rPr>
          <w:lang w:val="en-US"/>
        </w:rPr>
        <w:t>data</w:t>
      </w:r>
      <w:r w:rsidRPr="000171BC">
        <w:t xml:space="preserve"> </w:t>
      </w:r>
      <w:r>
        <w:t xml:space="preserve">находятся исходные данные и дообработанные файлы для построения графиков. </w:t>
      </w:r>
    </w:p>
    <w:p w14:paraId="250FC6AC" w14:textId="48318A4E" w:rsidR="000171BC" w:rsidRPr="000171BC" w:rsidRDefault="000171BC" w:rsidP="003E6F0B">
      <w:pPr>
        <w:suppressAutoHyphens/>
        <w:jc w:val="left"/>
        <w:rPr>
          <w:lang w:val="en-US"/>
        </w:rPr>
      </w:pPr>
      <w:r>
        <w:t>Для</w:t>
      </w:r>
      <w:r w:rsidRPr="000171BC">
        <w:rPr>
          <w:lang w:val="en-US"/>
        </w:rPr>
        <w:t xml:space="preserve"> </w:t>
      </w:r>
      <w:r>
        <w:t>построения</w:t>
      </w:r>
      <w:r w:rsidRPr="000171BC">
        <w:rPr>
          <w:lang w:val="en-US"/>
        </w:rPr>
        <w:t xml:space="preserve"> </w:t>
      </w:r>
      <w:r>
        <w:t>графиков</w:t>
      </w:r>
      <w:r w:rsidRPr="000171BC">
        <w:rPr>
          <w:lang w:val="en-US"/>
        </w:rPr>
        <w:t xml:space="preserve"> </w:t>
      </w:r>
      <w:r>
        <w:rPr>
          <w:lang w:val="en-US"/>
        </w:rPr>
        <w:t>bar</w:t>
      </w:r>
      <w:r w:rsidRPr="000171BC">
        <w:rPr>
          <w:lang w:val="en-US"/>
        </w:rPr>
        <w:t xml:space="preserve">, </w:t>
      </w:r>
      <w:r>
        <w:rPr>
          <w:lang w:val="en-US"/>
        </w:rPr>
        <w:t>line</w:t>
      </w:r>
      <w:r w:rsidRPr="000171BC">
        <w:rPr>
          <w:lang w:val="en-US"/>
        </w:rPr>
        <w:t xml:space="preserve">, </w:t>
      </w:r>
      <w:r>
        <w:rPr>
          <w:lang w:val="en-US"/>
        </w:rPr>
        <w:t>histogram</w:t>
      </w:r>
      <w:r w:rsidRPr="000171BC">
        <w:rPr>
          <w:lang w:val="en-US"/>
        </w:rPr>
        <w:t xml:space="preserve"> </w:t>
      </w:r>
      <w:r>
        <w:t>используются</w:t>
      </w:r>
      <w:r w:rsidRPr="000171BC">
        <w:rPr>
          <w:lang w:val="en-US"/>
        </w:rPr>
        <w:t xml:space="preserve"> </w:t>
      </w:r>
      <w:proofErr w:type="spellStart"/>
      <w:r>
        <w:rPr>
          <w:lang w:val="en-US"/>
        </w:rPr>
        <w:t>financial</w:t>
      </w:r>
      <w:r w:rsidRPr="000171BC">
        <w:rPr>
          <w:lang w:val="en-US"/>
        </w:rPr>
        <w:t>_</w:t>
      </w:r>
      <w:r>
        <w:rPr>
          <w:lang w:val="en-US"/>
        </w:rPr>
        <w:t>shorted</w:t>
      </w:r>
      <w:proofErr w:type="spellEnd"/>
      <w:r w:rsidRPr="000171BC">
        <w:rPr>
          <w:lang w:val="en-US"/>
        </w:rPr>
        <w:t xml:space="preserve">. </w:t>
      </w:r>
      <w:r>
        <w:t>В</w:t>
      </w:r>
      <w:r w:rsidRPr="00C35329">
        <w:rPr>
          <w:lang w:val="en-US"/>
        </w:rPr>
        <w:t xml:space="preserve"> </w:t>
      </w:r>
      <w:r>
        <w:t>Х</w:t>
      </w:r>
      <w:r w:rsidRPr="00C35329">
        <w:rPr>
          <w:lang w:val="en-US"/>
        </w:rPr>
        <w:t xml:space="preserve"> </w:t>
      </w:r>
      <w:r>
        <w:t>выбирается</w:t>
      </w:r>
      <w:r w:rsidRPr="00C35329">
        <w:rPr>
          <w:lang w:val="en-US"/>
        </w:rPr>
        <w:t xml:space="preserve"> </w:t>
      </w:r>
      <w:proofErr w:type="spellStart"/>
      <w:r>
        <w:rPr>
          <w:lang w:val="en-US"/>
        </w:rPr>
        <w:t>rme_size_grp</w:t>
      </w:r>
      <w:proofErr w:type="spellEnd"/>
      <w:r>
        <w:rPr>
          <w:lang w:val="en-US"/>
        </w:rPr>
        <w:t xml:space="preserve">, </w:t>
      </w:r>
      <w:r>
        <w:t>в</w:t>
      </w:r>
      <w:r w:rsidRPr="00C35329">
        <w:rPr>
          <w:lang w:val="en-US"/>
        </w:rPr>
        <w:t xml:space="preserve"> </w:t>
      </w:r>
      <w:r>
        <w:rPr>
          <w:lang w:val="en-US"/>
        </w:rPr>
        <w:t>Y - value</w:t>
      </w:r>
    </w:p>
    <w:p w14:paraId="5DDE5019" w14:textId="2896833E" w:rsidR="00C35329" w:rsidRPr="00C35329" w:rsidRDefault="000171BC" w:rsidP="00C35329">
      <w:pPr>
        <w:suppressAutoHyphens/>
        <w:jc w:val="left"/>
        <w:rPr>
          <w:lang w:val="en-US"/>
        </w:rPr>
      </w:pPr>
      <w:r>
        <w:t>Для</w:t>
      </w:r>
      <w:r w:rsidRPr="00C35329">
        <w:rPr>
          <w:lang w:val="en-US"/>
        </w:rPr>
        <w:t xml:space="preserve"> </w:t>
      </w:r>
      <w:r>
        <w:t>построения</w:t>
      </w:r>
      <w:r w:rsidRPr="00C35329">
        <w:rPr>
          <w:lang w:val="en-US"/>
        </w:rPr>
        <w:t xml:space="preserve"> </w:t>
      </w:r>
      <w:r>
        <w:t>графиков</w:t>
      </w:r>
      <w:r w:rsidRPr="00C35329">
        <w:rPr>
          <w:lang w:val="en-US"/>
        </w:rPr>
        <w:t xml:space="preserve"> </w:t>
      </w:r>
      <w:r>
        <w:rPr>
          <w:lang w:val="en-US"/>
        </w:rPr>
        <w:t>contour</w:t>
      </w:r>
      <w:r w:rsidRPr="00C35329">
        <w:rPr>
          <w:lang w:val="en-US"/>
        </w:rPr>
        <w:t xml:space="preserve"> </w:t>
      </w:r>
      <w:r>
        <w:t>используется</w:t>
      </w:r>
      <w:r w:rsidRPr="00C35329">
        <w:rPr>
          <w:lang w:val="en-US"/>
        </w:rPr>
        <w:t xml:space="preserve"> </w:t>
      </w:r>
      <w:r>
        <w:t>файл</w:t>
      </w:r>
      <w:r w:rsidRPr="00C35329">
        <w:rPr>
          <w:lang w:val="en-US"/>
        </w:rPr>
        <w:t xml:space="preserve"> </w:t>
      </w:r>
      <w:proofErr w:type="spellStart"/>
      <w:r>
        <w:rPr>
          <w:lang w:val="en-US"/>
        </w:rPr>
        <w:t>financial</w:t>
      </w:r>
      <w:r w:rsidRPr="00C35329">
        <w:rPr>
          <w:lang w:val="en-US"/>
        </w:rPr>
        <w:t>_</w:t>
      </w:r>
      <w:r>
        <w:rPr>
          <w:lang w:val="en-US"/>
        </w:rPr>
        <w:t>shorted</w:t>
      </w:r>
      <w:proofErr w:type="spellEnd"/>
      <w:r w:rsidRPr="00C35329">
        <w:rPr>
          <w:lang w:val="en-US"/>
        </w:rPr>
        <w:t xml:space="preserve"> – </w:t>
      </w:r>
      <w:r>
        <w:rPr>
          <w:lang w:val="en-US"/>
        </w:rPr>
        <w:t>contour</w:t>
      </w:r>
      <w:r w:rsidRPr="00C35329">
        <w:rPr>
          <w:lang w:val="en-US"/>
        </w:rPr>
        <w:t>.</w:t>
      </w:r>
      <w:r w:rsidR="00C35329">
        <w:rPr>
          <w:lang w:val="en-US"/>
        </w:rPr>
        <w:t xml:space="preserve"> </w:t>
      </w:r>
      <w:r w:rsidR="00C35329">
        <w:t xml:space="preserve">В Х выбирается </w:t>
      </w:r>
      <w:r w:rsidR="00C35329">
        <w:rPr>
          <w:lang w:val="en-US"/>
        </w:rPr>
        <w:t>x</w:t>
      </w:r>
      <w:r w:rsidR="00C35329" w:rsidRPr="00C35329">
        <w:t>_</w:t>
      </w:r>
      <w:r w:rsidR="00C35329">
        <w:rPr>
          <w:lang w:val="en-US"/>
        </w:rPr>
        <w:t>value</w:t>
      </w:r>
      <w:r w:rsidR="00C35329" w:rsidRPr="00C35329">
        <w:t xml:space="preserve">, </w:t>
      </w:r>
      <w:r w:rsidR="00C35329">
        <w:t xml:space="preserve">в </w:t>
      </w:r>
      <w:r w:rsidR="00C35329">
        <w:rPr>
          <w:lang w:val="en-US"/>
        </w:rPr>
        <w:t>Y</w:t>
      </w:r>
      <w:r w:rsidR="00C35329" w:rsidRPr="00C35329">
        <w:t xml:space="preserve"> </w:t>
      </w:r>
      <w:r w:rsidR="00C35329" w:rsidRPr="00C35329">
        <w:t>–</w:t>
      </w:r>
      <w:r w:rsidR="00C35329" w:rsidRPr="00C35329">
        <w:t xml:space="preserve"> </w:t>
      </w:r>
      <w:r w:rsidR="00C35329">
        <w:rPr>
          <w:lang w:val="en-US"/>
        </w:rPr>
        <w:t>y</w:t>
      </w:r>
      <w:r w:rsidR="00C35329" w:rsidRPr="00C35329">
        <w:t>_</w:t>
      </w:r>
      <w:r w:rsidR="00C35329">
        <w:rPr>
          <w:lang w:val="en-US"/>
        </w:rPr>
        <w:t>value</w:t>
      </w:r>
      <w:r w:rsidR="00C35329" w:rsidRPr="00C35329">
        <w:t xml:space="preserve">, </w:t>
      </w:r>
      <w:r w:rsidR="00C35329">
        <w:t>в</w:t>
      </w:r>
      <w:r w:rsidR="00C35329" w:rsidRPr="00C35329">
        <w:t xml:space="preserve"> </w:t>
      </w:r>
      <w:r w:rsidR="00C35329">
        <w:rPr>
          <w:lang w:val="en-US"/>
        </w:rPr>
        <w:t>Z</w:t>
      </w:r>
      <w:r w:rsidR="00C35329">
        <w:t xml:space="preserve"> – </w:t>
      </w:r>
      <w:r w:rsidR="00C35329">
        <w:rPr>
          <w:lang w:val="en-US"/>
        </w:rPr>
        <w:t>height</w:t>
      </w:r>
      <w:r w:rsidR="00C35329" w:rsidRPr="00C35329">
        <w:t xml:space="preserve">. </w:t>
      </w:r>
      <w:r w:rsidR="00C35329">
        <w:t>Допускается иной выбор данных, но в таком случае график будет отличаться от моего.</w:t>
      </w:r>
    </w:p>
    <w:p w14:paraId="4AA21849" w14:textId="34B3B237" w:rsidR="000171BC" w:rsidRPr="00C35329" w:rsidRDefault="000171BC" w:rsidP="003E6F0B">
      <w:pPr>
        <w:suppressAutoHyphens/>
        <w:jc w:val="left"/>
      </w:pPr>
    </w:p>
    <w:p w14:paraId="3A04D801" w14:textId="77777777" w:rsidR="00E43102" w:rsidRPr="00C35329" w:rsidRDefault="00E43102">
      <w:pPr>
        <w:spacing w:line="240" w:lineRule="auto"/>
        <w:ind w:firstLine="0"/>
        <w:jc w:val="left"/>
      </w:pPr>
      <w:r w:rsidRPr="00C35329">
        <w:rPr>
          <w:b/>
          <w:bCs/>
        </w:rPr>
        <w:br w:type="page"/>
      </w:r>
    </w:p>
    <w:p w14:paraId="6A96ABBD" w14:textId="733E9097" w:rsidR="00E43102" w:rsidRDefault="00E43102" w:rsidP="00E43102">
      <w:pPr>
        <w:pStyle w:val="1"/>
      </w:pPr>
      <w:bookmarkStart w:id="29" w:name="_Toc186318854"/>
      <w:r>
        <w:lastRenderedPageBreak/>
        <w:t>АНАЛИЗ И ИНТЕРПРЕТАЦИЯ РЕЗУЛЬТАТОВ</w:t>
      </w:r>
      <w:bookmarkEnd w:id="29"/>
    </w:p>
    <w:p w14:paraId="3147631A" w14:textId="0AC481CD" w:rsidR="00E43102" w:rsidRPr="00C95C83" w:rsidRDefault="00E43102" w:rsidP="005A28A8">
      <w:pPr>
        <w:pStyle w:val="21"/>
      </w:pPr>
      <w:bookmarkStart w:id="30" w:name="_Toc186318855"/>
      <w:r>
        <w:t xml:space="preserve">Сравнение </w:t>
      </w:r>
      <w:r w:rsidR="000143C0">
        <w:t>библиотек</w:t>
      </w:r>
      <w:bookmarkEnd w:id="30"/>
    </w:p>
    <w:p w14:paraId="1AB1B670" w14:textId="379D2B69" w:rsidR="00E43102" w:rsidRDefault="00014A78" w:rsidP="00E43102">
      <w:pPr>
        <w:suppressAutoHyphens/>
      </w:pPr>
      <w:r>
        <w:t>Для минимального построения достаточно просто использовать данные, которые мы считали и использовать функции</w:t>
      </w:r>
      <w:r w:rsidR="00926CAF">
        <w:t xml:space="preserve"> построения нужного графика</w:t>
      </w:r>
      <w:r>
        <w:t xml:space="preserve"> </w:t>
      </w:r>
      <w:r w:rsidR="00926CAF">
        <w:t xml:space="preserve">из библиотеки, а после вызвать функцию </w:t>
      </w:r>
      <w:proofErr w:type="gramStart"/>
      <w:r w:rsidR="00926CAF">
        <w:rPr>
          <w:lang w:val="en-US"/>
        </w:rPr>
        <w:t>show</w:t>
      </w:r>
      <w:r w:rsidR="00926CAF" w:rsidRPr="00926CAF">
        <w:t>(</w:t>
      </w:r>
      <w:proofErr w:type="gramEnd"/>
      <w:r w:rsidR="00926CAF" w:rsidRPr="00926CAF">
        <w:t xml:space="preserve">) </w:t>
      </w:r>
      <w:r w:rsidR="00926CAF">
        <w:t>от используемой библиотеки для вывода графика на экран.</w:t>
      </w:r>
    </w:p>
    <w:p w14:paraId="23973B5B" w14:textId="6C1158AF" w:rsidR="00926CAF" w:rsidRPr="006F0271" w:rsidRDefault="00926CAF" w:rsidP="00E43102">
      <w:pPr>
        <w:suppressAutoHyphens/>
      </w:pPr>
      <w:r>
        <w:t xml:space="preserve">Минимальный код для построения графика в каждой из библиотек состоит из 2 строчек для </w:t>
      </w:r>
      <w:r>
        <w:rPr>
          <w:lang w:val="en-US"/>
        </w:rPr>
        <w:t>bar</w:t>
      </w:r>
      <w:r w:rsidRPr="00926CAF">
        <w:t xml:space="preserve">, </w:t>
      </w:r>
      <w:r>
        <w:rPr>
          <w:lang w:val="en-US"/>
        </w:rPr>
        <w:t>line</w:t>
      </w:r>
      <w:r w:rsidRPr="00926CAF">
        <w:t xml:space="preserve"> </w:t>
      </w:r>
      <w:r>
        <w:t xml:space="preserve">и </w:t>
      </w:r>
      <w:r>
        <w:rPr>
          <w:lang w:val="en-US"/>
        </w:rPr>
        <w:t>histogram</w:t>
      </w:r>
      <w:r>
        <w:t>.</w:t>
      </w:r>
      <w:r w:rsidR="006F0271" w:rsidRPr="006F0271">
        <w:t xml:space="preserve"> </w:t>
      </w:r>
      <w:r w:rsidR="006F0271">
        <w:t xml:space="preserve">Построение </w:t>
      </w:r>
      <w:r w:rsidR="006F0271">
        <w:rPr>
          <w:lang w:val="en-US"/>
        </w:rPr>
        <w:t>contour</w:t>
      </w:r>
      <w:r w:rsidR="006F0271" w:rsidRPr="006F0271">
        <w:t xml:space="preserve"> </w:t>
      </w:r>
      <w:r w:rsidR="006F0271">
        <w:t xml:space="preserve">в </w:t>
      </w:r>
      <w:r w:rsidR="006F0271">
        <w:rPr>
          <w:lang w:val="en-US"/>
        </w:rPr>
        <w:t>matplotlib</w:t>
      </w:r>
      <w:r w:rsidR="006F0271" w:rsidRPr="006F0271">
        <w:t xml:space="preserve"> </w:t>
      </w:r>
      <w:r w:rsidR="006F0271">
        <w:t xml:space="preserve">займет 3 строчки кода, в </w:t>
      </w:r>
      <w:r w:rsidR="006F0271">
        <w:rPr>
          <w:lang w:val="en-US"/>
        </w:rPr>
        <w:t>seaborn</w:t>
      </w:r>
      <w:r w:rsidR="006F0271" w:rsidRPr="006F0271">
        <w:t xml:space="preserve"> – 3-4 </w:t>
      </w:r>
      <w:r w:rsidR="006F0271">
        <w:t xml:space="preserve">строчки, в </w:t>
      </w:r>
      <w:proofErr w:type="spellStart"/>
      <w:r w:rsidR="006F0271">
        <w:rPr>
          <w:lang w:val="en-US"/>
        </w:rPr>
        <w:t>plotly</w:t>
      </w:r>
      <w:proofErr w:type="spellEnd"/>
      <w:r w:rsidR="006F0271" w:rsidRPr="006F0271">
        <w:t xml:space="preserve"> </w:t>
      </w:r>
      <w:r w:rsidR="006F0271">
        <w:t>–</w:t>
      </w:r>
      <w:r w:rsidR="006F0271" w:rsidRPr="006F0271">
        <w:t xml:space="preserve"> 7. </w:t>
      </w:r>
    </w:p>
    <w:p w14:paraId="5B50D1D4" w14:textId="5C89419E" w:rsidR="00FB3F08" w:rsidRDefault="005F48C3" w:rsidP="00E43102">
      <w:pPr>
        <w:suppressAutoHyphens/>
      </w:pPr>
      <w:r>
        <w:t xml:space="preserve">Рассмотрим разницу в подходе и организации кода </w:t>
      </w:r>
      <w:r w:rsidR="00FB3F08">
        <w:t>по каждой из библиотек на примере наиболее настроенных и визуально информативных графиков.</w:t>
      </w:r>
    </w:p>
    <w:p w14:paraId="2EB09FEF" w14:textId="28B92E1B" w:rsidR="00E43102" w:rsidRDefault="00FB3F08" w:rsidP="00E43102">
      <w:pPr>
        <w:suppressAutoHyphens/>
      </w:pPr>
      <w:proofErr w:type="spellStart"/>
      <w:r w:rsidRPr="00FB3F08">
        <w:t>Matplotlib</w:t>
      </w:r>
      <w:proofErr w:type="spellEnd"/>
      <w:r w:rsidRPr="00FB3F08">
        <w:t xml:space="preserve"> предлагает высокую гибкость и возможность настройки, но требует больше кода для создания графиков.</w:t>
      </w:r>
      <w:r>
        <w:t xml:space="preserve"> Требует ручной обработки данных. Цветовая палитра применяется через </w:t>
      </w:r>
      <w:r>
        <w:rPr>
          <w:lang w:val="en-US"/>
        </w:rPr>
        <w:t>Pandas</w:t>
      </w:r>
      <w:r w:rsidRPr="00FB3F08">
        <w:t xml:space="preserve"> </w:t>
      </w:r>
      <w:r>
        <w:t>и создание цветовой карты (</w:t>
      </w:r>
      <w:r>
        <w:rPr>
          <w:lang w:val="en-US"/>
        </w:rPr>
        <w:t>colormap</w:t>
      </w:r>
      <w:r w:rsidRPr="00FB3F08">
        <w:t xml:space="preserve">). </w:t>
      </w:r>
      <w:r>
        <w:t>Благодаря детальной настройке легче получать требуемый результат.</w:t>
      </w:r>
    </w:p>
    <w:p w14:paraId="632A8D53" w14:textId="405E4A18" w:rsidR="00FB3F08" w:rsidRDefault="00FB3F08" w:rsidP="00E43102">
      <w:pPr>
        <w:suppressAutoHyphens/>
      </w:pPr>
      <w:proofErr w:type="spellStart"/>
      <w:r w:rsidRPr="00FB3F08">
        <w:t>Seaborn</w:t>
      </w:r>
      <w:proofErr w:type="spellEnd"/>
      <w:r w:rsidRPr="00FB3F08">
        <w:t xml:space="preserve"> упрощает процесс визуализации данных благодаря удобному синтаксису и </w:t>
      </w:r>
      <w:r>
        <w:t xml:space="preserve">набору </w:t>
      </w:r>
      <w:r w:rsidRPr="00FB3F08">
        <w:t>стил</w:t>
      </w:r>
      <w:r>
        <w:t>ей</w:t>
      </w:r>
      <w:r w:rsidRPr="00FB3F08">
        <w:t xml:space="preserve"> по умолчанию</w:t>
      </w:r>
      <w:r>
        <w:t>. Применение встроенной цветовой схемы происходит по указанию значения для параметра «</w:t>
      </w:r>
      <w:proofErr w:type="spellStart"/>
      <w:r w:rsidRPr="00FB3F08">
        <w:t>palette</w:t>
      </w:r>
      <w:proofErr w:type="spellEnd"/>
      <w:r>
        <w:t>». Б</w:t>
      </w:r>
      <w:r w:rsidRPr="00FB3F08">
        <w:t xml:space="preserve">иблиотека отлично работает с </w:t>
      </w:r>
      <w:proofErr w:type="spellStart"/>
      <w:r w:rsidRPr="00FB3F08">
        <w:t>Pandas</w:t>
      </w:r>
      <w:proofErr w:type="spellEnd"/>
      <w:r w:rsidRPr="00FB3F08">
        <w:t xml:space="preserve"> </w:t>
      </w:r>
      <w:proofErr w:type="spellStart"/>
      <w:r w:rsidRPr="00FB3F08">
        <w:t>DataFrame</w:t>
      </w:r>
      <w:proofErr w:type="spellEnd"/>
      <w:r>
        <w:t>. При работе со сложными данными и необходимостью группировки данных код осложнен и менее гибок к настройке.</w:t>
      </w:r>
    </w:p>
    <w:p w14:paraId="54C8C475" w14:textId="2D14F44D" w:rsidR="00FB3F08" w:rsidRPr="00FB3F08" w:rsidRDefault="00FB3F08" w:rsidP="00E43102">
      <w:pPr>
        <w:suppressAutoHyphens/>
      </w:pPr>
      <w:proofErr w:type="spellStart"/>
      <w:r w:rsidRPr="00FB3F08">
        <w:t>Plotly</w:t>
      </w:r>
      <w:proofErr w:type="spellEnd"/>
      <w:r w:rsidRPr="00FB3F08">
        <w:t xml:space="preserve"> позволяет создавать интерактивные графики</w:t>
      </w:r>
      <w:r>
        <w:t xml:space="preserve">. Библиотека </w:t>
      </w:r>
      <w:r w:rsidR="003745B8">
        <w:t>содержит много цветовых схем, а добавление аннотаций и подписей осей происходит очень удобно через параметры внутри функций.</w:t>
      </w:r>
    </w:p>
    <w:p w14:paraId="48F464F9" w14:textId="77777777" w:rsidR="00E43102" w:rsidRDefault="00E43102" w:rsidP="00E43102">
      <w:pPr>
        <w:suppressAutoHyphens/>
      </w:pPr>
    </w:p>
    <w:p w14:paraId="62D2736E" w14:textId="6CF7FF47" w:rsidR="00E43102" w:rsidRPr="00C95C83" w:rsidRDefault="00E43102" w:rsidP="005A28A8">
      <w:pPr>
        <w:pStyle w:val="21"/>
      </w:pPr>
      <w:bookmarkStart w:id="31" w:name="_Toc186318856"/>
      <w:r>
        <w:t>Интерпретация результатов</w:t>
      </w:r>
      <w:bookmarkEnd w:id="31"/>
    </w:p>
    <w:p w14:paraId="3EA32E09" w14:textId="38188C95" w:rsidR="00E43102" w:rsidRDefault="003745B8" w:rsidP="00E43102">
      <w:pPr>
        <w:suppressAutoHyphens/>
      </w:pPr>
      <w:r>
        <w:t xml:space="preserve">Для начала рассмотрим </w:t>
      </w:r>
      <w:proofErr w:type="gramStart"/>
      <w:r>
        <w:t>графики</w:t>
      </w:r>
      <w:proofErr w:type="gramEnd"/>
      <w:r>
        <w:t xml:space="preserve"> полученные минимальным кодом.</w:t>
      </w:r>
    </w:p>
    <w:p w14:paraId="20D5FF1B" w14:textId="75647E72" w:rsidR="003745B8" w:rsidRDefault="003745B8" w:rsidP="003745B8">
      <w:pPr>
        <w:suppressAutoHyphens/>
        <w:ind w:firstLine="0"/>
      </w:pPr>
      <w:r>
        <w:rPr>
          <w:noProof/>
        </w:rPr>
        <w:lastRenderedPageBreak/>
        <w:drawing>
          <wp:inline distT="0" distB="0" distL="0" distR="0" wp14:anchorId="2B53C00B" wp14:editId="4BFDE51A">
            <wp:extent cx="6300470" cy="297688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D867" w14:textId="70B30662" w:rsidR="00E43102" w:rsidRPr="003745B8" w:rsidRDefault="003745B8" w:rsidP="003745B8">
      <w:pPr>
        <w:suppressAutoHyphens/>
        <w:jc w:val="center"/>
        <w:rPr>
          <w:lang w:val="en-US"/>
        </w:rPr>
      </w:pPr>
      <w:r>
        <w:t xml:space="preserve">Рисунок </w:t>
      </w:r>
      <w:r w:rsidR="00C35329">
        <w:rPr>
          <w:lang w:val="en-US"/>
        </w:rPr>
        <w:t>7</w:t>
      </w:r>
      <w:r>
        <w:t xml:space="preserve"> – </w:t>
      </w:r>
      <w:r>
        <w:rPr>
          <w:lang w:val="en-US"/>
        </w:rPr>
        <w:t>Matplotlib Bar</w:t>
      </w:r>
    </w:p>
    <w:p w14:paraId="015FA5B0" w14:textId="3CEAF38A" w:rsidR="00E43102" w:rsidRDefault="003745B8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1C8DC47D" wp14:editId="068EDDA7">
            <wp:extent cx="6300470" cy="343471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743" w14:textId="30F2E7DD" w:rsidR="003745B8" w:rsidRPr="003745B8" w:rsidRDefault="003745B8" w:rsidP="003745B8">
      <w:pPr>
        <w:suppressAutoHyphens/>
        <w:jc w:val="center"/>
        <w:rPr>
          <w:lang w:val="en-US"/>
        </w:rPr>
      </w:pPr>
      <w:r>
        <w:t xml:space="preserve">Рисунок </w:t>
      </w:r>
      <w:r w:rsidR="00C35329">
        <w:rPr>
          <w:lang w:val="en-US"/>
        </w:rPr>
        <w:t>8</w:t>
      </w:r>
      <w:r>
        <w:t xml:space="preserve"> – </w:t>
      </w:r>
      <w:r>
        <w:rPr>
          <w:lang w:val="en-US"/>
        </w:rPr>
        <w:t>Seaborn</w:t>
      </w:r>
      <w:r>
        <w:rPr>
          <w:lang w:val="en-US"/>
        </w:rPr>
        <w:t xml:space="preserve"> Bar</w:t>
      </w:r>
    </w:p>
    <w:p w14:paraId="61548847" w14:textId="61632378" w:rsidR="003745B8" w:rsidRDefault="003745B8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AE26770" wp14:editId="792DC3F4">
            <wp:extent cx="6300470" cy="683577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BF38" w14:textId="6955BA1D" w:rsidR="003745B8" w:rsidRPr="003745B8" w:rsidRDefault="003745B8" w:rsidP="003745B8">
      <w:pPr>
        <w:suppressAutoHyphens/>
        <w:jc w:val="center"/>
      </w:pPr>
      <w:r>
        <w:t xml:space="preserve">Рисунок </w:t>
      </w:r>
      <w:r w:rsidR="00C35329" w:rsidRPr="00C35329">
        <w:t>9</w:t>
      </w:r>
      <w:r>
        <w:t xml:space="preserve"> – </w:t>
      </w:r>
      <w:proofErr w:type="spellStart"/>
      <w:r>
        <w:rPr>
          <w:lang w:val="en-US"/>
        </w:rPr>
        <w:t>Plotly</w:t>
      </w:r>
      <w:proofErr w:type="spellEnd"/>
      <w:r w:rsidRPr="003745B8">
        <w:t xml:space="preserve"> </w:t>
      </w:r>
      <w:r>
        <w:rPr>
          <w:lang w:val="en-US"/>
        </w:rPr>
        <w:t>Bar</w:t>
      </w:r>
    </w:p>
    <w:p w14:paraId="335493ED" w14:textId="17846FC0" w:rsidR="003745B8" w:rsidRDefault="003745B8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Как видно на рисунках 7</w:t>
      </w:r>
      <w:r w:rsidR="00C35329" w:rsidRPr="00C35329">
        <w:rPr>
          <w:szCs w:val="24"/>
        </w:rPr>
        <w:t>, 8</w:t>
      </w:r>
      <w:r>
        <w:rPr>
          <w:szCs w:val="24"/>
        </w:rPr>
        <w:t xml:space="preserve"> и </w:t>
      </w:r>
      <w:r w:rsidR="00C35329" w:rsidRPr="00C35329">
        <w:rPr>
          <w:szCs w:val="24"/>
        </w:rPr>
        <w:t>9</w:t>
      </w:r>
      <w:r>
        <w:rPr>
          <w:szCs w:val="24"/>
        </w:rPr>
        <w:t xml:space="preserve"> библиотека </w:t>
      </w:r>
      <w:r>
        <w:rPr>
          <w:szCs w:val="24"/>
          <w:lang w:val="en-US"/>
        </w:rPr>
        <w:t>matplotlib</w:t>
      </w:r>
      <w:r w:rsidRPr="003745B8">
        <w:rPr>
          <w:szCs w:val="24"/>
        </w:rPr>
        <w:t xml:space="preserve"> </w:t>
      </w:r>
      <w:r>
        <w:rPr>
          <w:szCs w:val="24"/>
        </w:rPr>
        <w:t xml:space="preserve">практически не дает понимания о данных и в ней не указаны заголовки. В библиотеке </w:t>
      </w:r>
      <w:proofErr w:type="spellStart"/>
      <w:r>
        <w:rPr>
          <w:szCs w:val="24"/>
          <w:lang w:val="en-US"/>
        </w:rPr>
        <w:t>plotly</w:t>
      </w:r>
      <w:proofErr w:type="spellEnd"/>
      <w:r w:rsidRPr="003745B8">
        <w:rPr>
          <w:szCs w:val="24"/>
        </w:rPr>
        <w:t xml:space="preserve"> </w:t>
      </w:r>
      <w:r>
        <w:rPr>
          <w:szCs w:val="24"/>
        </w:rPr>
        <w:t>видно, что значениям по оси Х соответствуют множественные данные, а также присутствуют заголовки</w:t>
      </w:r>
      <w:r w:rsidR="001C5EEC">
        <w:rPr>
          <w:szCs w:val="24"/>
        </w:rPr>
        <w:t xml:space="preserve"> и минимальная сетка</w:t>
      </w:r>
      <w:r>
        <w:rPr>
          <w:szCs w:val="24"/>
        </w:rPr>
        <w:t xml:space="preserve">. В библиотеке </w:t>
      </w:r>
      <w:r>
        <w:rPr>
          <w:szCs w:val="24"/>
          <w:lang w:val="en-US"/>
        </w:rPr>
        <w:t>seaborn</w:t>
      </w:r>
      <w:r w:rsidRPr="003745B8">
        <w:rPr>
          <w:szCs w:val="24"/>
        </w:rPr>
        <w:t xml:space="preserve"> </w:t>
      </w:r>
      <w:r>
        <w:rPr>
          <w:szCs w:val="24"/>
        </w:rPr>
        <w:t>не только присутствуют заголовки, но и автоматически строится так называемая погрешность</w:t>
      </w:r>
      <w:r w:rsidR="001C5EEC">
        <w:rPr>
          <w:szCs w:val="24"/>
        </w:rPr>
        <w:t>,</w:t>
      </w:r>
      <w:r>
        <w:rPr>
          <w:szCs w:val="24"/>
        </w:rPr>
        <w:t xml:space="preserve"> которая показывает минимальное и максимальное значение внутри одного Х</w:t>
      </w:r>
      <w:r w:rsidR="001C5EEC">
        <w:rPr>
          <w:szCs w:val="24"/>
        </w:rPr>
        <w:t>, а также сам столбец является аппроксимацией значений.</w:t>
      </w:r>
    </w:p>
    <w:p w14:paraId="311C10A2" w14:textId="67613D4E" w:rsidR="001C5EEC" w:rsidRDefault="001C5EEC" w:rsidP="003745B8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Рассмотрим графики трехмерных данных.</w:t>
      </w:r>
    </w:p>
    <w:p w14:paraId="1BE8F50E" w14:textId="530DE949" w:rsidR="001C5EEC" w:rsidRDefault="001C5EEC" w:rsidP="001C5EEC">
      <w:pPr>
        <w:suppressAutoHyphens/>
        <w:ind w:firstLine="0"/>
        <w:contextualSpacing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2414F88" wp14:editId="7BE543DA">
            <wp:extent cx="5503114" cy="37242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6"/>
                    <a:stretch/>
                  </pic:blipFill>
                  <pic:spPr bwMode="auto">
                    <a:xfrm>
                      <a:off x="0" y="0"/>
                      <a:ext cx="5518398" cy="373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B6F22" w14:textId="2DEB5902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 w:rsidR="00C35329">
        <w:rPr>
          <w:szCs w:val="24"/>
          <w:lang w:val="en-US"/>
        </w:rPr>
        <w:t>10</w:t>
      </w:r>
      <w:r>
        <w:rPr>
          <w:szCs w:val="24"/>
        </w:rPr>
        <w:t xml:space="preserve"> – </w:t>
      </w:r>
      <w:r>
        <w:rPr>
          <w:szCs w:val="24"/>
          <w:lang w:val="en-US"/>
        </w:rPr>
        <w:t>Matplotlib Contour</w:t>
      </w:r>
    </w:p>
    <w:p w14:paraId="77D430F7" w14:textId="704C0F10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0EACE60" wp14:editId="72FA7609">
            <wp:extent cx="6362700" cy="4772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12" cy="47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E2E" w14:textId="13F20A8E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>
        <w:rPr>
          <w:szCs w:val="24"/>
          <w:lang w:val="en-US"/>
        </w:rPr>
        <w:t>1</w:t>
      </w:r>
      <w:r w:rsidR="00C35329">
        <w:rPr>
          <w:szCs w:val="24"/>
          <w:lang w:val="en-US"/>
        </w:rPr>
        <w:t>1</w:t>
      </w:r>
      <w:r>
        <w:rPr>
          <w:szCs w:val="24"/>
        </w:rPr>
        <w:t xml:space="preserve"> – </w:t>
      </w:r>
      <w:r>
        <w:rPr>
          <w:szCs w:val="24"/>
          <w:lang w:val="en-US"/>
        </w:rPr>
        <w:t>Seaborn</w:t>
      </w:r>
      <w:r>
        <w:rPr>
          <w:szCs w:val="24"/>
          <w:lang w:val="en-US"/>
        </w:rPr>
        <w:t xml:space="preserve"> Contour</w:t>
      </w:r>
    </w:p>
    <w:p w14:paraId="732E284B" w14:textId="77777777" w:rsidR="001C5EEC" w:rsidRDefault="001C5EEC" w:rsidP="001C5EEC">
      <w:pPr>
        <w:suppressAutoHyphens/>
        <w:ind w:firstLine="0"/>
        <w:contextualSpacing/>
        <w:jc w:val="center"/>
        <w:rPr>
          <w:szCs w:val="24"/>
          <w:lang w:val="en-US"/>
        </w:rPr>
      </w:pPr>
    </w:p>
    <w:p w14:paraId="1879C682" w14:textId="007BDC5E" w:rsidR="001C5EEC" w:rsidRDefault="001C5EEC" w:rsidP="001C5EEC">
      <w:pPr>
        <w:suppressAutoHyphens/>
        <w:ind w:firstLine="0"/>
        <w:contextualSpacing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11A47F8" wp14:editId="52A4346B">
            <wp:extent cx="3895725" cy="38910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3"/>
                    <a:stretch/>
                  </pic:blipFill>
                  <pic:spPr bwMode="auto">
                    <a:xfrm>
                      <a:off x="0" y="0"/>
                      <a:ext cx="3897608" cy="389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D88B9" w14:textId="5337936C" w:rsidR="001C5EEC" w:rsidRPr="00C35329" w:rsidRDefault="001C5EEC" w:rsidP="001C5EEC">
      <w:pPr>
        <w:suppressAutoHyphens/>
        <w:ind w:firstLine="0"/>
        <w:contextualSpacing/>
        <w:jc w:val="center"/>
        <w:rPr>
          <w:szCs w:val="24"/>
        </w:rPr>
      </w:pPr>
      <w:r>
        <w:rPr>
          <w:szCs w:val="24"/>
        </w:rPr>
        <w:t>Рисунок</w:t>
      </w:r>
      <w:r w:rsidRPr="00C35329">
        <w:rPr>
          <w:szCs w:val="24"/>
        </w:rPr>
        <w:t xml:space="preserve"> </w:t>
      </w:r>
      <w:r w:rsidRPr="00C35329">
        <w:rPr>
          <w:szCs w:val="24"/>
        </w:rPr>
        <w:t>1</w:t>
      </w:r>
      <w:r w:rsidR="00C35329" w:rsidRPr="00C35329">
        <w:rPr>
          <w:szCs w:val="24"/>
        </w:rPr>
        <w:t>2</w:t>
      </w:r>
      <w:r w:rsidRPr="00C35329">
        <w:rPr>
          <w:szCs w:val="24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 w:rsidRPr="00C35329">
        <w:rPr>
          <w:szCs w:val="24"/>
        </w:rPr>
        <w:t xml:space="preserve"> </w:t>
      </w:r>
      <w:r>
        <w:rPr>
          <w:szCs w:val="24"/>
          <w:lang w:val="en-US"/>
        </w:rPr>
        <w:t>Contour</w:t>
      </w:r>
    </w:p>
    <w:p w14:paraId="2AC1C06A" w14:textId="4AB1C085" w:rsidR="001C5EEC" w:rsidRDefault="001C5EEC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Как</w:t>
      </w:r>
      <w:r w:rsidRPr="001C5EEC">
        <w:rPr>
          <w:szCs w:val="24"/>
        </w:rPr>
        <w:t xml:space="preserve"> </w:t>
      </w:r>
      <w:r>
        <w:rPr>
          <w:szCs w:val="24"/>
        </w:rPr>
        <w:t xml:space="preserve">видно на рисунках </w:t>
      </w:r>
      <w:r w:rsidR="00C35329" w:rsidRPr="00C35329">
        <w:rPr>
          <w:szCs w:val="24"/>
        </w:rPr>
        <w:t>10</w:t>
      </w:r>
      <w:r>
        <w:rPr>
          <w:szCs w:val="24"/>
        </w:rPr>
        <w:t>,</w:t>
      </w:r>
      <w:r w:rsidR="00C35329" w:rsidRPr="00C35329">
        <w:rPr>
          <w:szCs w:val="24"/>
        </w:rPr>
        <w:t xml:space="preserve"> </w:t>
      </w:r>
      <w:r>
        <w:rPr>
          <w:szCs w:val="24"/>
        </w:rPr>
        <w:t>1</w:t>
      </w:r>
      <w:r w:rsidR="00C35329" w:rsidRPr="00C35329">
        <w:rPr>
          <w:szCs w:val="24"/>
        </w:rPr>
        <w:t>1</w:t>
      </w:r>
      <w:r>
        <w:rPr>
          <w:szCs w:val="24"/>
        </w:rPr>
        <w:t xml:space="preserve"> и 1</w:t>
      </w:r>
      <w:r w:rsidR="00C35329" w:rsidRPr="00C35329">
        <w:rPr>
          <w:szCs w:val="24"/>
        </w:rPr>
        <w:t>2</w:t>
      </w:r>
      <w:r>
        <w:rPr>
          <w:szCs w:val="24"/>
        </w:rPr>
        <w:t xml:space="preserve"> </w:t>
      </w:r>
      <w:r>
        <w:rPr>
          <w:szCs w:val="24"/>
          <w:lang w:val="en-US"/>
        </w:rPr>
        <w:t>seaborn</w:t>
      </w:r>
      <w:r w:rsidRPr="001C5EEC">
        <w:rPr>
          <w:szCs w:val="24"/>
        </w:rPr>
        <w:t xml:space="preserve"> </w:t>
      </w:r>
      <w:r>
        <w:rPr>
          <w:szCs w:val="24"/>
        </w:rPr>
        <w:t xml:space="preserve">вновь дает более визуально понятное представление, а также автоматически расставляет точки на графике, по которым понятно какая высота в соответствии с цветом. </w:t>
      </w:r>
    </w:p>
    <w:p w14:paraId="50FCD6D8" w14:textId="39EB7D7B" w:rsidR="001C5EEC" w:rsidRPr="00BA0062" w:rsidRDefault="001C5EEC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Также дополню рисунками по графикам </w:t>
      </w:r>
      <w:r w:rsidR="00BA0062">
        <w:rPr>
          <w:szCs w:val="24"/>
          <w:lang w:val="en-US"/>
        </w:rPr>
        <w:t>L</w:t>
      </w:r>
      <w:r>
        <w:rPr>
          <w:szCs w:val="24"/>
          <w:lang w:val="en-US"/>
        </w:rPr>
        <w:t>ine</w:t>
      </w:r>
      <w:r w:rsidRPr="001C5EEC">
        <w:rPr>
          <w:szCs w:val="24"/>
        </w:rPr>
        <w:t>.</w:t>
      </w:r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 xml:space="preserve">Ситуация аналогичная. </w:t>
      </w:r>
      <w:r w:rsidR="00BA0062">
        <w:rPr>
          <w:szCs w:val="24"/>
          <w:lang w:val="en-US"/>
        </w:rPr>
        <w:t>Matplotlib</w:t>
      </w:r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 xml:space="preserve">и </w:t>
      </w:r>
      <w:proofErr w:type="spellStart"/>
      <w:r w:rsidR="00BA0062">
        <w:rPr>
          <w:szCs w:val="24"/>
          <w:lang w:val="en-US"/>
        </w:rPr>
        <w:t>Plotly</w:t>
      </w:r>
      <w:proofErr w:type="spellEnd"/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 xml:space="preserve">не поняли как обрабатывать данные. </w:t>
      </w:r>
      <w:r w:rsidR="00BA0062">
        <w:rPr>
          <w:szCs w:val="24"/>
          <w:lang w:val="en-US"/>
        </w:rPr>
        <w:t>Seaborn</w:t>
      </w:r>
      <w:r w:rsidR="00BA0062" w:rsidRPr="00BA0062">
        <w:rPr>
          <w:szCs w:val="24"/>
        </w:rPr>
        <w:t xml:space="preserve"> </w:t>
      </w:r>
      <w:r w:rsidR="00BA0062">
        <w:rPr>
          <w:szCs w:val="24"/>
        </w:rPr>
        <w:t>же построил график с погрешностями.</w:t>
      </w:r>
    </w:p>
    <w:p w14:paraId="11B77394" w14:textId="04208940" w:rsidR="001C5EEC" w:rsidRDefault="001C5EEC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295E6E" wp14:editId="56827FB1">
            <wp:extent cx="6296025" cy="3371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1E44" w14:textId="71DED083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>
        <w:rPr>
          <w:szCs w:val="24"/>
        </w:rPr>
        <w:t>1</w:t>
      </w:r>
      <w:r w:rsidR="00C35329">
        <w:rPr>
          <w:szCs w:val="24"/>
          <w:lang w:val="en-US"/>
        </w:rPr>
        <w:t>3</w:t>
      </w:r>
      <w:r>
        <w:rPr>
          <w:szCs w:val="24"/>
        </w:rPr>
        <w:t xml:space="preserve"> – </w:t>
      </w:r>
      <w:r>
        <w:rPr>
          <w:szCs w:val="24"/>
          <w:lang w:val="en-US"/>
        </w:rPr>
        <w:t xml:space="preserve">Matplotlib </w:t>
      </w:r>
      <w:r>
        <w:rPr>
          <w:szCs w:val="24"/>
          <w:lang w:val="en-US"/>
        </w:rPr>
        <w:t>Line</w:t>
      </w:r>
    </w:p>
    <w:p w14:paraId="6F3E1E8F" w14:textId="77777777" w:rsidR="00BA0062" w:rsidRDefault="00BA0062" w:rsidP="001C5EEC">
      <w:pPr>
        <w:suppressAutoHyphens/>
        <w:ind w:firstLine="0"/>
        <w:contextualSpacing/>
        <w:jc w:val="left"/>
        <w:rPr>
          <w:szCs w:val="24"/>
        </w:rPr>
      </w:pPr>
    </w:p>
    <w:p w14:paraId="7945A99A" w14:textId="775D29F2" w:rsidR="00BA0062" w:rsidRDefault="00BA0062" w:rsidP="001C5EEC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D2D135A" wp14:editId="091D0216">
            <wp:extent cx="6296025" cy="3419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9"/>
                    <a:stretch/>
                  </pic:blipFill>
                  <pic:spPr bwMode="auto">
                    <a:xfrm>
                      <a:off x="0" y="0"/>
                      <a:ext cx="62960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664CD" w14:textId="667B3E56" w:rsid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>
        <w:rPr>
          <w:szCs w:val="24"/>
          <w:lang w:val="en-US"/>
        </w:rPr>
        <w:t>1</w:t>
      </w:r>
      <w:r w:rsidR="00C35329">
        <w:rPr>
          <w:szCs w:val="24"/>
          <w:lang w:val="en-US"/>
        </w:rPr>
        <w:t>4</w:t>
      </w:r>
      <w:r>
        <w:rPr>
          <w:szCs w:val="24"/>
        </w:rPr>
        <w:t xml:space="preserve"> – </w:t>
      </w:r>
      <w:r>
        <w:rPr>
          <w:szCs w:val="24"/>
          <w:lang w:val="en-US"/>
        </w:rPr>
        <w:t xml:space="preserve">Seaborn </w:t>
      </w:r>
      <w:r>
        <w:rPr>
          <w:szCs w:val="24"/>
          <w:lang w:val="en-US"/>
        </w:rPr>
        <w:t>Line</w:t>
      </w:r>
    </w:p>
    <w:p w14:paraId="4C1F3302" w14:textId="77777777" w:rsidR="00BA0062" w:rsidRDefault="00BA0062" w:rsidP="001C5EEC">
      <w:pPr>
        <w:suppressAutoHyphens/>
        <w:ind w:firstLine="0"/>
        <w:contextualSpacing/>
        <w:jc w:val="left"/>
        <w:rPr>
          <w:szCs w:val="24"/>
        </w:rPr>
      </w:pPr>
    </w:p>
    <w:p w14:paraId="0C06B192" w14:textId="38E5A876" w:rsidR="00BA0062" w:rsidRDefault="00BA0062" w:rsidP="00BA0062">
      <w:pPr>
        <w:suppressAutoHyphens/>
        <w:ind w:firstLine="0"/>
        <w:contextualSpacing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D0AC650" wp14:editId="47EC1A01">
            <wp:extent cx="3800475" cy="41224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62" cy="41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41E7" w14:textId="7B6BA983" w:rsid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</w:t>
      </w:r>
      <w:r w:rsidRPr="001C5EEC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="00C35329">
        <w:rPr>
          <w:szCs w:val="24"/>
          <w:lang w:val="en-US"/>
        </w:rPr>
        <w:t>5</w:t>
      </w:r>
      <w:r w:rsidRPr="001C5EEC">
        <w:rPr>
          <w:szCs w:val="24"/>
          <w:lang w:val="en-US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>
        <w:rPr>
          <w:szCs w:val="24"/>
          <w:lang w:val="en-US"/>
        </w:rPr>
        <w:t xml:space="preserve"> </w:t>
      </w:r>
      <w:r>
        <w:rPr>
          <w:szCs w:val="24"/>
          <w:lang w:val="en-US"/>
        </w:rPr>
        <w:t>Line</w:t>
      </w:r>
    </w:p>
    <w:p w14:paraId="5D7C7F9F" w14:textId="1A399B1F" w:rsidR="00BA0062" w:rsidRDefault="00BA0062" w:rsidP="00BA0062">
      <w:pPr>
        <w:suppressAutoHyphens/>
        <w:ind w:firstLine="0"/>
        <w:contextualSpacing/>
        <w:jc w:val="center"/>
        <w:rPr>
          <w:szCs w:val="24"/>
        </w:rPr>
      </w:pPr>
    </w:p>
    <w:p w14:paraId="2F00BA05" w14:textId="070AB3AF" w:rsidR="00BA0062" w:rsidRPr="00BA0062" w:rsidRDefault="00BA0062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И графики по </w:t>
      </w:r>
      <w:r>
        <w:rPr>
          <w:szCs w:val="24"/>
          <w:lang w:val="en-US"/>
        </w:rPr>
        <w:t>histogram</w:t>
      </w:r>
      <w:r w:rsidRPr="00BA0062">
        <w:rPr>
          <w:szCs w:val="24"/>
        </w:rPr>
        <w:t>.</w:t>
      </w:r>
      <w:r>
        <w:rPr>
          <w:szCs w:val="24"/>
        </w:rPr>
        <w:t xml:space="preserve"> На которых аналогичная ситуация. </w:t>
      </w:r>
      <w:r>
        <w:rPr>
          <w:szCs w:val="24"/>
          <w:lang w:val="en-US"/>
        </w:rPr>
        <w:t>Seaborn</w:t>
      </w:r>
      <w:r w:rsidRPr="00BA0062">
        <w:rPr>
          <w:szCs w:val="24"/>
        </w:rPr>
        <w:t xml:space="preserve"> </w:t>
      </w:r>
      <w:r>
        <w:rPr>
          <w:szCs w:val="24"/>
        </w:rPr>
        <w:t>дополнительно сам построил тренд.</w:t>
      </w:r>
    </w:p>
    <w:p w14:paraId="572B73B3" w14:textId="21EFE91E" w:rsidR="00BA0062" w:rsidRDefault="00BA0062" w:rsidP="00BA0062">
      <w:pPr>
        <w:suppressAutoHyphens/>
        <w:ind w:firstLine="0"/>
        <w:contextualSpacing/>
        <w:jc w:val="left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1B28D3BB" wp14:editId="3353020A">
            <wp:extent cx="6300470" cy="348742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2DC3" w14:textId="484C8AAA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 1</w:t>
      </w:r>
      <w:r w:rsidR="00C35329">
        <w:rPr>
          <w:szCs w:val="24"/>
          <w:lang w:val="en-US"/>
        </w:rPr>
        <w:t>6</w:t>
      </w:r>
      <w:r>
        <w:rPr>
          <w:szCs w:val="24"/>
        </w:rPr>
        <w:t xml:space="preserve"> – </w:t>
      </w:r>
      <w:r>
        <w:rPr>
          <w:szCs w:val="24"/>
          <w:lang w:val="en-US"/>
        </w:rPr>
        <w:t xml:space="preserve">Matplotlib </w:t>
      </w:r>
      <w:r>
        <w:rPr>
          <w:szCs w:val="24"/>
          <w:lang w:val="en-US"/>
        </w:rPr>
        <w:t>Histogram</w:t>
      </w:r>
    </w:p>
    <w:p w14:paraId="0BCED821" w14:textId="7C7DA6EF" w:rsidR="00BA0062" w:rsidRDefault="00BA0062" w:rsidP="00BA0062">
      <w:pPr>
        <w:suppressAutoHyphens/>
        <w:ind w:firstLine="0"/>
        <w:contextualSpacing/>
        <w:jc w:val="left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9A554F5" wp14:editId="4093B1C2">
            <wp:extent cx="6300470" cy="34296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A02C" w14:textId="6211DAA2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 1</w:t>
      </w:r>
      <w:r w:rsidR="00C35329">
        <w:rPr>
          <w:szCs w:val="24"/>
          <w:lang w:val="en-US"/>
        </w:rPr>
        <w:t>7</w:t>
      </w:r>
      <w:r>
        <w:rPr>
          <w:szCs w:val="24"/>
        </w:rPr>
        <w:t xml:space="preserve"> – </w:t>
      </w:r>
      <w:r>
        <w:rPr>
          <w:szCs w:val="24"/>
          <w:lang w:val="en-US"/>
        </w:rPr>
        <w:t>Seaborn</w:t>
      </w:r>
      <w:r>
        <w:rPr>
          <w:szCs w:val="24"/>
          <w:lang w:val="en-US"/>
        </w:rPr>
        <w:t xml:space="preserve"> Histogram</w:t>
      </w:r>
    </w:p>
    <w:p w14:paraId="7B7A1CED" w14:textId="2A203BE3" w:rsidR="00BA0062" w:rsidRDefault="00BA0062" w:rsidP="00BA0062">
      <w:pPr>
        <w:suppressAutoHyphens/>
        <w:ind w:firstLine="0"/>
        <w:contextualSpacing/>
        <w:jc w:val="left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6649C819" wp14:editId="3E144177">
            <wp:extent cx="6300470" cy="6835775"/>
            <wp:effectExtent l="0" t="0" r="508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5E1" w14:textId="538A2639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</w:t>
      </w:r>
      <w:r w:rsidRPr="00BA0062">
        <w:rPr>
          <w:szCs w:val="24"/>
          <w:lang w:val="en-US"/>
        </w:rPr>
        <w:t xml:space="preserve"> 1</w:t>
      </w:r>
      <w:r w:rsidR="00C35329">
        <w:rPr>
          <w:szCs w:val="24"/>
          <w:lang w:val="en-US"/>
        </w:rPr>
        <w:t>8</w:t>
      </w:r>
      <w:r w:rsidRPr="00BA0062">
        <w:rPr>
          <w:szCs w:val="24"/>
          <w:lang w:val="en-US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>
        <w:rPr>
          <w:szCs w:val="24"/>
          <w:lang w:val="en-US"/>
        </w:rPr>
        <w:t xml:space="preserve"> Histogram</w:t>
      </w:r>
    </w:p>
    <w:p w14:paraId="31A63C26" w14:textId="6D37E79A" w:rsidR="00BA0062" w:rsidRDefault="00BA0062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>Далее</w:t>
      </w:r>
      <w:r w:rsidRPr="00BA0062">
        <w:rPr>
          <w:szCs w:val="24"/>
        </w:rPr>
        <w:t xml:space="preserve"> </w:t>
      </w:r>
      <w:r>
        <w:rPr>
          <w:szCs w:val="24"/>
        </w:rPr>
        <w:t>мы рассмотрим графики с настройками отображения.</w:t>
      </w:r>
    </w:p>
    <w:p w14:paraId="14BCF110" w14:textId="360E7662" w:rsidR="00BA0062" w:rsidRP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В каждой из библиотек мы получили результат, который обеспечен цветовой картой, надписями, заголовками, группировкой. Хорошим преимуществом для </w:t>
      </w:r>
      <w:proofErr w:type="spellStart"/>
      <w:r>
        <w:rPr>
          <w:szCs w:val="24"/>
          <w:lang w:val="en-US"/>
        </w:rPr>
        <w:t>Plotly</w:t>
      </w:r>
      <w:proofErr w:type="spellEnd"/>
      <w:r w:rsidRPr="008C4B9F">
        <w:rPr>
          <w:szCs w:val="24"/>
        </w:rPr>
        <w:t xml:space="preserve"> </w:t>
      </w:r>
      <w:r>
        <w:rPr>
          <w:szCs w:val="24"/>
        </w:rPr>
        <w:t xml:space="preserve">является интерактивная фильтрация, которая позволяет исключать данные из визуализации. В </w:t>
      </w:r>
      <w:r>
        <w:rPr>
          <w:szCs w:val="24"/>
          <w:lang w:val="en-US"/>
        </w:rPr>
        <w:t>seaborn</w:t>
      </w:r>
      <w:r w:rsidRPr="008C4B9F">
        <w:rPr>
          <w:szCs w:val="24"/>
        </w:rPr>
        <w:t xml:space="preserve"> </w:t>
      </w:r>
      <w:r>
        <w:rPr>
          <w:szCs w:val="24"/>
        </w:rPr>
        <w:t xml:space="preserve">и </w:t>
      </w:r>
      <w:r>
        <w:rPr>
          <w:szCs w:val="24"/>
          <w:lang w:val="en-US"/>
        </w:rPr>
        <w:t>matplotlib</w:t>
      </w:r>
      <w:r w:rsidRPr="008C4B9F">
        <w:rPr>
          <w:szCs w:val="24"/>
        </w:rPr>
        <w:t xml:space="preserve"> </w:t>
      </w:r>
      <w:r>
        <w:rPr>
          <w:szCs w:val="24"/>
        </w:rPr>
        <w:t>эта функция была в некотором смысле реализована с помощью поля фильтрации Х, которая позволяла фильтровать данные по одной группе.</w:t>
      </w:r>
    </w:p>
    <w:p w14:paraId="2873844C" w14:textId="64BF9822" w:rsidR="00BA0062" w:rsidRDefault="00BA0062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52E59A1" wp14:editId="14C30A26">
            <wp:extent cx="6296025" cy="4200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C17A" w14:textId="1055DEBD" w:rsidR="00BA0062" w:rsidRPr="00BA0062" w:rsidRDefault="00BA0062" w:rsidP="00BA0062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 1</w:t>
      </w:r>
      <w:r w:rsidR="00C35329">
        <w:rPr>
          <w:szCs w:val="24"/>
          <w:lang w:val="en-US"/>
        </w:rPr>
        <w:t>9</w:t>
      </w:r>
      <w:r>
        <w:rPr>
          <w:szCs w:val="24"/>
        </w:rPr>
        <w:t xml:space="preserve"> – </w:t>
      </w:r>
      <w:r>
        <w:rPr>
          <w:szCs w:val="24"/>
          <w:lang w:val="en-US"/>
        </w:rPr>
        <w:t xml:space="preserve">Matplotlib </w:t>
      </w:r>
      <w:r>
        <w:rPr>
          <w:szCs w:val="24"/>
          <w:lang w:val="en-US"/>
        </w:rPr>
        <w:t xml:space="preserve">Bar </w:t>
      </w:r>
      <w:r w:rsidR="008C4B9F">
        <w:rPr>
          <w:szCs w:val="24"/>
          <w:lang w:val="en-US"/>
        </w:rPr>
        <w:t>final</w:t>
      </w:r>
    </w:p>
    <w:p w14:paraId="253C3655" w14:textId="6B10E5C9" w:rsidR="00BA0062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57055B39" wp14:editId="317AB15D">
            <wp:extent cx="6296025" cy="3762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983C" w14:textId="3E9F47E1" w:rsidR="008C4B9F" w:rsidRPr="00BA0062" w:rsidRDefault="008C4B9F" w:rsidP="008C4B9F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 xml:space="preserve">Рисунок </w:t>
      </w:r>
      <w:r w:rsidR="00C35329">
        <w:rPr>
          <w:szCs w:val="24"/>
          <w:lang w:val="en-US"/>
        </w:rPr>
        <w:t>20</w:t>
      </w:r>
      <w:r>
        <w:rPr>
          <w:szCs w:val="24"/>
        </w:rPr>
        <w:t xml:space="preserve"> – </w:t>
      </w:r>
      <w:r>
        <w:rPr>
          <w:szCs w:val="24"/>
          <w:lang w:val="en-US"/>
        </w:rPr>
        <w:t>Seaborn</w:t>
      </w:r>
      <w:r>
        <w:rPr>
          <w:szCs w:val="24"/>
          <w:lang w:val="en-US"/>
        </w:rPr>
        <w:t xml:space="preserve"> Bar final</w:t>
      </w:r>
    </w:p>
    <w:p w14:paraId="024C431D" w14:textId="4769CE7C" w:rsid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6E241C0" wp14:editId="39107481">
            <wp:extent cx="6296025" cy="3381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666B" w14:textId="5B40A9DB" w:rsidR="008C4B9F" w:rsidRPr="00BA0062" w:rsidRDefault="008C4B9F" w:rsidP="008C4B9F">
      <w:pPr>
        <w:suppressAutoHyphens/>
        <w:ind w:firstLine="0"/>
        <w:contextualSpacing/>
        <w:jc w:val="center"/>
        <w:rPr>
          <w:szCs w:val="24"/>
          <w:lang w:val="en-US"/>
        </w:rPr>
      </w:pPr>
      <w:r>
        <w:rPr>
          <w:szCs w:val="24"/>
        </w:rPr>
        <w:t>Рисунок</w:t>
      </w:r>
      <w:r w:rsidRPr="008C4B9F">
        <w:rPr>
          <w:szCs w:val="24"/>
          <w:lang w:val="en-US"/>
        </w:rPr>
        <w:t xml:space="preserve"> </w:t>
      </w:r>
      <w:r w:rsidR="00C35329">
        <w:rPr>
          <w:szCs w:val="24"/>
          <w:lang w:val="en-US"/>
        </w:rPr>
        <w:t>21</w:t>
      </w:r>
      <w:r w:rsidRPr="008C4B9F">
        <w:rPr>
          <w:szCs w:val="24"/>
          <w:lang w:val="en-US"/>
        </w:rPr>
        <w:t xml:space="preserve"> – </w:t>
      </w:r>
      <w:proofErr w:type="spellStart"/>
      <w:r>
        <w:rPr>
          <w:szCs w:val="24"/>
          <w:lang w:val="en-US"/>
        </w:rPr>
        <w:t>Plotly</w:t>
      </w:r>
      <w:proofErr w:type="spellEnd"/>
      <w:r>
        <w:rPr>
          <w:szCs w:val="24"/>
          <w:lang w:val="en-US"/>
        </w:rPr>
        <w:t xml:space="preserve"> Bar final</w:t>
      </w:r>
    </w:p>
    <w:p w14:paraId="412344A9" w14:textId="2F48EEA0" w:rsidR="008C4B9F" w:rsidRP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  <w:r>
        <w:rPr>
          <w:szCs w:val="24"/>
        </w:rPr>
        <w:t xml:space="preserve">Остальные графики </w:t>
      </w:r>
      <w:r w:rsidR="00467436">
        <w:rPr>
          <w:szCs w:val="24"/>
        </w:rPr>
        <w:t>размещены</w:t>
      </w:r>
      <w:r>
        <w:rPr>
          <w:szCs w:val="24"/>
        </w:rPr>
        <w:t xml:space="preserve"> в приложении.</w:t>
      </w:r>
    </w:p>
    <w:p w14:paraId="34433C55" w14:textId="77777777" w:rsidR="008C4B9F" w:rsidRPr="008C4B9F" w:rsidRDefault="008C4B9F" w:rsidP="00BA0062">
      <w:pPr>
        <w:suppressAutoHyphens/>
        <w:ind w:firstLine="0"/>
        <w:contextualSpacing/>
        <w:jc w:val="left"/>
        <w:rPr>
          <w:szCs w:val="24"/>
        </w:rPr>
      </w:pPr>
    </w:p>
    <w:p w14:paraId="594C351C" w14:textId="214E976D" w:rsidR="00E43102" w:rsidRPr="00C95C83" w:rsidRDefault="00E43102" w:rsidP="005A28A8">
      <w:pPr>
        <w:pStyle w:val="21"/>
      </w:pPr>
      <w:bookmarkStart w:id="32" w:name="_Toc186318857"/>
      <w:r>
        <w:t xml:space="preserve">Рекомендации по </w:t>
      </w:r>
      <w:r w:rsidR="008A344B">
        <w:t xml:space="preserve">выбору </w:t>
      </w:r>
      <w:r w:rsidR="00467436">
        <w:t>библиотеки</w:t>
      </w:r>
      <w:r w:rsidR="008A344B">
        <w:t xml:space="preserve"> в зависимости от проекта</w:t>
      </w:r>
      <w:bookmarkEnd w:id="32"/>
    </w:p>
    <w:p w14:paraId="60C9431E" w14:textId="4CFDAC7F" w:rsidR="00467436" w:rsidRPr="00467436" w:rsidRDefault="00467436" w:rsidP="00C35329">
      <w:pPr>
        <w:pStyle w:val="3"/>
      </w:pPr>
      <w:bookmarkStart w:id="33" w:name="_Toc186318858"/>
      <w:r w:rsidRPr="00467436">
        <w:t>Научные исследования и публикации</w:t>
      </w:r>
      <w:bookmarkEnd w:id="33"/>
    </w:p>
    <w:p w14:paraId="2420B06A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Matplotlib</w:t>
      </w:r>
      <w:proofErr w:type="spellEnd"/>
    </w:p>
    <w:p w14:paraId="151C962C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Причины: </w:t>
      </w:r>
      <w:proofErr w:type="spellStart"/>
      <w:r w:rsidRPr="00467436">
        <w:rPr>
          <w:szCs w:val="24"/>
        </w:rPr>
        <w:t>Matplotlib</w:t>
      </w:r>
      <w:proofErr w:type="spellEnd"/>
      <w:r w:rsidRPr="00467436">
        <w:rPr>
          <w:szCs w:val="24"/>
        </w:rPr>
        <w:t xml:space="preserve"> предоставляет высокую гибкость и возможность детальной настройки графиков, что важно для точного представления данных в научных работах. Вы сможете адаптировать графики под требования журналов и конференций.</w:t>
      </w:r>
    </w:p>
    <w:p w14:paraId="04B9CA4A" w14:textId="7738D90C" w:rsidR="00467436" w:rsidRPr="00467436" w:rsidRDefault="00467436" w:rsidP="00C35329">
      <w:pPr>
        <w:pStyle w:val="3"/>
      </w:pPr>
      <w:bookmarkStart w:id="34" w:name="_Toc186318859"/>
      <w:r w:rsidRPr="00467436">
        <w:t>Анализ данных и отчетность</w:t>
      </w:r>
      <w:bookmarkEnd w:id="34"/>
    </w:p>
    <w:p w14:paraId="6692241D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Seaborn</w:t>
      </w:r>
      <w:proofErr w:type="spellEnd"/>
    </w:p>
    <w:p w14:paraId="0F806553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Причины: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идеально подходит для быстрого анализа данных и создания стильных визуализаций. Она хорошо интегрируется с </w:t>
      </w:r>
      <w:proofErr w:type="spellStart"/>
      <w:r w:rsidRPr="00467436">
        <w:rPr>
          <w:szCs w:val="24"/>
        </w:rPr>
        <w:t>Pandas</w:t>
      </w:r>
      <w:proofErr w:type="spellEnd"/>
      <w:r w:rsidRPr="00467436">
        <w:rPr>
          <w:szCs w:val="24"/>
        </w:rPr>
        <w:t>, что позволяет легко обрабатывать данные и визуализировать их в привлекательном виде. Это особенно полезно для создания отчетов и презентаций.</w:t>
      </w:r>
    </w:p>
    <w:p w14:paraId="4BBBCD23" w14:textId="3C63CAF6" w:rsidR="00467436" w:rsidRPr="00467436" w:rsidRDefault="00467436" w:rsidP="00C35329">
      <w:pPr>
        <w:pStyle w:val="3"/>
      </w:pPr>
      <w:bookmarkStart w:id="35" w:name="_Toc186318860"/>
      <w:r>
        <w:t>В</w:t>
      </w:r>
      <w:r w:rsidRPr="00467436">
        <w:t xml:space="preserve">еб-приложения и интерактивные </w:t>
      </w:r>
      <w:proofErr w:type="spellStart"/>
      <w:r w:rsidRPr="00467436">
        <w:t>дашборды</w:t>
      </w:r>
      <w:bookmarkEnd w:id="35"/>
      <w:proofErr w:type="spellEnd"/>
    </w:p>
    <w:p w14:paraId="7EB98317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Plotly</w:t>
      </w:r>
      <w:proofErr w:type="spellEnd"/>
    </w:p>
    <w:p w14:paraId="2DE6FF38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lastRenderedPageBreak/>
        <w:t xml:space="preserve">Причины: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позволяет создавать интерактивные графики, что делает её отличным выбором для веб-приложений и </w:t>
      </w:r>
      <w:proofErr w:type="spellStart"/>
      <w:r w:rsidRPr="00467436">
        <w:rPr>
          <w:szCs w:val="24"/>
        </w:rPr>
        <w:t>дашбордов</w:t>
      </w:r>
      <w:proofErr w:type="spellEnd"/>
      <w:r w:rsidRPr="00467436">
        <w:rPr>
          <w:szCs w:val="24"/>
        </w:rPr>
        <w:t>. Пользователи смогут взаимодействовать с данными, что повышает вовлеченность и улучшает восприятие информации.</w:t>
      </w:r>
    </w:p>
    <w:p w14:paraId="11D9D68C" w14:textId="29C6FD25" w:rsidR="00467436" w:rsidRPr="00467436" w:rsidRDefault="00467436" w:rsidP="00C35329">
      <w:pPr>
        <w:pStyle w:val="3"/>
      </w:pPr>
      <w:bookmarkStart w:id="36" w:name="_Toc186318861"/>
      <w:r w:rsidRPr="00467436">
        <w:t>Презентации и визуализация данных для бизнеса</w:t>
      </w:r>
      <w:bookmarkEnd w:id="36"/>
    </w:p>
    <w:p w14:paraId="6D086C1C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или </w:t>
      </w:r>
      <w:proofErr w:type="spellStart"/>
      <w:r w:rsidRPr="00467436">
        <w:rPr>
          <w:szCs w:val="24"/>
        </w:rPr>
        <w:t>Seaborn</w:t>
      </w:r>
      <w:proofErr w:type="spellEnd"/>
    </w:p>
    <w:p w14:paraId="7728514D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>Причины</w:t>
      </w:r>
      <w:proofErr w:type="gramStart"/>
      <w:r w:rsidRPr="00467436">
        <w:rPr>
          <w:szCs w:val="24"/>
        </w:rPr>
        <w:t>: Для</w:t>
      </w:r>
      <w:proofErr w:type="gramEnd"/>
      <w:r w:rsidRPr="00467436">
        <w:rPr>
          <w:szCs w:val="24"/>
        </w:rPr>
        <w:t xml:space="preserve"> бизнес-презентаций важна как визуальная привлекательность, так и возможность взаимодействия с графиками.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предоставляет интерактивные элементы, в то время как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позволяет быстро создавать стильные и информативные графики.</w:t>
      </w:r>
    </w:p>
    <w:p w14:paraId="60C3DCCC" w14:textId="416CA5A2" w:rsidR="00467436" w:rsidRPr="00467436" w:rsidRDefault="00467436" w:rsidP="00C35329">
      <w:pPr>
        <w:pStyle w:val="3"/>
      </w:pPr>
      <w:bookmarkStart w:id="37" w:name="_Toc186318862"/>
      <w:r w:rsidRPr="00467436">
        <w:t>Образовательные проекты и курсовые работы</w:t>
      </w:r>
      <w:bookmarkEnd w:id="37"/>
    </w:p>
    <w:p w14:paraId="54FA789E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или </w:t>
      </w:r>
      <w:proofErr w:type="spellStart"/>
      <w:r w:rsidRPr="00467436">
        <w:rPr>
          <w:szCs w:val="24"/>
        </w:rPr>
        <w:t>Matplotlib</w:t>
      </w:r>
      <w:proofErr w:type="spellEnd"/>
    </w:p>
    <w:p w14:paraId="27F21E91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Причины: </w:t>
      </w:r>
      <w:proofErr w:type="spellStart"/>
      <w:r w:rsidRPr="00467436">
        <w:rPr>
          <w:szCs w:val="24"/>
        </w:rPr>
        <w:t>Seaborn</w:t>
      </w:r>
      <w:proofErr w:type="spellEnd"/>
      <w:r w:rsidRPr="00467436">
        <w:rPr>
          <w:szCs w:val="24"/>
        </w:rPr>
        <w:t xml:space="preserve"> будет хорошим выбором для быстрого создания визуализаций с минимальными усилиями, что полезно для образовательных проектов. </w:t>
      </w:r>
      <w:proofErr w:type="spellStart"/>
      <w:r w:rsidRPr="00467436">
        <w:rPr>
          <w:szCs w:val="24"/>
        </w:rPr>
        <w:t>Matplotlib</w:t>
      </w:r>
      <w:proofErr w:type="spellEnd"/>
      <w:r w:rsidRPr="00467436">
        <w:rPr>
          <w:szCs w:val="24"/>
        </w:rPr>
        <w:t xml:space="preserve"> также подойдет, если требуется глубокая настройка графиков.</w:t>
      </w:r>
    </w:p>
    <w:p w14:paraId="0E8B5A00" w14:textId="6FCCF3F8" w:rsidR="00467436" w:rsidRPr="00467436" w:rsidRDefault="00467436" w:rsidP="00C35329">
      <w:pPr>
        <w:pStyle w:val="3"/>
      </w:pPr>
      <w:bookmarkStart w:id="38" w:name="_Toc186318863"/>
      <w:r w:rsidRPr="00467436">
        <w:t>Проекты с акцентом на визуализацию больших данных</w:t>
      </w:r>
      <w:bookmarkEnd w:id="38"/>
    </w:p>
    <w:p w14:paraId="130863C1" w14:textId="77777777" w:rsidR="00467436" w:rsidRPr="00467436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 xml:space="preserve">Рекомендуемая библиотека: </w:t>
      </w:r>
      <w:proofErr w:type="spellStart"/>
      <w:r w:rsidRPr="00467436">
        <w:rPr>
          <w:szCs w:val="24"/>
        </w:rPr>
        <w:t>Plotly</w:t>
      </w:r>
      <w:proofErr w:type="spellEnd"/>
    </w:p>
    <w:p w14:paraId="0E427E76" w14:textId="43E7ADF7" w:rsidR="00F72B5F" w:rsidRDefault="00467436" w:rsidP="00467436">
      <w:pPr>
        <w:suppressAutoHyphens/>
        <w:contextualSpacing/>
        <w:jc w:val="left"/>
        <w:rPr>
          <w:szCs w:val="24"/>
        </w:rPr>
      </w:pPr>
      <w:r w:rsidRPr="00467436">
        <w:rPr>
          <w:szCs w:val="24"/>
        </w:rPr>
        <w:t>Причины</w:t>
      </w:r>
      <w:proofErr w:type="gramStart"/>
      <w:r w:rsidRPr="00467436">
        <w:rPr>
          <w:szCs w:val="24"/>
        </w:rPr>
        <w:t>: Для</w:t>
      </w:r>
      <w:proofErr w:type="gramEnd"/>
      <w:r w:rsidRPr="00467436">
        <w:rPr>
          <w:szCs w:val="24"/>
        </w:rPr>
        <w:t xml:space="preserve"> работы с большими объемами данных и их визуализации </w:t>
      </w:r>
      <w:proofErr w:type="spellStart"/>
      <w:r w:rsidRPr="00467436">
        <w:rPr>
          <w:szCs w:val="24"/>
        </w:rPr>
        <w:t>Plotly</w:t>
      </w:r>
      <w:proofErr w:type="spellEnd"/>
      <w:r w:rsidRPr="00467436">
        <w:rPr>
          <w:szCs w:val="24"/>
        </w:rPr>
        <w:t xml:space="preserve"> предоставляет мощные инструменты для создания интерактивных графиков, которые могут легко обрабатывать и отображать большие наборы данных.</w:t>
      </w:r>
    </w:p>
    <w:p w14:paraId="63B67AEC" w14:textId="77777777" w:rsidR="00E43102" w:rsidRPr="00C95C83" w:rsidRDefault="00E43102" w:rsidP="00E43102">
      <w:pPr>
        <w:suppressAutoHyphens/>
        <w:contextualSpacing/>
        <w:jc w:val="left"/>
        <w:rPr>
          <w:szCs w:val="24"/>
        </w:rPr>
      </w:pPr>
    </w:p>
    <w:p w14:paraId="27FA32C2" w14:textId="6F845666" w:rsidR="006511B8" w:rsidRDefault="00462341" w:rsidP="00DE210D">
      <w:pPr>
        <w:pStyle w:val="1"/>
      </w:pPr>
      <w:r w:rsidRPr="00C95C83">
        <w:br w:type="page"/>
      </w:r>
      <w:bookmarkStart w:id="39" w:name="_Toc186318864"/>
      <w:r w:rsidR="008A344B">
        <w:lastRenderedPageBreak/>
        <w:t>ЗАКЛЮЧЕНИЕ</w:t>
      </w:r>
      <w:bookmarkEnd w:id="39"/>
    </w:p>
    <w:p w14:paraId="69459F95" w14:textId="59CD2DB8" w:rsidR="008A344B" w:rsidRDefault="008A344B" w:rsidP="005A28A8">
      <w:pPr>
        <w:pStyle w:val="21"/>
      </w:pPr>
      <w:bookmarkStart w:id="40" w:name="_Toc186318865"/>
      <w:r>
        <w:t>Обзор выполненной работы</w:t>
      </w:r>
      <w:bookmarkEnd w:id="40"/>
    </w:p>
    <w:p w14:paraId="15982720" w14:textId="3B262E6A" w:rsidR="008A344B" w:rsidRPr="00C35329" w:rsidRDefault="00776075" w:rsidP="008A344B">
      <w:r w:rsidRPr="00C35329">
        <w:t xml:space="preserve">В рамках данной работы была проведена визуализация данных с использованием трех популярных библиотек: </w:t>
      </w:r>
      <w:proofErr w:type="spellStart"/>
      <w:r w:rsidRPr="00C35329">
        <w:t>Matplotlib</w:t>
      </w:r>
      <w:proofErr w:type="spellEnd"/>
      <w:r w:rsidRPr="00C35329">
        <w:t xml:space="preserve">, </w:t>
      </w:r>
      <w:proofErr w:type="spellStart"/>
      <w:r w:rsidRPr="00C35329">
        <w:t>Seaborn</w:t>
      </w:r>
      <w:proofErr w:type="spellEnd"/>
      <w:r w:rsidRPr="00C35329">
        <w:t xml:space="preserve"> и </w:t>
      </w:r>
      <w:proofErr w:type="spellStart"/>
      <w:r w:rsidRPr="00C35329">
        <w:t>Plotly</w:t>
      </w:r>
      <w:proofErr w:type="spellEnd"/>
      <w:r w:rsidRPr="00C35329">
        <w:t>. Основная цель заключалась в создании базовых графиков (столбчатых, линейных, гистограмм и контурных) и их доработке для достижения максимальной визуальной понятности и информативности.</w:t>
      </w:r>
    </w:p>
    <w:p w14:paraId="45E5FD66" w14:textId="77777777" w:rsidR="00776075" w:rsidRPr="00C35329" w:rsidRDefault="00776075" w:rsidP="00C35329">
      <w:pPr>
        <w:pStyle w:val="3"/>
      </w:pPr>
      <w:r w:rsidRPr="00C35329">
        <w:rPr>
          <w:rStyle w:val="afffff2"/>
          <w:b/>
          <w:bCs w:val="0"/>
        </w:rPr>
        <w:t>Создание базовых графиков</w:t>
      </w:r>
    </w:p>
    <w:p w14:paraId="6F83EB34" w14:textId="20DFAED1" w:rsidR="008A344B" w:rsidRPr="00C35329" w:rsidRDefault="00776075" w:rsidP="008A344B">
      <w:pPr>
        <w:rPr>
          <w:szCs w:val="24"/>
        </w:rPr>
      </w:pPr>
      <w:r w:rsidRPr="00C35329">
        <w:rPr>
          <w:rStyle w:val="afffff2"/>
          <w:color w:val="24292F"/>
          <w:szCs w:val="24"/>
        </w:rPr>
        <w:t>Столбчатые графики (</w:t>
      </w:r>
      <w:proofErr w:type="spellStart"/>
      <w:r w:rsidRPr="00C35329">
        <w:rPr>
          <w:rStyle w:val="afffff2"/>
          <w:color w:val="24292F"/>
          <w:szCs w:val="24"/>
        </w:rPr>
        <w:t>Bar</w:t>
      </w:r>
      <w:proofErr w:type="spellEnd"/>
      <w:r w:rsidRPr="00C35329">
        <w:rPr>
          <w:rStyle w:val="afffff2"/>
          <w:color w:val="24292F"/>
          <w:szCs w:val="24"/>
        </w:rPr>
        <w:t xml:space="preserve"> </w:t>
      </w:r>
      <w:proofErr w:type="spellStart"/>
      <w:r w:rsidRPr="00C35329">
        <w:rPr>
          <w:rStyle w:val="afffff2"/>
          <w:color w:val="24292F"/>
          <w:szCs w:val="24"/>
        </w:rPr>
        <w:t>Charts</w:t>
      </w:r>
      <w:proofErr w:type="spellEnd"/>
      <w:r w:rsidRPr="00C35329">
        <w:rPr>
          <w:rStyle w:val="afffff2"/>
          <w:color w:val="24292F"/>
          <w:szCs w:val="24"/>
        </w:rPr>
        <w:t>)</w:t>
      </w:r>
      <w:r w:rsidRPr="00C35329">
        <w:rPr>
          <w:color w:val="24292F"/>
          <w:szCs w:val="24"/>
        </w:rPr>
        <w:t>:</w:t>
      </w:r>
      <w:r w:rsidRPr="00C35329">
        <w:rPr>
          <w:szCs w:val="24"/>
        </w:rPr>
        <w:t xml:space="preserve"> </w:t>
      </w:r>
    </w:p>
    <w:p w14:paraId="40425494" w14:textId="7CFF1F21" w:rsidR="00776075" w:rsidRPr="00C35329" w:rsidRDefault="00776075" w:rsidP="00776075">
      <w:pPr>
        <w:pStyle w:val="affff9"/>
        <w:numPr>
          <w:ilvl w:val="0"/>
          <w:numId w:val="16"/>
        </w:numPr>
      </w:pPr>
      <w:r w:rsidRPr="00C35329">
        <w:rPr>
          <w:b/>
          <w:bCs/>
          <w:lang w:val="en-US"/>
        </w:rPr>
        <w:t>Matplotlib</w:t>
      </w:r>
      <w:r w:rsidRPr="00C35329">
        <w:t xml:space="preserve">: </w:t>
      </w:r>
      <w:r w:rsidRPr="00C35329">
        <w:t xml:space="preserve">Используя </w:t>
      </w:r>
      <w:proofErr w:type="spellStart"/>
      <w:r w:rsidRPr="00C35329">
        <w:t>Matplotlib</w:t>
      </w:r>
      <w:proofErr w:type="spellEnd"/>
      <w:r w:rsidRPr="00C35329">
        <w:t>, был создан базовый столбчатый график для представления категориальных данных. График был простым, но требовал доработки для улучшения читабельности</w:t>
      </w:r>
      <w:r w:rsidRPr="00C35329">
        <w:rPr>
          <w:lang w:val="en-US"/>
        </w:rPr>
        <w:t>;</w:t>
      </w:r>
    </w:p>
    <w:p w14:paraId="625A2C33" w14:textId="23D0013A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Seaborn</w:t>
      </w:r>
      <w:proofErr w:type="spellEnd"/>
      <w:r w:rsidRPr="00C35329">
        <w:t xml:space="preserve">: С </w:t>
      </w:r>
      <w:proofErr w:type="spellStart"/>
      <w:r w:rsidRPr="00C35329">
        <w:t>Seaborn</w:t>
      </w:r>
      <w:proofErr w:type="spellEnd"/>
      <w:r w:rsidRPr="00C35329">
        <w:t xml:space="preserve"> был создан более стильный столбчатый график с использованием встроенных цветовых палитр, что сделало его более привлекательным и информативным</w:t>
      </w:r>
    </w:p>
    <w:p w14:paraId="7DCBC98F" w14:textId="106B8608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Plotly</w:t>
      </w:r>
      <w:proofErr w:type="spellEnd"/>
      <w:r w:rsidRPr="00C35329">
        <w:t xml:space="preserve">: В </w:t>
      </w:r>
      <w:proofErr w:type="spellStart"/>
      <w:r w:rsidRPr="00C35329">
        <w:t>Plotly</w:t>
      </w:r>
      <w:proofErr w:type="spellEnd"/>
      <w:r w:rsidRPr="00C35329">
        <w:t xml:space="preserve"> был разработан интерактивный столбчатый график, позволяющий пользователю взаимодействовать с данными, что добавило ценности для анализа</w:t>
      </w:r>
    </w:p>
    <w:p w14:paraId="40F43702" w14:textId="0DBA0546" w:rsidR="00776075" w:rsidRPr="00C35329" w:rsidRDefault="00776075" w:rsidP="008A344B">
      <w:pPr>
        <w:rPr>
          <w:rStyle w:val="afffff2"/>
          <w:color w:val="24292F"/>
          <w:szCs w:val="24"/>
          <w:lang w:val="en-US"/>
        </w:rPr>
      </w:pPr>
      <w:r w:rsidRPr="00C35329">
        <w:rPr>
          <w:rStyle w:val="afffff2"/>
          <w:color w:val="24292F"/>
          <w:szCs w:val="24"/>
        </w:rPr>
        <w:t xml:space="preserve">Линейные графики (Line </w:t>
      </w:r>
      <w:proofErr w:type="spellStart"/>
      <w:r w:rsidRPr="00C35329">
        <w:rPr>
          <w:rStyle w:val="afffff2"/>
          <w:color w:val="24292F"/>
          <w:szCs w:val="24"/>
        </w:rPr>
        <w:t>Charts</w:t>
      </w:r>
      <w:proofErr w:type="spellEnd"/>
      <w:r w:rsidRPr="00C35329">
        <w:rPr>
          <w:rStyle w:val="afffff2"/>
          <w:color w:val="24292F"/>
          <w:szCs w:val="24"/>
        </w:rPr>
        <w:t>)</w:t>
      </w:r>
      <w:r w:rsidRPr="00C35329">
        <w:rPr>
          <w:rStyle w:val="afffff2"/>
          <w:color w:val="24292F"/>
          <w:szCs w:val="24"/>
          <w:lang w:val="en-US"/>
        </w:rPr>
        <w:t>:</w:t>
      </w:r>
    </w:p>
    <w:p w14:paraId="34691623" w14:textId="77777777" w:rsidR="00776075" w:rsidRPr="00C35329" w:rsidRDefault="00776075" w:rsidP="00776075">
      <w:pPr>
        <w:pStyle w:val="affff9"/>
        <w:numPr>
          <w:ilvl w:val="0"/>
          <w:numId w:val="17"/>
        </w:numPr>
        <w:rPr>
          <w:lang w:val="en-US"/>
        </w:rPr>
      </w:pPr>
    </w:p>
    <w:p w14:paraId="3E509913" w14:textId="06350086" w:rsidR="00776075" w:rsidRPr="00C35329" w:rsidRDefault="00776075" w:rsidP="008A344B">
      <w:pPr>
        <w:rPr>
          <w:rStyle w:val="afffff2"/>
          <w:color w:val="24292F"/>
          <w:sz w:val="21"/>
          <w:szCs w:val="21"/>
          <w:lang w:val="en-US"/>
        </w:rPr>
      </w:pPr>
      <w:r w:rsidRPr="00C35329">
        <w:rPr>
          <w:rStyle w:val="afffff2"/>
          <w:color w:val="24292F"/>
          <w:sz w:val="21"/>
          <w:szCs w:val="21"/>
        </w:rPr>
        <w:t>Гистограммы (</w:t>
      </w:r>
      <w:proofErr w:type="spellStart"/>
      <w:r w:rsidRPr="00C35329">
        <w:rPr>
          <w:rStyle w:val="afffff2"/>
          <w:color w:val="24292F"/>
          <w:sz w:val="21"/>
          <w:szCs w:val="21"/>
        </w:rPr>
        <w:t>Histograms</w:t>
      </w:r>
      <w:proofErr w:type="spellEnd"/>
      <w:r w:rsidRPr="00C35329">
        <w:rPr>
          <w:rStyle w:val="afffff2"/>
          <w:color w:val="24292F"/>
          <w:sz w:val="21"/>
          <w:szCs w:val="21"/>
        </w:rPr>
        <w:t>)</w:t>
      </w:r>
      <w:r w:rsidRPr="00C35329">
        <w:rPr>
          <w:rStyle w:val="afffff2"/>
          <w:color w:val="24292F"/>
          <w:sz w:val="21"/>
          <w:szCs w:val="21"/>
          <w:lang w:val="en-US"/>
        </w:rPr>
        <w:t>:</w:t>
      </w:r>
    </w:p>
    <w:p w14:paraId="21D6A142" w14:textId="0BA1EB79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Matplotlib</w:t>
      </w:r>
      <w:proofErr w:type="spellEnd"/>
      <w:r w:rsidRPr="00C35329">
        <w:t>: Базовая гистограмма была создана для визуализации распределения данных, но требовала улучшений</w:t>
      </w:r>
      <w:r w:rsidRPr="00C35329">
        <w:t>;</w:t>
      </w:r>
    </w:p>
    <w:p w14:paraId="5DD33BD9" w14:textId="601FF60A" w:rsidR="00776075" w:rsidRPr="00C35329" w:rsidRDefault="00776075" w:rsidP="00776075">
      <w:pPr>
        <w:pStyle w:val="affff9"/>
        <w:numPr>
          <w:ilvl w:val="0"/>
          <w:numId w:val="17"/>
        </w:numPr>
      </w:pPr>
      <w:proofErr w:type="spellStart"/>
      <w:r w:rsidRPr="00C35329">
        <w:rPr>
          <w:b/>
          <w:bCs/>
        </w:rPr>
        <w:t>Seaborn</w:t>
      </w:r>
      <w:proofErr w:type="spellEnd"/>
      <w:r w:rsidRPr="00C35329">
        <w:t xml:space="preserve">: С помощью </w:t>
      </w:r>
      <w:proofErr w:type="spellStart"/>
      <w:r w:rsidRPr="00C35329">
        <w:t>Seaborn</w:t>
      </w:r>
      <w:proofErr w:type="spellEnd"/>
      <w:r w:rsidRPr="00C35329">
        <w:t xml:space="preserve"> была создана гистограмма с наложением KDE (</w:t>
      </w:r>
      <w:proofErr w:type="spellStart"/>
      <w:r w:rsidRPr="00C35329">
        <w:t>Kernel</w:t>
      </w:r>
      <w:proofErr w:type="spellEnd"/>
      <w:r w:rsidRPr="00C35329">
        <w:t xml:space="preserve"> </w:t>
      </w:r>
      <w:proofErr w:type="spellStart"/>
      <w:r w:rsidRPr="00C35329">
        <w:t>Density</w:t>
      </w:r>
      <w:proofErr w:type="spellEnd"/>
      <w:r w:rsidRPr="00C35329">
        <w:t xml:space="preserve"> </w:t>
      </w:r>
      <w:proofErr w:type="spellStart"/>
      <w:r w:rsidRPr="00C35329">
        <w:t>Estimate</w:t>
      </w:r>
      <w:proofErr w:type="spellEnd"/>
      <w:r w:rsidRPr="00C35329">
        <w:t>), что позволило лучше визуализировать распределение</w:t>
      </w:r>
      <w:r w:rsidRPr="00C35329">
        <w:t>;</w:t>
      </w:r>
    </w:p>
    <w:p w14:paraId="452EC509" w14:textId="13EE906A" w:rsidR="00776075" w:rsidRPr="00C35329" w:rsidRDefault="00776075" w:rsidP="00776075">
      <w:pPr>
        <w:pStyle w:val="affff9"/>
        <w:numPr>
          <w:ilvl w:val="0"/>
          <w:numId w:val="17"/>
        </w:numPr>
      </w:pPr>
      <w:proofErr w:type="spellStart"/>
      <w:r w:rsidRPr="00C35329">
        <w:rPr>
          <w:b/>
          <w:bCs/>
        </w:rPr>
        <w:t>Plotly</w:t>
      </w:r>
      <w:proofErr w:type="spellEnd"/>
      <w:r w:rsidRPr="00C35329">
        <w:t xml:space="preserve">: В </w:t>
      </w:r>
      <w:proofErr w:type="spellStart"/>
      <w:r w:rsidRPr="00C35329">
        <w:t>Plotly</w:t>
      </w:r>
      <w:proofErr w:type="spellEnd"/>
      <w:r w:rsidRPr="00C35329">
        <w:t xml:space="preserve"> была реализована интерактивная гистограмма, что дало возможность пользователю настраивать диапазоны и исследовать данные</w:t>
      </w:r>
    </w:p>
    <w:p w14:paraId="23E75AB1" w14:textId="202280CC" w:rsidR="00776075" w:rsidRPr="00C35329" w:rsidRDefault="00776075" w:rsidP="00776075">
      <w:pPr>
        <w:rPr>
          <w:color w:val="24292F"/>
          <w:szCs w:val="24"/>
        </w:rPr>
      </w:pPr>
      <w:r w:rsidRPr="00C35329">
        <w:rPr>
          <w:rStyle w:val="afffff2"/>
          <w:color w:val="24292F"/>
          <w:szCs w:val="24"/>
        </w:rPr>
        <w:t>Контурные графики (</w:t>
      </w:r>
      <w:proofErr w:type="spellStart"/>
      <w:r w:rsidRPr="00C35329">
        <w:rPr>
          <w:rStyle w:val="afffff2"/>
          <w:color w:val="24292F"/>
          <w:szCs w:val="24"/>
        </w:rPr>
        <w:t>Contour</w:t>
      </w:r>
      <w:proofErr w:type="spellEnd"/>
      <w:r w:rsidRPr="00C35329">
        <w:rPr>
          <w:rStyle w:val="afffff2"/>
          <w:color w:val="24292F"/>
          <w:szCs w:val="24"/>
        </w:rPr>
        <w:t xml:space="preserve"> </w:t>
      </w:r>
      <w:proofErr w:type="spellStart"/>
      <w:r w:rsidRPr="00C35329">
        <w:rPr>
          <w:rStyle w:val="afffff2"/>
          <w:color w:val="24292F"/>
          <w:szCs w:val="24"/>
        </w:rPr>
        <w:t>Plots</w:t>
      </w:r>
      <w:proofErr w:type="spellEnd"/>
      <w:r w:rsidRPr="00C35329">
        <w:rPr>
          <w:rStyle w:val="afffff2"/>
          <w:color w:val="24292F"/>
          <w:szCs w:val="24"/>
        </w:rPr>
        <w:t>)</w:t>
      </w:r>
      <w:r w:rsidRPr="00C35329">
        <w:rPr>
          <w:color w:val="24292F"/>
          <w:szCs w:val="24"/>
        </w:rPr>
        <w:t>:</w:t>
      </w:r>
    </w:p>
    <w:p w14:paraId="66B3DCE3" w14:textId="6BDC19FC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Matplotlib</w:t>
      </w:r>
      <w:proofErr w:type="spellEnd"/>
      <w:r w:rsidRPr="00C35329">
        <w:t>: Контурный график был создан для визуализации двумерных данных, однако имел ограниченные визуальные возможности</w:t>
      </w:r>
      <w:r w:rsidRPr="00C35329">
        <w:t>;</w:t>
      </w:r>
    </w:p>
    <w:p w14:paraId="75DDBEF9" w14:textId="702CBB17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Seaborn</w:t>
      </w:r>
      <w:proofErr w:type="spellEnd"/>
      <w:r w:rsidRPr="00C35329">
        <w:t xml:space="preserve">: С </w:t>
      </w:r>
      <w:proofErr w:type="spellStart"/>
      <w:r w:rsidRPr="00C35329">
        <w:t>Seaborn</w:t>
      </w:r>
      <w:proofErr w:type="spellEnd"/>
      <w:r w:rsidRPr="00C35329">
        <w:t xml:space="preserve"> был создан более эстетичный контурный график с улучшенной цветовой схемой и четкими уровнями</w:t>
      </w:r>
      <w:r w:rsidRPr="00C35329">
        <w:t>;</w:t>
      </w:r>
    </w:p>
    <w:p w14:paraId="7F1257AA" w14:textId="3713FFB8" w:rsidR="00776075" w:rsidRPr="00C35329" w:rsidRDefault="00776075" w:rsidP="00776075">
      <w:pPr>
        <w:pStyle w:val="affff9"/>
        <w:numPr>
          <w:ilvl w:val="0"/>
          <w:numId w:val="16"/>
        </w:numPr>
      </w:pPr>
      <w:proofErr w:type="spellStart"/>
      <w:r w:rsidRPr="00C35329">
        <w:rPr>
          <w:b/>
          <w:bCs/>
        </w:rPr>
        <w:t>Plotly</w:t>
      </w:r>
      <w:proofErr w:type="spellEnd"/>
      <w:r w:rsidRPr="00C35329">
        <w:t xml:space="preserve">: Контурный график в </w:t>
      </w:r>
      <w:proofErr w:type="spellStart"/>
      <w:r w:rsidRPr="00C35329">
        <w:t>Plotly</w:t>
      </w:r>
      <w:proofErr w:type="spellEnd"/>
      <w:r w:rsidRPr="00C35329">
        <w:t xml:space="preserve"> был интерактивным, позволяя пользователю исследовать уровни и значения в реальном времени</w:t>
      </w:r>
    </w:p>
    <w:p w14:paraId="3823820E" w14:textId="0E89E704" w:rsidR="00776075" w:rsidRPr="00C35329" w:rsidRDefault="00776075" w:rsidP="00C35329">
      <w:pPr>
        <w:pStyle w:val="3"/>
      </w:pPr>
      <w:r w:rsidRPr="00C35329">
        <w:rPr>
          <w:rStyle w:val="afffff2"/>
          <w:b/>
          <w:bCs w:val="0"/>
        </w:rPr>
        <w:lastRenderedPageBreak/>
        <w:t xml:space="preserve">Доработка графиков для </w:t>
      </w:r>
      <w:r w:rsidRPr="00C35329">
        <w:rPr>
          <w:rStyle w:val="afffff2"/>
          <w:b/>
          <w:bCs w:val="0"/>
        </w:rPr>
        <w:t>визуального оформления</w:t>
      </w:r>
      <w:r w:rsidRPr="00C35329">
        <w:rPr>
          <w:rStyle w:val="afffff2"/>
          <w:b/>
          <w:bCs w:val="0"/>
        </w:rPr>
        <w:t xml:space="preserve"> и информативности</w:t>
      </w:r>
    </w:p>
    <w:p w14:paraId="5B703A53" w14:textId="718540E5" w:rsidR="00776075" w:rsidRPr="00C35329" w:rsidRDefault="00776075" w:rsidP="00776075">
      <w:r w:rsidRPr="00C35329">
        <w:t>После создания базовых графиков, была проведена работа по их доработке:</w:t>
      </w:r>
    </w:p>
    <w:p w14:paraId="166F19E3" w14:textId="60665933" w:rsidR="00776075" w:rsidRPr="00C35329" w:rsidRDefault="00776075" w:rsidP="00776075">
      <w:pPr>
        <w:pStyle w:val="affff9"/>
        <w:numPr>
          <w:ilvl w:val="0"/>
          <w:numId w:val="19"/>
        </w:numPr>
      </w:pPr>
      <w:r w:rsidRPr="00C35329">
        <w:t>Улучшение цветовой схемы: Все графики были доработаны с использованием цветовых палитр, которые обеспечивают лучшую контрастность и восприятие информации</w:t>
      </w:r>
      <w:r w:rsidRPr="00C35329">
        <w:t>;</w:t>
      </w:r>
    </w:p>
    <w:p w14:paraId="5178EF04" w14:textId="782709C0" w:rsidR="00776075" w:rsidRPr="00C35329" w:rsidRDefault="00776075" w:rsidP="00776075">
      <w:pPr>
        <w:pStyle w:val="affff9"/>
        <w:numPr>
          <w:ilvl w:val="0"/>
          <w:numId w:val="19"/>
        </w:numPr>
      </w:pPr>
      <w:r w:rsidRPr="00C35329">
        <w:t>Добавление подписей и заголовков: Каждому графику были добавлены четкие заголовки, подписи осей и легенды, что значительно улучшило их информативность</w:t>
      </w:r>
      <w:r w:rsidRPr="00C35329">
        <w:t>;</w:t>
      </w:r>
    </w:p>
    <w:p w14:paraId="06D34F03" w14:textId="55EC58E1" w:rsidR="00776075" w:rsidRPr="00C35329" w:rsidRDefault="00776075" w:rsidP="00776075">
      <w:pPr>
        <w:pStyle w:val="affff9"/>
        <w:numPr>
          <w:ilvl w:val="0"/>
          <w:numId w:val="19"/>
        </w:numPr>
      </w:pPr>
      <w:r w:rsidRPr="00C35329">
        <w:t>Группировка данных</w:t>
      </w:r>
      <w:proofErr w:type="gramStart"/>
      <w:r w:rsidRPr="00C35329">
        <w:t>: К</w:t>
      </w:r>
      <w:proofErr w:type="gramEnd"/>
      <w:r w:rsidRPr="00C35329">
        <w:t xml:space="preserve"> каждому графику была применена группировка данных по оси Х для улучшения отображения и исключения визуального шума.</w:t>
      </w:r>
    </w:p>
    <w:p w14:paraId="118B4BEC" w14:textId="66B9DC72" w:rsidR="008A344B" w:rsidRPr="00C35329" w:rsidRDefault="008A344B" w:rsidP="005A28A8">
      <w:pPr>
        <w:pStyle w:val="21"/>
      </w:pPr>
      <w:bookmarkStart w:id="41" w:name="_Toc186318866"/>
      <w:r w:rsidRPr="00C35329">
        <w:t>Дальнейшие планы</w:t>
      </w:r>
      <w:bookmarkEnd w:id="41"/>
    </w:p>
    <w:p w14:paraId="4EFB1617" w14:textId="67CBB76D" w:rsidR="008A344B" w:rsidRPr="00C35329" w:rsidRDefault="003A5C93" w:rsidP="008A344B">
      <w:r w:rsidRPr="00C35329">
        <w:t>Доработка приложения для улучшения производительности и стабильности. Дополнение функциональными кнопками для индивидуальной настройки цветовой схемы, подписей и прочих настроек. Дополнение новыми графиками.</w:t>
      </w:r>
    </w:p>
    <w:p w14:paraId="42F38190" w14:textId="095DA9BE" w:rsidR="008A344B" w:rsidRPr="00C35329" w:rsidRDefault="008A344B" w:rsidP="008A344B"/>
    <w:p w14:paraId="1F9F1856" w14:textId="524AE43E" w:rsidR="008C4B9F" w:rsidRPr="00C35329" w:rsidRDefault="008C4B9F">
      <w:pPr>
        <w:spacing w:line="240" w:lineRule="auto"/>
        <w:ind w:firstLine="0"/>
        <w:jc w:val="left"/>
      </w:pPr>
      <w:r w:rsidRPr="00C35329">
        <w:br w:type="page"/>
      </w:r>
    </w:p>
    <w:p w14:paraId="1E22F9CA" w14:textId="2A774DF2" w:rsidR="00462341" w:rsidRDefault="008C4B9F" w:rsidP="008C4B9F">
      <w:pPr>
        <w:pStyle w:val="1"/>
      </w:pPr>
      <w:bookmarkStart w:id="42" w:name="_Toc186318867"/>
      <w:r>
        <w:lastRenderedPageBreak/>
        <w:t>ПРИЛОЖЕНИЕ</w:t>
      </w:r>
      <w:bookmarkEnd w:id="42"/>
    </w:p>
    <w:p w14:paraId="3DF603A6" w14:textId="5169BC86" w:rsidR="00DA65EB" w:rsidRDefault="00DA65EB" w:rsidP="00DA65EB">
      <w:pPr>
        <w:ind w:firstLine="0"/>
      </w:pPr>
      <w:r>
        <w:rPr>
          <w:noProof/>
        </w:rPr>
        <w:drawing>
          <wp:inline distT="0" distB="0" distL="0" distR="0" wp14:anchorId="51D191AA" wp14:editId="650B3AB7">
            <wp:extent cx="6300470" cy="4200525"/>
            <wp:effectExtent l="0" t="0" r="508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61E8" w14:textId="27B2A107" w:rsidR="00DA65EB" w:rsidRDefault="00DA65EB" w:rsidP="00DA65EB">
      <w:pPr>
        <w:ind w:firstLine="0"/>
        <w:jc w:val="center"/>
        <w:rPr>
          <w:lang w:val="en-US"/>
        </w:rPr>
      </w:pPr>
      <w:r>
        <w:rPr>
          <w:lang w:val="en-US"/>
        </w:rPr>
        <w:t xml:space="preserve">Matplotlib </w:t>
      </w:r>
      <w:r>
        <w:rPr>
          <w:lang w:val="en-US"/>
        </w:rPr>
        <w:t>Line</w:t>
      </w:r>
    </w:p>
    <w:p w14:paraId="0C8B3C00" w14:textId="77777777" w:rsidR="00DA65EB" w:rsidRPr="00DA65EB" w:rsidRDefault="00DA65EB" w:rsidP="00DA65EB">
      <w:pPr>
        <w:ind w:firstLine="0"/>
      </w:pPr>
    </w:p>
    <w:p w14:paraId="60BCF549" w14:textId="7FE965AA" w:rsidR="008C4B9F" w:rsidRDefault="008C4B9F" w:rsidP="008C4B9F">
      <w:pPr>
        <w:ind w:firstLine="0"/>
      </w:pPr>
      <w:r>
        <w:rPr>
          <w:noProof/>
        </w:rPr>
        <w:drawing>
          <wp:inline distT="0" distB="0" distL="0" distR="0" wp14:anchorId="02142D3F" wp14:editId="2B0C35C0">
            <wp:extent cx="6296025" cy="3781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269D" w14:textId="4C9CEBF9" w:rsidR="008C4B9F" w:rsidRDefault="00C34D8E" w:rsidP="008C4B9F">
      <w:pPr>
        <w:ind w:firstLine="0"/>
        <w:jc w:val="center"/>
        <w:rPr>
          <w:lang w:val="en-US"/>
        </w:rPr>
      </w:pPr>
      <w:r>
        <w:rPr>
          <w:lang w:val="en-US"/>
        </w:rPr>
        <w:t>Matplotlib Contour</w:t>
      </w:r>
    </w:p>
    <w:p w14:paraId="3B157F1B" w14:textId="7972F8B0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348F8F" wp14:editId="1D0CFCA6">
            <wp:extent cx="5848350" cy="4391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8268" w14:textId="66102907" w:rsidR="00C34D8E" w:rsidRDefault="00C34D8E" w:rsidP="008C4B9F">
      <w:pPr>
        <w:ind w:firstLine="0"/>
        <w:jc w:val="center"/>
        <w:rPr>
          <w:lang w:val="en-US"/>
        </w:rPr>
      </w:pPr>
      <w:r>
        <w:rPr>
          <w:lang w:val="en-US"/>
        </w:rPr>
        <w:t>Seaborn Contour</w:t>
      </w:r>
    </w:p>
    <w:p w14:paraId="1502E35D" w14:textId="1C5D9FFA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DFDC8" wp14:editId="02C3FCF1">
            <wp:extent cx="6296025" cy="4200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0340" w14:textId="48BA46B5" w:rsidR="00C34D8E" w:rsidRDefault="00C34D8E" w:rsidP="008C4B9F">
      <w:pPr>
        <w:ind w:firstLine="0"/>
        <w:jc w:val="center"/>
        <w:rPr>
          <w:lang w:val="en-US"/>
        </w:rPr>
      </w:pPr>
      <w:r>
        <w:rPr>
          <w:lang w:val="en-US"/>
        </w:rPr>
        <w:t>Matplotlib Histogram</w:t>
      </w:r>
    </w:p>
    <w:p w14:paraId="2D377A40" w14:textId="24A7D537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AF84AC" wp14:editId="4AE3A2B6">
            <wp:extent cx="6296025" cy="3381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6723" w14:textId="4E44FF9C" w:rsidR="00C34D8E" w:rsidRDefault="00C34D8E" w:rsidP="008C4B9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Plotly</w:t>
      </w:r>
      <w:proofErr w:type="spellEnd"/>
      <w:r>
        <w:rPr>
          <w:lang w:val="en-US"/>
        </w:rPr>
        <w:t xml:space="preserve"> Histogram</w:t>
      </w:r>
    </w:p>
    <w:p w14:paraId="480EF470" w14:textId="0B80E351" w:rsidR="00C34D8E" w:rsidRDefault="00C34D8E" w:rsidP="008C4B9F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B85610" wp14:editId="1DE6CD6B">
            <wp:extent cx="6296025" cy="3381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57F1" w14:textId="04A6277E" w:rsidR="00C34D8E" w:rsidRPr="00C34D8E" w:rsidRDefault="00C34D8E" w:rsidP="008C4B9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Plotly</w:t>
      </w:r>
      <w:proofErr w:type="spellEnd"/>
      <w:r>
        <w:rPr>
          <w:lang w:val="en-US"/>
        </w:rPr>
        <w:t xml:space="preserve"> Line</w:t>
      </w:r>
    </w:p>
    <w:sectPr w:rsidR="00C34D8E" w:rsidRPr="00C34D8E" w:rsidSect="00BE1C2E">
      <w:headerReference w:type="default" r:id="rId37"/>
      <w:footerReference w:type="default" r:id="rId38"/>
      <w:pgSz w:w="11907" w:h="16840" w:code="9"/>
      <w:pgMar w:top="567" w:right="567" w:bottom="1134" w:left="1418" w:header="142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9468D" w14:textId="77777777" w:rsidR="00F12142" w:rsidRDefault="00F12142">
      <w:r>
        <w:separator/>
      </w:r>
    </w:p>
  </w:endnote>
  <w:endnote w:type="continuationSeparator" w:id="0">
    <w:p w14:paraId="73019477" w14:textId="77777777" w:rsidR="00F12142" w:rsidRDefault="00F12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AU">
    <w:panose1 w:val="02000306020200020003"/>
    <w:charset w:val="CC"/>
    <w:family w:val="auto"/>
    <w:pitch w:val="variable"/>
    <w:sig w:usb0="A000028F" w:usb1="1000004A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7A111" w14:textId="77777777" w:rsidR="00C93CAE" w:rsidRDefault="00C93CAE" w:rsidP="003D0092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20D00" w14:textId="77777777" w:rsidR="00C93CAE" w:rsidRDefault="00C93CAE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6F6F0" w14:textId="77777777" w:rsidR="00F12142" w:rsidRDefault="00F12142">
      <w:r>
        <w:separator/>
      </w:r>
    </w:p>
  </w:footnote>
  <w:footnote w:type="continuationSeparator" w:id="0">
    <w:p w14:paraId="58BC27FE" w14:textId="77777777" w:rsidR="00F12142" w:rsidRDefault="00F121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9125E" w14:textId="77777777" w:rsidR="00C93CAE" w:rsidRPr="00FD2646" w:rsidRDefault="00C93CAE" w:rsidP="003D0092">
    <w:pPr>
      <w:pStyle w:val="a9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3DDE0" w14:textId="41B52946" w:rsidR="00C93CAE" w:rsidRPr="00FD2646" w:rsidRDefault="007E4E09" w:rsidP="004009AA">
    <w:pPr>
      <w:pStyle w:val="a9"/>
      <w:rPr>
        <w:sz w:val="2"/>
        <w:szCs w:val="2"/>
      </w:rPr>
    </w:pPr>
    <w:r>
      <w:rPr>
        <w:sz w:val="2"/>
        <w:szCs w:val="2"/>
      </w:rPr>
      <w:t>лючают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7A36CB6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3"/>
    <w:multiLevelType w:val="singleLevel"/>
    <w:tmpl w:val="A6E0901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8F0073C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06465A28"/>
    <w:multiLevelType w:val="hybridMultilevel"/>
    <w:tmpl w:val="F3BC31C6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E91474"/>
    <w:multiLevelType w:val="hybridMultilevel"/>
    <w:tmpl w:val="F01A9F38"/>
    <w:lvl w:ilvl="0" w:tplc="D9A41DFC">
      <w:numFmt w:val="bullet"/>
      <w:pStyle w:val="a0"/>
      <w:lvlText w:val="‒"/>
      <w:lvlJc w:val="left"/>
      <w:pPr>
        <w:ind w:left="1571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Courier New" w:hAnsi="Courier New" w:hint="default"/>
      </w:rPr>
    </w:lvl>
  </w:abstractNum>
  <w:abstractNum w:abstractNumId="5" w15:restartNumberingAfterBreak="0">
    <w:nsid w:val="1D2D024F"/>
    <w:multiLevelType w:val="hybridMultilevel"/>
    <w:tmpl w:val="5CC8D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2F1DBD"/>
    <w:multiLevelType w:val="hybridMultilevel"/>
    <w:tmpl w:val="356E2C0A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AB4768"/>
    <w:multiLevelType w:val="multilevel"/>
    <w:tmpl w:val="CF8E16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525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FD82AF4"/>
    <w:multiLevelType w:val="hybridMultilevel"/>
    <w:tmpl w:val="113CB134"/>
    <w:lvl w:ilvl="0" w:tplc="1D9C4806">
      <w:start w:val="1"/>
      <w:numFmt w:val="bullet"/>
      <w:pStyle w:val="a1"/>
      <w:lvlText w:val="–"/>
      <w:lvlJc w:val="left"/>
      <w:pPr>
        <w:tabs>
          <w:tab w:val="num" w:pos="992"/>
        </w:tabs>
        <w:ind w:left="0" w:firstLine="709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3E82450A"/>
    <w:multiLevelType w:val="hybridMultilevel"/>
    <w:tmpl w:val="ABD0E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E3409A"/>
    <w:multiLevelType w:val="hybridMultilevel"/>
    <w:tmpl w:val="32D8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164E78"/>
    <w:multiLevelType w:val="hybridMultilevel"/>
    <w:tmpl w:val="A2787CF2"/>
    <w:lvl w:ilvl="0" w:tplc="F1366E42">
      <w:start w:val="1"/>
      <w:numFmt w:val="bullet"/>
      <w:pStyle w:val="a2"/>
      <w:suff w:val="space"/>
      <w:lvlText w:val="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Courier New" w:hAnsi="Courier New" w:hint="default"/>
      </w:rPr>
    </w:lvl>
  </w:abstractNum>
  <w:abstractNum w:abstractNumId="12" w15:restartNumberingAfterBreak="0">
    <w:nsid w:val="4E5550B1"/>
    <w:multiLevelType w:val="multilevel"/>
    <w:tmpl w:val="F5905E9E"/>
    <w:styleLink w:val="TPM"/>
    <w:lvl w:ilvl="0">
      <w:start w:val="1"/>
      <w:numFmt w:val="bullet"/>
      <w:lvlText w:val="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GOST Type AU" w:hAnsi="GOST Type AU" w:cs="GOST Type AU" w:hint="default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GOST Type AU" w:hAnsi="GOST Type AU" w:cs="GOST Type AU" w:hint="default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Courier New" w:hAnsi="Courier New" w:hint="default"/>
      </w:rPr>
    </w:lvl>
    <w:lvl w:ilvl="6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</w:rPr>
    </w:lvl>
    <w:lvl w:ilvl="7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GOST Type AU" w:hAnsi="GOST Type AU" w:cs="GOST Type AU" w:hint="default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Courier New" w:hAnsi="Courier New" w:hint="default"/>
      </w:rPr>
    </w:lvl>
  </w:abstractNum>
  <w:abstractNum w:abstractNumId="13" w15:restartNumberingAfterBreak="0">
    <w:nsid w:val="5D8A4A51"/>
    <w:multiLevelType w:val="hybridMultilevel"/>
    <w:tmpl w:val="806C45CA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1366B8"/>
    <w:multiLevelType w:val="hybridMultilevel"/>
    <w:tmpl w:val="D610C734"/>
    <w:lvl w:ilvl="0" w:tplc="FBCA06FC">
      <w:start w:val="1"/>
      <w:numFmt w:val="bullet"/>
      <w:pStyle w:val="a3"/>
      <w:lvlText w:val="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GOST Type AU" w:hAnsi="GOST Type AU" w:cs="GOST Type AU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GOST Type AU" w:hAnsi="GOST Type AU" w:cs="GOST Type AU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GOST Type AU" w:hAnsi="GOST Type AU" w:cs="GOST Type AU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68461008"/>
    <w:multiLevelType w:val="hybridMultilevel"/>
    <w:tmpl w:val="824C4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5C0D17"/>
    <w:multiLevelType w:val="hybridMultilevel"/>
    <w:tmpl w:val="C1A6B7E8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D36E76"/>
    <w:multiLevelType w:val="hybridMultilevel"/>
    <w:tmpl w:val="DE724BFA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A67D77"/>
    <w:multiLevelType w:val="hybridMultilevel"/>
    <w:tmpl w:val="2168FDB6"/>
    <w:lvl w:ilvl="0" w:tplc="E46A449A">
      <w:start w:val="1"/>
      <w:numFmt w:val="bullet"/>
      <w:lvlText w:val="−"/>
      <w:lvlJc w:val="left"/>
      <w:pPr>
        <w:ind w:left="1429" w:hanging="360"/>
      </w:pPr>
      <w:rPr>
        <w:rFonts w:ascii="Cambria Math" w:hAnsi="Cambria Math" w:cs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0"/>
  </w:num>
  <w:num w:numId="5">
    <w:abstractNumId w:val="12"/>
  </w:num>
  <w:num w:numId="6">
    <w:abstractNumId w:val="14"/>
  </w:num>
  <w:num w:numId="7">
    <w:abstractNumId w:val="4"/>
  </w:num>
  <w:num w:numId="8">
    <w:abstractNumId w:val="11"/>
  </w:num>
  <w:num w:numId="9">
    <w:abstractNumId w:val="7"/>
  </w:num>
  <w:num w:numId="10">
    <w:abstractNumId w:val="3"/>
  </w:num>
  <w:num w:numId="11">
    <w:abstractNumId w:val="6"/>
  </w:num>
  <w:num w:numId="12">
    <w:abstractNumId w:val="17"/>
  </w:num>
  <w:num w:numId="13">
    <w:abstractNumId w:val="18"/>
  </w:num>
  <w:num w:numId="14">
    <w:abstractNumId w:val="16"/>
  </w:num>
  <w:num w:numId="15">
    <w:abstractNumId w:val="13"/>
  </w:num>
  <w:num w:numId="16">
    <w:abstractNumId w:val="15"/>
  </w:num>
  <w:num w:numId="17">
    <w:abstractNumId w:val="9"/>
  </w:num>
  <w:num w:numId="18">
    <w:abstractNumId w:val="5"/>
  </w:num>
  <w:num w:numId="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227"/>
  <w:doNotHyphenateCaps/>
  <w:drawingGridHorizontalSpacing w:val="6"/>
  <w:drawingGridVerticalSpacing w:val="6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xNzQzNTYwNDW3MDNX0lEKTi0uzszPAykwqgUALv9wUCwAAAA="/>
  </w:docVars>
  <w:rsids>
    <w:rsidRoot w:val="005D23A5"/>
    <w:rsid w:val="00000754"/>
    <w:rsid w:val="000008B6"/>
    <w:rsid w:val="00000BBF"/>
    <w:rsid w:val="00000C61"/>
    <w:rsid w:val="0000122D"/>
    <w:rsid w:val="000014DD"/>
    <w:rsid w:val="00001950"/>
    <w:rsid w:val="00001D39"/>
    <w:rsid w:val="00001EA9"/>
    <w:rsid w:val="000020FD"/>
    <w:rsid w:val="00002853"/>
    <w:rsid w:val="00002915"/>
    <w:rsid w:val="00002C89"/>
    <w:rsid w:val="00002D41"/>
    <w:rsid w:val="00003309"/>
    <w:rsid w:val="00003400"/>
    <w:rsid w:val="0000364E"/>
    <w:rsid w:val="0000376D"/>
    <w:rsid w:val="000037E7"/>
    <w:rsid w:val="000037F2"/>
    <w:rsid w:val="00003908"/>
    <w:rsid w:val="00003974"/>
    <w:rsid w:val="00003B2B"/>
    <w:rsid w:val="00003B56"/>
    <w:rsid w:val="00004A2D"/>
    <w:rsid w:val="00005152"/>
    <w:rsid w:val="00005BAB"/>
    <w:rsid w:val="00005D35"/>
    <w:rsid w:val="000060A9"/>
    <w:rsid w:val="000062D2"/>
    <w:rsid w:val="0000638C"/>
    <w:rsid w:val="00006406"/>
    <w:rsid w:val="000068A2"/>
    <w:rsid w:val="00006B04"/>
    <w:rsid w:val="00006D25"/>
    <w:rsid w:val="00007540"/>
    <w:rsid w:val="000078C8"/>
    <w:rsid w:val="000118E5"/>
    <w:rsid w:val="000119BF"/>
    <w:rsid w:val="00012487"/>
    <w:rsid w:val="000124AD"/>
    <w:rsid w:val="0001264F"/>
    <w:rsid w:val="00012B6F"/>
    <w:rsid w:val="000136B2"/>
    <w:rsid w:val="00013A0A"/>
    <w:rsid w:val="00013F41"/>
    <w:rsid w:val="00013F61"/>
    <w:rsid w:val="00014085"/>
    <w:rsid w:val="0001432D"/>
    <w:rsid w:val="000143C0"/>
    <w:rsid w:val="000149B6"/>
    <w:rsid w:val="00014A78"/>
    <w:rsid w:val="00014A85"/>
    <w:rsid w:val="0001522A"/>
    <w:rsid w:val="000154BB"/>
    <w:rsid w:val="0001583D"/>
    <w:rsid w:val="00015977"/>
    <w:rsid w:val="00015A17"/>
    <w:rsid w:val="00016602"/>
    <w:rsid w:val="00016A6A"/>
    <w:rsid w:val="00016BC8"/>
    <w:rsid w:val="000171BC"/>
    <w:rsid w:val="00017209"/>
    <w:rsid w:val="0002029E"/>
    <w:rsid w:val="00020680"/>
    <w:rsid w:val="00020B4D"/>
    <w:rsid w:val="00021468"/>
    <w:rsid w:val="00021F2A"/>
    <w:rsid w:val="00021FFE"/>
    <w:rsid w:val="00022233"/>
    <w:rsid w:val="00022732"/>
    <w:rsid w:val="00022875"/>
    <w:rsid w:val="00022B6B"/>
    <w:rsid w:val="00023110"/>
    <w:rsid w:val="000232FF"/>
    <w:rsid w:val="0002378A"/>
    <w:rsid w:val="000246D9"/>
    <w:rsid w:val="00024731"/>
    <w:rsid w:val="00024B2C"/>
    <w:rsid w:val="000250B5"/>
    <w:rsid w:val="0002522D"/>
    <w:rsid w:val="0002535B"/>
    <w:rsid w:val="00025A18"/>
    <w:rsid w:val="00026748"/>
    <w:rsid w:val="00026B4C"/>
    <w:rsid w:val="00026C13"/>
    <w:rsid w:val="00026C51"/>
    <w:rsid w:val="00027082"/>
    <w:rsid w:val="00027423"/>
    <w:rsid w:val="00027707"/>
    <w:rsid w:val="0002774F"/>
    <w:rsid w:val="00027FF5"/>
    <w:rsid w:val="0003029C"/>
    <w:rsid w:val="000304ED"/>
    <w:rsid w:val="00030D7A"/>
    <w:rsid w:val="000316BE"/>
    <w:rsid w:val="00031A39"/>
    <w:rsid w:val="00031B3F"/>
    <w:rsid w:val="000320F3"/>
    <w:rsid w:val="00032DD0"/>
    <w:rsid w:val="000331D9"/>
    <w:rsid w:val="00033376"/>
    <w:rsid w:val="0003344F"/>
    <w:rsid w:val="000334E3"/>
    <w:rsid w:val="00033757"/>
    <w:rsid w:val="00033A7C"/>
    <w:rsid w:val="00033AD9"/>
    <w:rsid w:val="00033D64"/>
    <w:rsid w:val="00033E84"/>
    <w:rsid w:val="00033FA5"/>
    <w:rsid w:val="000349E2"/>
    <w:rsid w:val="00034F04"/>
    <w:rsid w:val="00035112"/>
    <w:rsid w:val="00035606"/>
    <w:rsid w:val="00035B2C"/>
    <w:rsid w:val="00036007"/>
    <w:rsid w:val="00036228"/>
    <w:rsid w:val="000370D7"/>
    <w:rsid w:val="00037420"/>
    <w:rsid w:val="00040203"/>
    <w:rsid w:val="0004168E"/>
    <w:rsid w:val="00041744"/>
    <w:rsid w:val="000417DA"/>
    <w:rsid w:val="00041BC7"/>
    <w:rsid w:val="00041D3E"/>
    <w:rsid w:val="0004206B"/>
    <w:rsid w:val="00042364"/>
    <w:rsid w:val="000423AC"/>
    <w:rsid w:val="000432A0"/>
    <w:rsid w:val="00043754"/>
    <w:rsid w:val="0004385F"/>
    <w:rsid w:val="0004394E"/>
    <w:rsid w:val="00043A37"/>
    <w:rsid w:val="00043C17"/>
    <w:rsid w:val="00043F1B"/>
    <w:rsid w:val="000440E6"/>
    <w:rsid w:val="0004425A"/>
    <w:rsid w:val="0004473C"/>
    <w:rsid w:val="00044B75"/>
    <w:rsid w:val="00044FB7"/>
    <w:rsid w:val="00045894"/>
    <w:rsid w:val="00046428"/>
    <w:rsid w:val="000467A0"/>
    <w:rsid w:val="00046A54"/>
    <w:rsid w:val="00047053"/>
    <w:rsid w:val="0004708D"/>
    <w:rsid w:val="000471EF"/>
    <w:rsid w:val="00047636"/>
    <w:rsid w:val="00047BD8"/>
    <w:rsid w:val="00047C63"/>
    <w:rsid w:val="00050306"/>
    <w:rsid w:val="00050593"/>
    <w:rsid w:val="00050761"/>
    <w:rsid w:val="00050E74"/>
    <w:rsid w:val="000517CE"/>
    <w:rsid w:val="00051844"/>
    <w:rsid w:val="0005186E"/>
    <w:rsid w:val="000518D2"/>
    <w:rsid w:val="00051F59"/>
    <w:rsid w:val="00051F7F"/>
    <w:rsid w:val="00052042"/>
    <w:rsid w:val="000525EB"/>
    <w:rsid w:val="000526F1"/>
    <w:rsid w:val="00052731"/>
    <w:rsid w:val="00052E13"/>
    <w:rsid w:val="00052EFE"/>
    <w:rsid w:val="00052F12"/>
    <w:rsid w:val="00053464"/>
    <w:rsid w:val="000536C0"/>
    <w:rsid w:val="00053894"/>
    <w:rsid w:val="000540E4"/>
    <w:rsid w:val="00054325"/>
    <w:rsid w:val="00054389"/>
    <w:rsid w:val="0005440D"/>
    <w:rsid w:val="000549FF"/>
    <w:rsid w:val="00055019"/>
    <w:rsid w:val="00055055"/>
    <w:rsid w:val="0005506E"/>
    <w:rsid w:val="00055382"/>
    <w:rsid w:val="00055457"/>
    <w:rsid w:val="000556D1"/>
    <w:rsid w:val="00056049"/>
    <w:rsid w:val="00056346"/>
    <w:rsid w:val="00056F72"/>
    <w:rsid w:val="000571C8"/>
    <w:rsid w:val="00057231"/>
    <w:rsid w:val="000574DB"/>
    <w:rsid w:val="00057628"/>
    <w:rsid w:val="0006004B"/>
    <w:rsid w:val="00060490"/>
    <w:rsid w:val="00060563"/>
    <w:rsid w:val="00060588"/>
    <w:rsid w:val="000607FC"/>
    <w:rsid w:val="00060827"/>
    <w:rsid w:val="00060833"/>
    <w:rsid w:val="000608A3"/>
    <w:rsid w:val="00060FE4"/>
    <w:rsid w:val="0006167E"/>
    <w:rsid w:val="00061977"/>
    <w:rsid w:val="00061B0A"/>
    <w:rsid w:val="00061BBF"/>
    <w:rsid w:val="00061F1E"/>
    <w:rsid w:val="00062B99"/>
    <w:rsid w:val="00062BF2"/>
    <w:rsid w:val="00062D33"/>
    <w:rsid w:val="00062F2F"/>
    <w:rsid w:val="00062F44"/>
    <w:rsid w:val="0006306F"/>
    <w:rsid w:val="0006339D"/>
    <w:rsid w:val="00063790"/>
    <w:rsid w:val="00063D47"/>
    <w:rsid w:val="000641EB"/>
    <w:rsid w:val="00064379"/>
    <w:rsid w:val="00065172"/>
    <w:rsid w:val="0006549F"/>
    <w:rsid w:val="00065627"/>
    <w:rsid w:val="000657E5"/>
    <w:rsid w:val="00065C46"/>
    <w:rsid w:val="00065D9B"/>
    <w:rsid w:val="0006651E"/>
    <w:rsid w:val="0006661D"/>
    <w:rsid w:val="00066702"/>
    <w:rsid w:val="0006679B"/>
    <w:rsid w:val="00066971"/>
    <w:rsid w:val="00066CE1"/>
    <w:rsid w:val="00066D3D"/>
    <w:rsid w:val="00066E40"/>
    <w:rsid w:val="000670E9"/>
    <w:rsid w:val="000672FD"/>
    <w:rsid w:val="00067630"/>
    <w:rsid w:val="0006785D"/>
    <w:rsid w:val="000679A1"/>
    <w:rsid w:val="00070DB5"/>
    <w:rsid w:val="0007198D"/>
    <w:rsid w:val="00072086"/>
    <w:rsid w:val="000721D3"/>
    <w:rsid w:val="0007244F"/>
    <w:rsid w:val="00072475"/>
    <w:rsid w:val="000725CA"/>
    <w:rsid w:val="00072717"/>
    <w:rsid w:val="00072BBF"/>
    <w:rsid w:val="00072D33"/>
    <w:rsid w:val="000735DA"/>
    <w:rsid w:val="000739D2"/>
    <w:rsid w:val="00073F92"/>
    <w:rsid w:val="0007498D"/>
    <w:rsid w:val="000751A8"/>
    <w:rsid w:val="0007547E"/>
    <w:rsid w:val="00075F46"/>
    <w:rsid w:val="0007606E"/>
    <w:rsid w:val="00076154"/>
    <w:rsid w:val="000761F8"/>
    <w:rsid w:val="000765E3"/>
    <w:rsid w:val="00076EF0"/>
    <w:rsid w:val="00077297"/>
    <w:rsid w:val="00077474"/>
    <w:rsid w:val="000776CC"/>
    <w:rsid w:val="00077DA6"/>
    <w:rsid w:val="000800BC"/>
    <w:rsid w:val="000804FC"/>
    <w:rsid w:val="0008084E"/>
    <w:rsid w:val="00080F86"/>
    <w:rsid w:val="0008131B"/>
    <w:rsid w:val="00081342"/>
    <w:rsid w:val="0008166E"/>
    <w:rsid w:val="00081B0B"/>
    <w:rsid w:val="00081E01"/>
    <w:rsid w:val="00081E36"/>
    <w:rsid w:val="00082192"/>
    <w:rsid w:val="000829BA"/>
    <w:rsid w:val="00082F93"/>
    <w:rsid w:val="00083306"/>
    <w:rsid w:val="0008333B"/>
    <w:rsid w:val="000834C8"/>
    <w:rsid w:val="00083549"/>
    <w:rsid w:val="00083FAA"/>
    <w:rsid w:val="000841F4"/>
    <w:rsid w:val="000842E0"/>
    <w:rsid w:val="00084D63"/>
    <w:rsid w:val="00084D66"/>
    <w:rsid w:val="00085203"/>
    <w:rsid w:val="00085562"/>
    <w:rsid w:val="00086504"/>
    <w:rsid w:val="00086589"/>
    <w:rsid w:val="000868BA"/>
    <w:rsid w:val="000869E1"/>
    <w:rsid w:val="00086C01"/>
    <w:rsid w:val="00086D7E"/>
    <w:rsid w:val="000875D4"/>
    <w:rsid w:val="000877FC"/>
    <w:rsid w:val="00087D96"/>
    <w:rsid w:val="0009042F"/>
    <w:rsid w:val="00090519"/>
    <w:rsid w:val="00090772"/>
    <w:rsid w:val="0009077A"/>
    <w:rsid w:val="000907E0"/>
    <w:rsid w:val="00090EEA"/>
    <w:rsid w:val="000910C3"/>
    <w:rsid w:val="000913EC"/>
    <w:rsid w:val="00091471"/>
    <w:rsid w:val="0009164A"/>
    <w:rsid w:val="000926B5"/>
    <w:rsid w:val="0009274E"/>
    <w:rsid w:val="00092751"/>
    <w:rsid w:val="000930FC"/>
    <w:rsid w:val="00093FBF"/>
    <w:rsid w:val="000940A6"/>
    <w:rsid w:val="00094165"/>
    <w:rsid w:val="0009417C"/>
    <w:rsid w:val="000941D3"/>
    <w:rsid w:val="00094374"/>
    <w:rsid w:val="00094690"/>
    <w:rsid w:val="000947E5"/>
    <w:rsid w:val="000949ED"/>
    <w:rsid w:val="00094AAD"/>
    <w:rsid w:val="00094E74"/>
    <w:rsid w:val="000950FA"/>
    <w:rsid w:val="00095321"/>
    <w:rsid w:val="0009545D"/>
    <w:rsid w:val="00095476"/>
    <w:rsid w:val="00095746"/>
    <w:rsid w:val="000959F7"/>
    <w:rsid w:val="00095CA4"/>
    <w:rsid w:val="00096619"/>
    <w:rsid w:val="00096794"/>
    <w:rsid w:val="00096ACD"/>
    <w:rsid w:val="00096B4E"/>
    <w:rsid w:val="00096D36"/>
    <w:rsid w:val="00096E81"/>
    <w:rsid w:val="000972E4"/>
    <w:rsid w:val="000974B8"/>
    <w:rsid w:val="000A059B"/>
    <w:rsid w:val="000A079E"/>
    <w:rsid w:val="000A09C8"/>
    <w:rsid w:val="000A0A14"/>
    <w:rsid w:val="000A143D"/>
    <w:rsid w:val="000A18F1"/>
    <w:rsid w:val="000A20CD"/>
    <w:rsid w:val="000A22C6"/>
    <w:rsid w:val="000A23A2"/>
    <w:rsid w:val="000A2830"/>
    <w:rsid w:val="000A2860"/>
    <w:rsid w:val="000A2D9A"/>
    <w:rsid w:val="000A2F19"/>
    <w:rsid w:val="000A3132"/>
    <w:rsid w:val="000A3868"/>
    <w:rsid w:val="000A3F32"/>
    <w:rsid w:val="000A42F0"/>
    <w:rsid w:val="000A4530"/>
    <w:rsid w:val="000A4D4F"/>
    <w:rsid w:val="000A4FA1"/>
    <w:rsid w:val="000A532A"/>
    <w:rsid w:val="000A5649"/>
    <w:rsid w:val="000A5906"/>
    <w:rsid w:val="000A5B3B"/>
    <w:rsid w:val="000A5BFB"/>
    <w:rsid w:val="000A5E9D"/>
    <w:rsid w:val="000A619C"/>
    <w:rsid w:val="000A6374"/>
    <w:rsid w:val="000A641B"/>
    <w:rsid w:val="000A6425"/>
    <w:rsid w:val="000A6485"/>
    <w:rsid w:val="000A69BC"/>
    <w:rsid w:val="000A6D61"/>
    <w:rsid w:val="000A6DC6"/>
    <w:rsid w:val="000A6F33"/>
    <w:rsid w:val="000A737A"/>
    <w:rsid w:val="000B0427"/>
    <w:rsid w:val="000B1488"/>
    <w:rsid w:val="000B1849"/>
    <w:rsid w:val="000B199C"/>
    <w:rsid w:val="000B25E5"/>
    <w:rsid w:val="000B2605"/>
    <w:rsid w:val="000B268A"/>
    <w:rsid w:val="000B2D4B"/>
    <w:rsid w:val="000B3369"/>
    <w:rsid w:val="000B340A"/>
    <w:rsid w:val="000B4088"/>
    <w:rsid w:val="000B40C7"/>
    <w:rsid w:val="000B4139"/>
    <w:rsid w:val="000B480F"/>
    <w:rsid w:val="000B4836"/>
    <w:rsid w:val="000B4E96"/>
    <w:rsid w:val="000B51C9"/>
    <w:rsid w:val="000B5244"/>
    <w:rsid w:val="000B52EF"/>
    <w:rsid w:val="000B5346"/>
    <w:rsid w:val="000B5483"/>
    <w:rsid w:val="000B54F8"/>
    <w:rsid w:val="000B6346"/>
    <w:rsid w:val="000B6927"/>
    <w:rsid w:val="000B7241"/>
    <w:rsid w:val="000B7862"/>
    <w:rsid w:val="000B7A6F"/>
    <w:rsid w:val="000C0D92"/>
    <w:rsid w:val="000C0DAC"/>
    <w:rsid w:val="000C1279"/>
    <w:rsid w:val="000C16E2"/>
    <w:rsid w:val="000C18F0"/>
    <w:rsid w:val="000C1E75"/>
    <w:rsid w:val="000C2684"/>
    <w:rsid w:val="000C2809"/>
    <w:rsid w:val="000C2F31"/>
    <w:rsid w:val="000C2F58"/>
    <w:rsid w:val="000C470D"/>
    <w:rsid w:val="000C491F"/>
    <w:rsid w:val="000C597B"/>
    <w:rsid w:val="000C5AA3"/>
    <w:rsid w:val="000C5BB6"/>
    <w:rsid w:val="000C5C0E"/>
    <w:rsid w:val="000C6635"/>
    <w:rsid w:val="000C6753"/>
    <w:rsid w:val="000C6D7B"/>
    <w:rsid w:val="000C6EF6"/>
    <w:rsid w:val="000C715D"/>
    <w:rsid w:val="000C7540"/>
    <w:rsid w:val="000C76A1"/>
    <w:rsid w:val="000C7799"/>
    <w:rsid w:val="000C787D"/>
    <w:rsid w:val="000C7B59"/>
    <w:rsid w:val="000C7E4A"/>
    <w:rsid w:val="000D01D8"/>
    <w:rsid w:val="000D069D"/>
    <w:rsid w:val="000D07C3"/>
    <w:rsid w:val="000D0C69"/>
    <w:rsid w:val="000D190A"/>
    <w:rsid w:val="000D1E57"/>
    <w:rsid w:val="000D227D"/>
    <w:rsid w:val="000D2BBF"/>
    <w:rsid w:val="000D2BD8"/>
    <w:rsid w:val="000D2C3C"/>
    <w:rsid w:val="000D2D52"/>
    <w:rsid w:val="000D3108"/>
    <w:rsid w:val="000D3653"/>
    <w:rsid w:val="000D3836"/>
    <w:rsid w:val="000D3FA3"/>
    <w:rsid w:val="000D3FC7"/>
    <w:rsid w:val="000D45AE"/>
    <w:rsid w:val="000D4D00"/>
    <w:rsid w:val="000D4EF7"/>
    <w:rsid w:val="000D5220"/>
    <w:rsid w:val="000D54F5"/>
    <w:rsid w:val="000D565B"/>
    <w:rsid w:val="000D5839"/>
    <w:rsid w:val="000D671E"/>
    <w:rsid w:val="000D67F0"/>
    <w:rsid w:val="000D6A56"/>
    <w:rsid w:val="000D763B"/>
    <w:rsid w:val="000D7728"/>
    <w:rsid w:val="000D79A7"/>
    <w:rsid w:val="000D7B0B"/>
    <w:rsid w:val="000D7DA6"/>
    <w:rsid w:val="000E0337"/>
    <w:rsid w:val="000E0878"/>
    <w:rsid w:val="000E08C0"/>
    <w:rsid w:val="000E0977"/>
    <w:rsid w:val="000E177C"/>
    <w:rsid w:val="000E1C66"/>
    <w:rsid w:val="000E1E35"/>
    <w:rsid w:val="000E1FFF"/>
    <w:rsid w:val="000E257D"/>
    <w:rsid w:val="000E2B6D"/>
    <w:rsid w:val="000E305B"/>
    <w:rsid w:val="000E309B"/>
    <w:rsid w:val="000E3676"/>
    <w:rsid w:val="000E3750"/>
    <w:rsid w:val="000E3F81"/>
    <w:rsid w:val="000E4132"/>
    <w:rsid w:val="000E4912"/>
    <w:rsid w:val="000E4938"/>
    <w:rsid w:val="000E537C"/>
    <w:rsid w:val="000E571A"/>
    <w:rsid w:val="000E5F02"/>
    <w:rsid w:val="000E5F12"/>
    <w:rsid w:val="000E6322"/>
    <w:rsid w:val="000E63E1"/>
    <w:rsid w:val="000E6A19"/>
    <w:rsid w:val="000E6ED3"/>
    <w:rsid w:val="000E6EDC"/>
    <w:rsid w:val="000E74FB"/>
    <w:rsid w:val="000E7963"/>
    <w:rsid w:val="000F0991"/>
    <w:rsid w:val="000F0C28"/>
    <w:rsid w:val="000F0E11"/>
    <w:rsid w:val="000F1324"/>
    <w:rsid w:val="000F16A7"/>
    <w:rsid w:val="000F20C2"/>
    <w:rsid w:val="000F228B"/>
    <w:rsid w:val="000F27C0"/>
    <w:rsid w:val="000F2845"/>
    <w:rsid w:val="000F2A81"/>
    <w:rsid w:val="000F3616"/>
    <w:rsid w:val="000F3674"/>
    <w:rsid w:val="000F36DD"/>
    <w:rsid w:val="000F395A"/>
    <w:rsid w:val="000F3A76"/>
    <w:rsid w:val="000F3BC5"/>
    <w:rsid w:val="000F3FC1"/>
    <w:rsid w:val="000F43F5"/>
    <w:rsid w:val="000F49D5"/>
    <w:rsid w:val="000F56CA"/>
    <w:rsid w:val="000F5C73"/>
    <w:rsid w:val="000F5F90"/>
    <w:rsid w:val="000F64C7"/>
    <w:rsid w:val="000F6C9C"/>
    <w:rsid w:val="000F74E6"/>
    <w:rsid w:val="000F771F"/>
    <w:rsid w:val="001002DE"/>
    <w:rsid w:val="00101A0E"/>
    <w:rsid w:val="00101B6D"/>
    <w:rsid w:val="00102091"/>
    <w:rsid w:val="00102B0B"/>
    <w:rsid w:val="0010310E"/>
    <w:rsid w:val="00103616"/>
    <w:rsid w:val="00103D87"/>
    <w:rsid w:val="00104261"/>
    <w:rsid w:val="00104AF5"/>
    <w:rsid w:val="00104B5F"/>
    <w:rsid w:val="00104E01"/>
    <w:rsid w:val="0010565D"/>
    <w:rsid w:val="001057B6"/>
    <w:rsid w:val="00105A3A"/>
    <w:rsid w:val="0010611D"/>
    <w:rsid w:val="00106402"/>
    <w:rsid w:val="001064AD"/>
    <w:rsid w:val="001065CF"/>
    <w:rsid w:val="00106874"/>
    <w:rsid w:val="001068A7"/>
    <w:rsid w:val="00106934"/>
    <w:rsid w:val="00106B86"/>
    <w:rsid w:val="00106D87"/>
    <w:rsid w:val="001073CC"/>
    <w:rsid w:val="00107554"/>
    <w:rsid w:val="001075B0"/>
    <w:rsid w:val="00107B3B"/>
    <w:rsid w:val="00107E79"/>
    <w:rsid w:val="00110060"/>
    <w:rsid w:val="0011043D"/>
    <w:rsid w:val="00110950"/>
    <w:rsid w:val="0011268A"/>
    <w:rsid w:val="00112BAA"/>
    <w:rsid w:val="00112EF8"/>
    <w:rsid w:val="0011325D"/>
    <w:rsid w:val="00113781"/>
    <w:rsid w:val="00113792"/>
    <w:rsid w:val="00114075"/>
    <w:rsid w:val="00114089"/>
    <w:rsid w:val="00114094"/>
    <w:rsid w:val="001146E8"/>
    <w:rsid w:val="00114C6B"/>
    <w:rsid w:val="00115A36"/>
    <w:rsid w:val="0011601A"/>
    <w:rsid w:val="001161B5"/>
    <w:rsid w:val="0011650F"/>
    <w:rsid w:val="00116684"/>
    <w:rsid w:val="00116968"/>
    <w:rsid w:val="00116A45"/>
    <w:rsid w:val="00116C94"/>
    <w:rsid w:val="00116E3D"/>
    <w:rsid w:val="0011780D"/>
    <w:rsid w:val="00117E64"/>
    <w:rsid w:val="00120132"/>
    <w:rsid w:val="00120877"/>
    <w:rsid w:val="00120D1D"/>
    <w:rsid w:val="0012111B"/>
    <w:rsid w:val="00121159"/>
    <w:rsid w:val="0012124F"/>
    <w:rsid w:val="00121C21"/>
    <w:rsid w:val="0012227C"/>
    <w:rsid w:val="001222A2"/>
    <w:rsid w:val="001228E7"/>
    <w:rsid w:val="00122A92"/>
    <w:rsid w:val="00122D0A"/>
    <w:rsid w:val="00122D72"/>
    <w:rsid w:val="001232B2"/>
    <w:rsid w:val="001233AD"/>
    <w:rsid w:val="001237AA"/>
    <w:rsid w:val="001238B4"/>
    <w:rsid w:val="001247E1"/>
    <w:rsid w:val="00124957"/>
    <w:rsid w:val="00124B46"/>
    <w:rsid w:val="0012512C"/>
    <w:rsid w:val="001253DB"/>
    <w:rsid w:val="00125752"/>
    <w:rsid w:val="001258D8"/>
    <w:rsid w:val="001260CC"/>
    <w:rsid w:val="001260DC"/>
    <w:rsid w:val="0012649A"/>
    <w:rsid w:val="001264E5"/>
    <w:rsid w:val="0012671C"/>
    <w:rsid w:val="00126933"/>
    <w:rsid w:val="00126BE5"/>
    <w:rsid w:val="00126F94"/>
    <w:rsid w:val="00127725"/>
    <w:rsid w:val="001278A8"/>
    <w:rsid w:val="00130EC6"/>
    <w:rsid w:val="00130FFB"/>
    <w:rsid w:val="00131082"/>
    <w:rsid w:val="00131093"/>
    <w:rsid w:val="00131752"/>
    <w:rsid w:val="00131B53"/>
    <w:rsid w:val="00131D5A"/>
    <w:rsid w:val="00131E9C"/>
    <w:rsid w:val="00132143"/>
    <w:rsid w:val="00132A85"/>
    <w:rsid w:val="001330A2"/>
    <w:rsid w:val="0013317A"/>
    <w:rsid w:val="001332B1"/>
    <w:rsid w:val="0013337E"/>
    <w:rsid w:val="00133A33"/>
    <w:rsid w:val="00133D20"/>
    <w:rsid w:val="00133DFF"/>
    <w:rsid w:val="0013470C"/>
    <w:rsid w:val="00134D24"/>
    <w:rsid w:val="0013625F"/>
    <w:rsid w:val="0013666C"/>
    <w:rsid w:val="00136B83"/>
    <w:rsid w:val="001378B4"/>
    <w:rsid w:val="00137A1F"/>
    <w:rsid w:val="00137C1E"/>
    <w:rsid w:val="001405B7"/>
    <w:rsid w:val="001408A9"/>
    <w:rsid w:val="001408DD"/>
    <w:rsid w:val="001410DB"/>
    <w:rsid w:val="001418AF"/>
    <w:rsid w:val="00141B0F"/>
    <w:rsid w:val="00141FBC"/>
    <w:rsid w:val="0014206F"/>
    <w:rsid w:val="001424BA"/>
    <w:rsid w:val="00142996"/>
    <w:rsid w:val="00142BF5"/>
    <w:rsid w:val="00143147"/>
    <w:rsid w:val="0014340D"/>
    <w:rsid w:val="00143598"/>
    <w:rsid w:val="001437DF"/>
    <w:rsid w:val="00143A06"/>
    <w:rsid w:val="00143C19"/>
    <w:rsid w:val="00143EF9"/>
    <w:rsid w:val="00144046"/>
    <w:rsid w:val="0014449A"/>
    <w:rsid w:val="00144A1D"/>
    <w:rsid w:val="0014550A"/>
    <w:rsid w:val="001456B7"/>
    <w:rsid w:val="001463D0"/>
    <w:rsid w:val="00146469"/>
    <w:rsid w:val="00146522"/>
    <w:rsid w:val="00146846"/>
    <w:rsid w:val="00146BA8"/>
    <w:rsid w:val="00146EDC"/>
    <w:rsid w:val="001471D7"/>
    <w:rsid w:val="00147604"/>
    <w:rsid w:val="0014795A"/>
    <w:rsid w:val="00147BF5"/>
    <w:rsid w:val="0015018C"/>
    <w:rsid w:val="00150339"/>
    <w:rsid w:val="001509D8"/>
    <w:rsid w:val="00150F2A"/>
    <w:rsid w:val="00151CF4"/>
    <w:rsid w:val="0015201B"/>
    <w:rsid w:val="0015211C"/>
    <w:rsid w:val="00152984"/>
    <w:rsid w:val="00152E88"/>
    <w:rsid w:val="00153019"/>
    <w:rsid w:val="00153325"/>
    <w:rsid w:val="00153338"/>
    <w:rsid w:val="0015394D"/>
    <w:rsid w:val="00153CA4"/>
    <w:rsid w:val="001540B8"/>
    <w:rsid w:val="00154203"/>
    <w:rsid w:val="001545A6"/>
    <w:rsid w:val="00154A34"/>
    <w:rsid w:val="001551E2"/>
    <w:rsid w:val="00155509"/>
    <w:rsid w:val="001555AB"/>
    <w:rsid w:val="001555CA"/>
    <w:rsid w:val="00155782"/>
    <w:rsid w:val="001557BB"/>
    <w:rsid w:val="001557C0"/>
    <w:rsid w:val="00155A32"/>
    <w:rsid w:val="00155C61"/>
    <w:rsid w:val="00155CD3"/>
    <w:rsid w:val="00156064"/>
    <w:rsid w:val="00156F2E"/>
    <w:rsid w:val="001570E4"/>
    <w:rsid w:val="001576E7"/>
    <w:rsid w:val="00157E31"/>
    <w:rsid w:val="0016003A"/>
    <w:rsid w:val="001603D2"/>
    <w:rsid w:val="00160924"/>
    <w:rsid w:val="00161167"/>
    <w:rsid w:val="00161541"/>
    <w:rsid w:val="001615F3"/>
    <w:rsid w:val="001618B3"/>
    <w:rsid w:val="001619B7"/>
    <w:rsid w:val="00161CFA"/>
    <w:rsid w:val="00161E6C"/>
    <w:rsid w:val="001620A8"/>
    <w:rsid w:val="001626E4"/>
    <w:rsid w:val="00162C0A"/>
    <w:rsid w:val="0016320E"/>
    <w:rsid w:val="0016327C"/>
    <w:rsid w:val="0016330E"/>
    <w:rsid w:val="001639C3"/>
    <w:rsid w:val="00163B1E"/>
    <w:rsid w:val="00164192"/>
    <w:rsid w:val="001641CB"/>
    <w:rsid w:val="00164685"/>
    <w:rsid w:val="0016480E"/>
    <w:rsid w:val="00164830"/>
    <w:rsid w:val="00164A7D"/>
    <w:rsid w:val="00164C2B"/>
    <w:rsid w:val="00164F40"/>
    <w:rsid w:val="00165112"/>
    <w:rsid w:val="001651B8"/>
    <w:rsid w:val="001658E2"/>
    <w:rsid w:val="001659ED"/>
    <w:rsid w:val="00165E85"/>
    <w:rsid w:val="0016630A"/>
    <w:rsid w:val="0016655A"/>
    <w:rsid w:val="00166699"/>
    <w:rsid w:val="0016672E"/>
    <w:rsid w:val="00167359"/>
    <w:rsid w:val="0016786D"/>
    <w:rsid w:val="001679B9"/>
    <w:rsid w:val="00167AC4"/>
    <w:rsid w:val="00167BF9"/>
    <w:rsid w:val="00167DBF"/>
    <w:rsid w:val="001704B7"/>
    <w:rsid w:val="001706ED"/>
    <w:rsid w:val="00170738"/>
    <w:rsid w:val="00170A1E"/>
    <w:rsid w:val="00170C47"/>
    <w:rsid w:val="00170CB2"/>
    <w:rsid w:val="001711DC"/>
    <w:rsid w:val="001712F5"/>
    <w:rsid w:val="00171435"/>
    <w:rsid w:val="0017151D"/>
    <w:rsid w:val="001723F0"/>
    <w:rsid w:val="0017290C"/>
    <w:rsid w:val="00172AE3"/>
    <w:rsid w:val="00172CF8"/>
    <w:rsid w:val="00173227"/>
    <w:rsid w:val="0017382F"/>
    <w:rsid w:val="00173EA7"/>
    <w:rsid w:val="00174187"/>
    <w:rsid w:val="0017481C"/>
    <w:rsid w:val="00174A3E"/>
    <w:rsid w:val="00174F17"/>
    <w:rsid w:val="00175193"/>
    <w:rsid w:val="00176C47"/>
    <w:rsid w:val="00176D3C"/>
    <w:rsid w:val="00176DE5"/>
    <w:rsid w:val="001770FD"/>
    <w:rsid w:val="001771DA"/>
    <w:rsid w:val="001773A5"/>
    <w:rsid w:val="0017743D"/>
    <w:rsid w:val="00177CF8"/>
    <w:rsid w:val="00177D6B"/>
    <w:rsid w:val="00177E20"/>
    <w:rsid w:val="0018038B"/>
    <w:rsid w:val="00180972"/>
    <w:rsid w:val="00180D36"/>
    <w:rsid w:val="00180D63"/>
    <w:rsid w:val="00181234"/>
    <w:rsid w:val="001815D1"/>
    <w:rsid w:val="0018178C"/>
    <w:rsid w:val="00182844"/>
    <w:rsid w:val="00183581"/>
    <w:rsid w:val="001835B6"/>
    <w:rsid w:val="001839D4"/>
    <w:rsid w:val="00183B82"/>
    <w:rsid w:val="00183CB2"/>
    <w:rsid w:val="00183D87"/>
    <w:rsid w:val="00183DF1"/>
    <w:rsid w:val="00183EC0"/>
    <w:rsid w:val="00184175"/>
    <w:rsid w:val="00184D68"/>
    <w:rsid w:val="001858FA"/>
    <w:rsid w:val="00185905"/>
    <w:rsid w:val="001859DF"/>
    <w:rsid w:val="00185DDC"/>
    <w:rsid w:val="001860B0"/>
    <w:rsid w:val="001864BF"/>
    <w:rsid w:val="00186849"/>
    <w:rsid w:val="00186981"/>
    <w:rsid w:val="00186DC8"/>
    <w:rsid w:val="00186F60"/>
    <w:rsid w:val="00187328"/>
    <w:rsid w:val="00187409"/>
    <w:rsid w:val="00187528"/>
    <w:rsid w:val="00187797"/>
    <w:rsid w:val="001877B9"/>
    <w:rsid w:val="00187D39"/>
    <w:rsid w:val="00190D07"/>
    <w:rsid w:val="00191C9D"/>
    <w:rsid w:val="00191FAF"/>
    <w:rsid w:val="001920D0"/>
    <w:rsid w:val="00192580"/>
    <w:rsid w:val="001931FC"/>
    <w:rsid w:val="00193283"/>
    <w:rsid w:val="00193CE8"/>
    <w:rsid w:val="00193D00"/>
    <w:rsid w:val="00193F25"/>
    <w:rsid w:val="001948D0"/>
    <w:rsid w:val="00194EE5"/>
    <w:rsid w:val="00195413"/>
    <w:rsid w:val="00196119"/>
    <w:rsid w:val="001963E1"/>
    <w:rsid w:val="0019641D"/>
    <w:rsid w:val="0019688E"/>
    <w:rsid w:val="001969F9"/>
    <w:rsid w:val="00197489"/>
    <w:rsid w:val="00197EBD"/>
    <w:rsid w:val="00197FCB"/>
    <w:rsid w:val="001A007D"/>
    <w:rsid w:val="001A0113"/>
    <w:rsid w:val="001A0174"/>
    <w:rsid w:val="001A0714"/>
    <w:rsid w:val="001A0C13"/>
    <w:rsid w:val="001A0E1C"/>
    <w:rsid w:val="001A13FE"/>
    <w:rsid w:val="001A154E"/>
    <w:rsid w:val="001A16C5"/>
    <w:rsid w:val="001A1AE8"/>
    <w:rsid w:val="001A1BBB"/>
    <w:rsid w:val="001A2737"/>
    <w:rsid w:val="001A28C0"/>
    <w:rsid w:val="001A353A"/>
    <w:rsid w:val="001A37C0"/>
    <w:rsid w:val="001A3B1B"/>
    <w:rsid w:val="001A3D9F"/>
    <w:rsid w:val="001A3F2E"/>
    <w:rsid w:val="001A4287"/>
    <w:rsid w:val="001A429A"/>
    <w:rsid w:val="001A43D0"/>
    <w:rsid w:val="001A4424"/>
    <w:rsid w:val="001A4A39"/>
    <w:rsid w:val="001A4C51"/>
    <w:rsid w:val="001A535B"/>
    <w:rsid w:val="001A55EB"/>
    <w:rsid w:val="001A57C3"/>
    <w:rsid w:val="001A5879"/>
    <w:rsid w:val="001A588A"/>
    <w:rsid w:val="001A5E6E"/>
    <w:rsid w:val="001A6964"/>
    <w:rsid w:val="001A6A62"/>
    <w:rsid w:val="001A6C24"/>
    <w:rsid w:val="001A7437"/>
    <w:rsid w:val="001A7970"/>
    <w:rsid w:val="001A7FAE"/>
    <w:rsid w:val="001B008E"/>
    <w:rsid w:val="001B00E2"/>
    <w:rsid w:val="001B1419"/>
    <w:rsid w:val="001B14D8"/>
    <w:rsid w:val="001B2057"/>
    <w:rsid w:val="001B22EB"/>
    <w:rsid w:val="001B23A4"/>
    <w:rsid w:val="001B24D1"/>
    <w:rsid w:val="001B2898"/>
    <w:rsid w:val="001B2921"/>
    <w:rsid w:val="001B3CEB"/>
    <w:rsid w:val="001B3DC3"/>
    <w:rsid w:val="001B4186"/>
    <w:rsid w:val="001B4214"/>
    <w:rsid w:val="001B425B"/>
    <w:rsid w:val="001B4728"/>
    <w:rsid w:val="001B4B35"/>
    <w:rsid w:val="001B4D4C"/>
    <w:rsid w:val="001B4F04"/>
    <w:rsid w:val="001B55E3"/>
    <w:rsid w:val="001B5600"/>
    <w:rsid w:val="001B5A17"/>
    <w:rsid w:val="001B6765"/>
    <w:rsid w:val="001B69E4"/>
    <w:rsid w:val="001B6AAE"/>
    <w:rsid w:val="001B76FE"/>
    <w:rsid w:val="001B7E20"/>
    <w:rsid w:val="001C10E9"/>
    <w:rsid w:val="001C10F9"/>
    <w:rsid w:val="001C1285"/>
    <w:rsid w:val="001C1697"/>
    <w:rsid w:val="001C1BAE"/>
    <w:rsid w:val="001C2478"/>
    <w:rsid w:val="001C3011"/>
    <w:rsid w:val="001C3A97"/>
    <w:rsid w:val="001C3D15"/>
    <w:rsid w:val="001C4103"/>
    <w:rsid w:val="001C44BA"/>
    <w:rsid w:val="001C541C"/>
    <w:rsid w:val="001C54CB"/>
    <w:rsid w:val="001C563C"/>
    <w:rsid w:val="001C59B6"/>
    <w:rsid w:val="001C5A52"/>
    <w:rsid w:val="001C5EEC"/>
    <w:rsid w:val="001C6931"/>
    <w:rsid w:val="001C6C10"/>
    <w:rsid w:val="001C6D82"/>
    <w:rsid w:val="001C6FA8"/>
    <w:rsid w:val="001C70F1"/>
    <w:rsid w:val="001C7119"/>
    <w:rsid w:val="001C777C"/>
    <w:rsid w:val="001C7AD3"/>
    <w:rsid w:val="001D03E0"/>
    <w:rsid w:val="001D0934"/>
    <w:rsid w:val="001D0975"/>
    <w:rsid w:val="001D09DF"/>
    <w:rsid w:val="001D0BB4"/>
    <w:rsid w:val="001D0D39"/>
    <w:rsid w:val="001D12EE"/>
    <w:rsid w:val="001D1355"/>
    <w:rsid w:val="001D1F50"/>
    <w:rsid w:val="001D37F3"/>
    <w:rsid w:val="001D3B81"/>
    <w:rsid w:val="001D402D"/>
    <w:rsid w:val="001D466E"/>
    <w:rsid w:val="001D4CD2"/>
    <w:rsid w:val="001D58E2"/>
    <w:rsid w:val="001D5E21"/>
    <w:rsid w:val="001D5E83"/>
    <w:rsid w:val="001D5F14"/>
    <w:rsid w:val="001D5F38"/>
    <w:rsid w:val="001D6D42"/>
    <w:rsid w:val="001D7E37"/>
    <w:rsid w:val="001D7FFC"/>
    <w:rsid w:val="001E0F57"/>
    <w:rsid w:val="001E0F9A"/>
    <w:rsid w:val="001E1071"/>
    <w:rsid w:val="001E1217"/>
    <w:rsid w:val="001E1F86"/>
    <w:rsid w:val="001E24EC"/>
    <w:rsid w:val="001E27E2"/>
    <w:rsid w:val="001E35DE"/>
    <w:rsid w:val="001E3FD4"/>
    <w:rsid w:val="001E4133"/>
    <w:rsid w:val="001E4391"/>
    <w:rsid w:val="001E5432"/>
    <w:rsid w:val="001E5B58"/>
    <w:rsid w:val="001E5BAA"/>
    <w:rsid w:val="001E5CCA"/>
    <w:rsid w:val="001E5FA6"/>
    <w:rsid w:val="001E6033"/>
    <w:rsid w:val="001E60D8"/>
    <w:rsid w:val="001E620B"/>
    <w:rsid w:val="001E625E"/>
    <w:rsid w:val="001E6A52"/>
    <w:rsid w:val="001E6D84"/>
    <w:rsid w:val="001E6E39"/>
    <w:rsid w:val="001E7F84"/>
    <w:rsid w:val="001F02FF"/>
    <w:rsid w:val="001F0A86"/>
    <w:rsid w:val="001F14E8"/>
    <w:rsid w:val="001F1556"/>
    <w:rsid w:val="001F1B0B"/>
    <w:rsid w:val="001F1D2E"/>
    <w:rsid w:val="001F1E02"/>
    <w:rsid w:val="001F1ED3"/>
    <w:rsid w:val="001F1EDB"/>
    <w:rsid w:val="001F214D"/>
    <w:rsid w:val="001F2888"/>
    <w:rsid w:val="001F3046"/>
    <w:rsid w:val="001F320E"/>
    <w:rsid w:val="001F413C"/>
    <w:rsid w:val="001F41AF"/>
    <w:rsid w:val="001F41BA"/>
    <w:rsid w:val="001F44A5"/>
    <w:rsid w:val="001F4671"/>
    <w:rsid w:val="001F4A7B"/>
    <w:rsid w:val="001F4DBC"/>
    <w:rsid w:val="001F53B5"/>
    <w:rsid w:val="001F5497"/>
    <w:rsid w:val="001F561B"/>
    <w:rsid w:val="001F565D"/>
    <w:rsid w:val="001F5964"/>
    <w:rsid w:val="001F59BB"/>
    <w:rsid w:val="001F5ABE"/>
    <w:rsid w:val="001F639F"/>
    <w:rsid w:val="001F679C"/>
    <w:rsid w:val="001F6ACF"/>
    <w:rsid w:val="001F6B30"/>
    <w:rsid w:val="001F6D09"/>
    <w:rsid w:val="001F710F"/>
    <w:rsid w:val="001F71CE"/>
    <w:rsid w:val="001F7391"/>
    <w:rsid w:val="001F73C9"/>
    <w:rsid w:val="001F7D92"/>
    <w:rsid w:val="001F7DEE"/>
    <w:rsid w:val="001F7E9F"/>
    <w:rsid w:val="00200211"/>
    <w:rsid w:val="00200B66"/>
    <w:rsid w:val="00201221"/>
    <w:rsid w:val="0020139E"/>
    <w:rsid w:val="002016AF"/>
    <w:rsid w:val="00201CBA"/>
    <w:rsid w:val="00201EC6"/>
    <w:rsid w:val="00201FA0"/>
    <w:rsid w:val="0020232E"/>
    <w:rsid w:val="00202C4B"/>
    <w:rsid w:val="00202CB3"/>
    <w:rsid w:val="00202D7F"/>
    <w:rsid w:val="00202DF4"/>
    <w:rsid w:val="002032FF"/>
    <w:rsid w:val="00204126"/>
    <w:rsid w:val="0020445B"/>
    <w:rsid w:val="0020468C"/>
    <w:rsid w:val="002046DF"/>
    <w:rsid w:val="00204828"/>
    <w:rsid w:val="00204AF5"/>
    <w:rsid w:val="00205742"/>
    <w:rsid w:val="0020582D"/>
    <w:rsid w:val="00206066"/>
    <w:rsid w:val="0020665E"/>
    <w:rsid w:val="00206963"/>
    <w:rsid w:val="002069FA"/>
    <w:rsid w:val="00206C5A"/>
    <w:rsid w:val="00207D8D"/>
    <w:rsid w:val="00210320"/>
    <w:rsid w:val="0021041B"/>
    <w:rsid w:val="0021043C"/>
    <w:rsid w:val="00210605"/>
    <w:rsid w:val="00210AA9"/>
    <w:rsid w:val="00211133"/>
    <w:rsid w:val="002117EB"/>
    <w:rsid w:val="00211B8D"/>
    <w:rsid w:val="00211C05"/>
    <w:rsid w:val="00212164"/>
    <w:rsid w:val="00212D3E"/>
    <w:rsid w:val="002131D1"/>
    <w:rsid w:val="00213222"/>
    <w:rsid w:val="002136F0"/>
    <w:rsid w:val="00213B2A"/>
    <w:rsid w:val="00213F43"/>
    <w:rsid w:val="00214A73"/>
    <w:rsid w:val="00214CE1"/>
    <w:rsid w:val="00215194"/>
    <w:rsid w:val="00215A09"/>
    <w:rsid w:val="00216142"/>
    <w:rsid w:val="002164C8"/>
    <w:rsid w:val="00216B1F"/>
    <w:rsid w:val="00217B93"/>
    <w:rsid w:val="00217D93"/>
    <w:rsid w:val="0022016A"/>
    <w:rsid w:val="0022059A"/>
    <w:rsid w:val="00220653"/>
    <w:rsid w:val="00220767"/>
    <w:rsid w:val="00220BC6"/>
    <w:rsid w:val="00220D59"/>
    <w:rsid w:val="00220F9E"/>
    <w:rsid w:val="002214BF"/>
    <w:rsid w:val="002215F5"/>
    <w:rsid w:val="002216A2"/>
    <w:rsid w:val="00221728"/>
    <w:rsid w:val="002218A0"/>
    <w:rsid w:val="002218C1"/>
    <w:rsid w:val="0022204F"/>
    <w:rsid w:val="00222257"/>
    <w:rsid w:val="00222D17"/>
    <w:rsid w:val="00222DDD"/>
    <w:rsid w:val="00223404"/>
    <w:rsid w:val="00223F4B"/>
    <w:rsid w:val="002242BF"/>
    <w:rsid w:val="002246DF"/>
    <w:rsid w:val="00224D00"/>
    <w:rsid w:val="00224E2E"/>
    <w:rsid w:val="002256F8"/>
    <w:rsid w:val="00225756"/>
    <w:rsid w:val="00225856"/>
    <w:rsid w:val="00225A03"/>
    <w:rsid w:val="00225BB6"/>
    <w:rsid w:val="00226158"/>
    <w:rsid w:val="0022666A"/>
    <w:rsid w:val="00226D53"/>
    <w:rsid w:val="00226F4A"/>
    <w:rsid w:val="00226FA6"/>
    <w:rsid w:val="00227615"/>
    <w:rsid w:val="0022799C"/>
    <w:rsid w:val="00227DE4"/>
    <w:rsid w:val="00227FE8"/>
    <w:rsid w:val="002301AC"/>
    <w:rsid w:val="00230A03"/>
    <w:rsid w:val="00231504"/>
    <w:rsid w:val="002317D9"/>
    <w:rsid w:val="002318ED"/>
    <w:rsid w:val="00231C1B"/>
    <w:rsid w:val="00231CCA"/>
    <w:rsid w:val="00231E80"/>
    <w:rsid w:val="00231EEE"/>
    <w:rsid w:val="00231F78"/>
    <w:rsid w:val="002326EE"/>
    <w:rsid w:val="002328B5"/>
    <w:rsid w:val="00232B4D"/>
    <w:rsid w:val="00232C64"/>
    <w:rsid w:val="00233443"/>
    <w:rsid w:val="00233976"/>
    <w:rsid w:val="00233A6C"/>
    <w:rsid w:val="00233B32"/>
    <w:rsid w:val="0023412A"/>
    <w:rsid w:val="00234219"/>
    <w:rsid w:val="0023424F"/>
    <w:rsid w:val="00234C7D"/>
    <w:rsid w:val="00235462"/>
    <w:rsid w:val="002355C9"/>
    <w:rsid w:val="0023592D"/>
    <w:rsid w:val="002359C4"/>
    <w:rsid w:val="002359DC"/>
    <w:rsid w:val="00235A42"/>
    <w:rsid w:val="00235E31"/>
    <w:rsid w:val="0023612F"/>
    <w:rsid w:val="0023681B"/>
    <w:rsid w:val="0023695C"/>
    <w:rsid w:val="00236A09"/>
    <w:rsid w:val="00236B94"/>
    <w:rsid w:val="00236DC5"/>
    <w:rsid w:val="00236DF4"/>
    <w:rsid w:val="00236E0B"/>
    <w:rsid w:val="00237019"/>
    <w:rsid w:val="002373FC"/>
    <w:rsid w:val="0023754C"/>
    <w:rsid w:val="00237567"/>
    <w:rsid w:val="00237AF9"/>
    <w:rsid w:val="00240515"/>
    <w:rsid w:val="002408CA"/>
    <w:rsid w:val="00240957"/>
    <w:rsid w:val="00241060"/>
    <w:rsid w:val="0024149C"/>
    <w:rsid w:val="00241A75"/>
    <w:rsid w:val="00241AB8"/>
    <w:rsid w:val="0024201A"/>
    <w:rsid w:val="00242D04"/>
    <w:rsid w:val="00242FFD"/>
    <w:rsid w:val="00243052"/>
    <w:rsid w:val="002430A9"/>
    <w:rsid w:val="00243866"/>
    <w:rsid w:val="002438CC"/>
    <w:rsid w:val="0024425A"/>
    <w:rsid w:val="0024446B"/>
    <w:rsid w:val="00244D64"/>
    <w:rsid w:val="00244D7E"/>
    <w:rsid w:val="00244E10"/>
    <w:rsid w:val="00245031"/>
    <w:rsid w:val="0024573D"/>
    <w:rsid w:val="002459D4"/>
    <w:rsid w:val="00246025"/>
    <w:rsid w:val="00246270"/>
    <w:rsid w:val="002462C7"/>
    <w:rsid w:val="002464AF"/>
    <w:rsid w:val="002466A3"/>
    <w:rsid w:val="00246B48"/>
    <w:rsid w:val="00246B73"/>
    <w:rsid w:val="00246C4B"/>
    <w:rsid w:val="002470A3"/>
    <w:rsid w:val="00247189"/>
    <w:rsid w:val="002472CF"/>
    <w:rsid w:val="002474EF"/>
    <w:rsid w:val="002475E5"/>
    <w:rsid w:val="002475E8"/>
    <w:rsid w:val="00247787"/>
    <w:rsid w:val="00250312"/>
    <w:rsid w:val="002504AF"/>
    <w:rsid w:val="00250804"/>
    <w:rsid w:val="00250CA4"/>
    <w:rsid w:val="00250D87"/>
    <w:rsid w:val="0025139F"/>
    <w:rsid w:val="00251B4A"/>
    <w:rsid w:val="00251C8E"/>
    <w:rsid w:val="002523DD"/>
    <w:rsid w:val="002528A5"/>
    <w:rsid w:val="00252976"/>
    <w:rsid w:val="00252C8E"/>
    <w:rsid w:val="00253A84"/>
    <w:rsid w:val="00253AB8"/>
    <w:rsid w:val="00253F7E"/>
    <w:rsid w:val="0025403D"/>
    <w:rsid w:val="0025462F"/>
    <w:rsid w:val="002548E4"/>
    <w:rsid w:val="00254FD3"/>
    <w:rsid w:val="002550E1"/>
    <w:rsid w:val="00255119"/>
    <w:rsid w:val="0025542A"/>
    <w:rsid w:val="0025581A"/>
    <w:rsid w:val="00255837"/>
    <w:rsid w:val="00256262"/>
    <w:rsid w:val="00256D00"/>
    <w:rsid w:val="0025737C"/>
    <w:rsid w:val="002600AF"/>
    <w:rsid w:val="00260195"/>
    <w:rsid w:val="00260926"/>
    <w:rsid w:val="00260A80"/>
    <w:rsid w:val="00260B1A"/>
    <w:rsid w:val="0026149F"/>
    <w:rsid w:val="002619F8"/>
    <w:rsid w:val="00261B0E"/>
    <w:rsid w:val="00261E06"/>
    <w:rsid w:val="00261E2B"/>
    <w:rsid w:val="00261E50"/>
    <w:rsid w:val="00262A35"/>
    <w:rsid w:val="00262FBA"/>
    <w:rsid w:val="0026329F"/>
    <w:rsid w:val="00263852"/>
    <w:rsid w:val="002638C2"/>
    <w:rsid w:val="002638D5"/>
    <w:rsid w:val="00263E26"/>
    <w:rsid w:val="00264260"/>
    <w:rsid w:val="00264B3F"/>
    <w:rsid w:val="0026525E"/>
    <w:rsid w:val="00265577"/>
    <w:rsid w:val="002656FA"/>
    <w:rsid w:val="00265809"/>
    <w:rsid w:val="00265A90"/>
    <w:rsid w:val="00265FC0"/>
    <w:rsid w:val="002661B4"/>
    <w:rsid w:val="002665AC"/>
    <w:rsid w:val="002665B8"/>
    <w:rsid w:val="002666B5"/>
    <w:rsid w:val="00266B04"/>
    <w:rsid w:val="00267655"/>
    <w:rsid w:val="00267B00"/>
    <w:rsid w:val="00267B65"/>
    <w:rsid w:val="0027000F"/>
    <w:rsid w:val="002708C6"/>
    <w:rsid w:val="00270B2C"/>
    <w:rsid w:val="00270C94"/>
    <w:rsid w:val="00270D34"/>
    <w:rsid w:val="00271433"/>
    <w:rsid w:val="00271C9D"/>
    <w:rsid w:val="00272231"/>
    <w:rsid w:val="0027255B"/>
    <w:rsid w:val="0027303A"/>
    <w:rsid w:val="00273093"/>
    <w:rsid w:val="002731E3"/>
    <w:rsid w:val="0027333B"/>
    <w:rsid w:val="0027354C"/>
    <w:rsid w:val="002736AA"/>
    <w:rsid w:val="00273C0A"/>
    <w:rsid w:val="00274B90"/>
    <w:rsid w:val="00274C7E"/>
    <w:rsid w:val="00275069"/>
    <w:rsid w:val="00275164"/>
    <w:rsid w:val="002753E3"/>
    <w:rsid w:val="002754E3"/>
    <w:rsid w:val="00275856"/>
    <w:rsid w:val="00275C0E"/>
    <w:rsid w:val="00276268"/>
    <w:rsid w:val="00277122"/>
    <w:rsid w:val="0027739E"/>
    <w:rsid w:val="002774A6"/>
    <w:rsid w:val="00277851"/>
    <w:rsid w:val="002779BC"/>
    <w:rsid w:val="00277E82"/>
    <w:rsid w:val="00277EAB"/>
    <w:rsid w:val="00280652"/>
    <w:rsid w:val="002806E6"/>
    <w:rsid w:val="002807EF"/>
    <w:rsid w:val="00280DB5"/>
    <w:rsid w:val="00280E88"/>
    <w:rsid w:val="00280FFE"/>
    <w:rsid w:val="0028120C"/>
    <w:rsid w:val="0028154E"/>
    <w:rsid w:val="0028180C"/>
    <w:rsid w:val="00281A8F"/>
    <w:rsid w:val="00281E62"/>
    <w:rsid w:val="002825F8"/>
    <w:rsid w:val="00282C53"/>
    <w:rsid w:val="00282E61"/>
    <w:rsid w:val="002830EC"/>
    <w:rsid w:val="002835E3"/>
    <w:rsid w:val="00283A43"/>
    <w:rsid w:val="002844A3"/>
    <w:rsid w:val="0028490B"/>
    <w:rsid w:val="00284A8A"/>
    <w:rsid w:val="00284B98"/>
    <w:rsid w:val="0028596D"/>
    <w:rsid w:val="00286222"/>
    <w:rsid w:val="0028639D"/>
    <w:rsid w:val="0028655E"/>
    <w:rsid w:val="00286913"/>
    <w:rsid w:val="00286B08"/>
    <w:rsid w:val="00287601"/>
    <w:rsid w:val="002877A8"/>
    <w:rsid w:val="00287CF9"/>
    <w:rsid w:val="0029047B"/>
    <w:rsid w:val="002904A7"/>
    <w:rsid w:val="00290829"/>
    <w:rsid w:val="00291235"/>
    <w:rsid w:val="0029178E"/>
    <w:rsid w:val="0029188B"/>
    <w:rsid w:val="00291B57"/>
    <w:rsid w:val="00291BD5"/>
    <w:rsid w:val="00291DE3"/>
    <w:rsid w:val="00291E57"/>
    <w:rsid w:val="00292CC1"/>
    <w:rsid w:val="00292E5E"/>
    <w:rsid w:val="002930BE"/>
    <w:rsid w:val="002932BC"/>
    <w:rsid w:val="0029355A"/>
    <w:rsid w:val="002935A2"/>
    <w:rsid w:val="002937E3"/>
    <w:rsid w:val="00293A48"/>
    <w:rsid w:val="00293D39"/>
    <w:rsid w:val="00293F5A"/>
    <w:rsid w:val="00293F8F"/>
    <w:rsid w:val="00294063"/>
    <w:rsid w:val="0029418A"/>
    <w:rsid w:val="002944E1"/>
    <w:rsid w:val="0029535B"/>
    <w:rsid w:val="0029593B"/>
    <w:rsid w:val="00295993"/>
    <w:rsid w:val="00295CBE"/>
    <w:rsid w:val="00295D8C"/>
    <w:rsid w:val="00295EDD"/>
    <w:rsid w:val="00296428"/>
    <w:rsid w:val="00296A28"/>
    <w:rsid w:val="00296B55"/>
    <w:rsid w:val="0029729C"/>
    <w:rsid w:val="0029761E"/>
    <w:rsid w:val="002979CD"/>
    <w:rsid w:val="002A0C34"/>
    <w:rsid w:val="002A11AC"/>
    <w:rsid w:val="002A1731"/>
    <w:rsid w:val="002A18FA"/>
    <w:rsid w:val="002A1E11"/>
    <w:rsid w:val="002A2957"/>
    <w:rsid w:val="002A35D2"/>
    <w:rsid w:val="002A389B"/>
    <w:rsid w:val="002A38A7"/>
    <w:rsid w:val="002A3FD5"/>
    <w:rsid w:val="002A4178"/>
    <w:rsid w:val="002A4369"/>
    <w:rsid w:val="002A453E"/>
    <w:rsid w:val="002A47C4"/>
    <w:rsid w:val="002A48C7"/>
    <w:rsid w:val="002A4964"/>
    <w:rsid w:val="002A4D20"/>
    <w:rsid w:val="002A5099"/>
    <w:rsid w:val="002A55C6"/>
    <w:rsid w:val="002A564C"/>
    <w:rsid w:val="002A5DE7"/>
    <w:rsid w:val="002A62A6"/>
    <w:rsid w:val="002A666F"/>
    <w:rsid w:val="002A6966"/>
    <w:rsid w:val="002A6A46"/>
    <w:rsid w:val="002A764B"/>
    <w:rsid w:val="002B032C"/>
    <w:rsid w:val="002B0797"/>
    <w:rsid w:val="002B08C1"/>
    <w:rsid w:val="002B1676"/>
    <w:rsid w:val="002B19F1"/>
    <w:rsid w:val="002B263A"/>
    <w:rsid w:val="002B27FD"/>
    <w:rsid w:val="002B2836"/>
    <w:rsid w:val="002B283C"/>
    <w:rsid w:val="002B2E5E"/>
    <w:rsid w:val="002B35BD"/>
    <w:rsid w:val="002B3655"/>
    <w:rsid w:val="002B3709"/>
    <w:rsid w:val="002B3960"/>
    <w:rsid w:val="002B3BE3"/>
    <w:rsid w:val="002B46FC"/>
    <w:rsid w:val="002B49A3"/>
    <w:rsid w:val="002B4CC4"/>
    <w:rsid w:val="002B4E02"/>
    <w:rsid w:val="002B512B"/>
    <w:rsid w:val="002B53C4"/>
    <w:rsid w:val="002B5884"/>
    <w:rsid w:val="002B5955"/>
    <w:rsid w:val="002B5B8C"/>
    <w:rsid w:val="002B5FC9"/>
    <w:rsid w:val="002B6701"/>
    <w:rsid w:val="002B6AB6"/>
    <w:rsid w:val="002B6C9E"/>
    <w:rsid w:val="002B6DF2"/>
    <w:rsid w:val="002B7529"/>
    <w:rsid w:val="002B7AAF"/>
    <w:rsid w:val="002B7B02"/>
    <w:rsid w:val="002B7BD8"/>
    <w:rsid w:val="002B7CEE"/>
    <w:rsid w:val="002B7E7B"/>
    <w:rsid w:val="002C0036"/>
    <w:rsid w:val="002C015A"/>
    <w:rsid w:val="002C0A94"/>
    <w:rsid w:val="002C0B9D"/>
    <w:rsid w:val="002C0F42"/>
    <w:rsid w:val="002C10CE"/>
    <w:rsid w:val="002C121F"/>
    <w:rsid w:val="002C1225"/>
    <w:rsid w:val="002C1550"/>
    <w:rsid w:val="002C1B59"/>
    <w:rsid w:val="002C255C"/>
    <w:rsid w:val="002C26B4"/>
    <w:rsid w:val="002C2BE1"/>
    <w:rsid w:val="002C3214"/>
    <w:rsid w:val="002C3445"/>
    <w:rsid w:val="002C35FC"/>
    <w:rsid w:val="002C40D8"/>
    <w:rsid w:val="002C4B34"/>
    <w:rsid w:val="002C4FC9"/>
    <w:rsid w:val="002C519D"/>
    <w:rsid w:val="002C52C1"/>
    <w:rsid w:val="002C5D7B"/>
    <w:rsid w:val="002C6680"/>
    <w:rsid w:val="002C7A4C"/>
    <w:rsid w:val="002C7A55"/>
    <w:rsid w:val="002C7AB1"/>
    <w:rsid w:val="002D0002"/>
    <w:rsid w:val="002D0021"/>
    <w:rsid w:val="002D037D"/>
    <w:rsid w:val="002D067C"/>
    <w:rsid w:val="002D0BAB"/>
    <w:rsid w:val="002D0E1F"/>
    <w:rsid w:val="002D1545"/>
    <w:rsid w:val="002D17C2"/>
    <w:rsid w:val="002D1C35"/>
    <w:rsid w:val="002D1D3E"/>
    <w:rsid w:val="002D2046"/>
    <w:rsid w:val="002D231E"/>
    <w:rsid w:val="002D242D"/>
    <w:rsid w:val="002D2F8C"/>
    <w:rsid w:val="002D313C"/>
    <w:rsid w:val="002D31DA"/>
    <w:rsid w:val="002D3382"/>
    <w:rsid w:val="002D3A8F"/>
    <w:rsid w:val="002D4574"/>
    <w:rsid w:val="002D499B"/>
    <w:rsid w:val="002D54DF"/>
    <w:rsid w:val="002D5E9D"/>
    <w:rsid w:val="002D60EB"/>
    <w:rsid w:val="002D62C1"/>
    <w:rsid w:val="002D64B7"/>
    <w:rsid w:val="002D7189"/>
    <w:rsid w:val="002D72D0"/>
    <w:rsid w:val="002D7B19"/>
    <w:rsid w:val="002E03D6"/>
    <w:rsid w:val="002E03FC"/>
    <w:rsid w:val="002E04BA"/>
    <w:rsid w:val="002E09FD"/>
    <w:rsid w:val="002E0D42"/>
    <w:rsid w:val="002E0E87"/>
    <w:rsid w:val="002E120E"/>
    <w:rsid w:val="002E1233"/>
    <w:rsid w:val="002E13BE"/>
    <w:rsid w:val="002E18EC"/>
    <w:rsid w:val="002E1EDB"/>
    <w:rsid w:val="002E20FC"/>
    <w:rsid w:val="002E2330"/>
    <w:rsid w:val="002E2360"/>
    <w:rsid w:val="002E23D7"/>
    <w:rsid w:val="002E24BE"/>
    <w:rsid w:val="002E2801"/>
    <w:rsid w:val="002E2C86"/>
    <w:rsid w:val="002E2D6E"/>
    <w:rsid w:val="002E30B7"/>
    <w:rsid w:val="002E30BA"/>
    <w:rsid w:val="002E32CB"/>
    <w:rsid w:val="002E35D8"/>
    <w:rsid w:val="002E3739"/>
    <w:rsid w:val="002E3ABE"/>
    <w:rsid w:val="002E463D"/>
    <w:rsid w:val="002E4678"/>
    <w:rsid w:val="002E498B"/>
    <w:rsid w:val="002E4CAF"/>
    <w:rsid w:val="002E5601"/>
    <w:rsid w:val="002E57FF"/>
    <w:rsid w:val="002E7064"/>
    <w:rsid w:val="002E7294"/>
    <w:rsid w:val="002E749E"/>
    <w:rsid w:val="002E77CD"/>
    <w:rsid w:val="002E783E"/>
    <w:rsid w:val="002E7BB8"/>
    <w:rsid w:val="002E7CDB"/>
    <w:rsid w:val="002F05F5"/>
    <w:rsid w:val="002F0CD2"/>
    <w:rsid w:val="002F1110"/>
    <w:rsid w:val="002F17E8"/>
    <w:rsid w:val="002F1A30"/>
    <w:rsid w:val="002F2764"/>
    <w:rsid w:val="002F2872"/>
    <w:rsid w:val="002F2900"/>
    <w:rsid w:val="002F2BBF"/>
    <w:rsid w:val="002F2C25"/>
    <w:rsid w:val="002F2C6C"/>
    <w:rsid w:val="002F2E0D"/>
    <w:rsid w:val="002F350E"/>
    <w:rsid w:val="002F3C4A"/>
    <w:rsid w:val="002F3DFA"/>
    <w:rsid w:val="002F400A"/>
    <w:rsid w:val="002F40D1"/>
    <w:rsid w:val="002F41FE"/>
    <w:rsid w:val="002F49FB"/>
    <w:rsid w:val="002F4C1A"/>
    <w:rsid w:val="002F4C65"/>
    <w:rsid w:val="002F4D28"/>
    <w:rsid w:val="002F4E85"/>
    <w:rsid w:val="002F4EA1"/>
    <w:rsid w:val="002F5250"/>
    <w:rsid w:val="002F53DA"/>
    <w:rsid w:val="002F54AB"/>
    <w:rsid w:val="002F5808"/>
    <w:rsid w:val="002F59A0"/>
    <w:rsid w:val="002F63C8"/>
    <w:rsid w:val="002F689C"/>
    <w:rsid w:val="002F6AFC"/>
    <w:rsid w:val="002F6B7B"/>
    <w:rsid w:val="002F7057"/>
    <w:rsid w:val="002F72E4"/>
    <w:rsid w:val="002F7AF8"/>
    <w:rsid w:val="00300424"/>
    <w:rsid w:val="0030044A"/>
    <w:rsid w:val="00300BC6"/>
    <w:rsid w:val="00300F37"/>
    <w:rsid w:val="00300FD0"/>
    <w:rsid w:val="003010F1"/>
    <w:rsid w:val="003014E7"/>
    <w:rsid w:val="00301835"/>
    <w:rsid w:val="00302017"/>
    <w:rsid w:val="00302078"/>
    <w:rsid w:val="003022B2"/>
    <w:rsid w:val="00302A84"/>
    <w:rsid w:val="00302FE4"/>
    <w:rsid w:val="003030A0"/>
    <w:rsid w:val="00303813"/>
    <w:rsid w:val="00303814"/>
    <w:rsid w:val="00303D21"/>
    <w:rsid w:val="00303FC9"/>
    <w:rsid w:val="00304111"/>
    <w:rsid w:val="003041E7"/>
    <w:rsid w:val="00304263"/>
    <w:rsid w:val="00304B49"/>
    <w:rsid w:val="00304D51"/>
    <w:rsid w:val="00306280"/>
    <w:rsid w:val="003063E9"/>
    <w:rsid w:val="003064CB"/>
    <w:rsid w:val="00306694"/>
    <w:rsid w:val="0030676D"/>
    <w:rsid w:val="00306A27"/>
    <w:rsid w:val="00306C52"/>
    <w:rsid w:val="00306EE6"/>
    <w:rsid w:val="00307280"/>
    <w:rsid w:val="00307C4F"/>
    <w:rsid w:val="0031071A"/>
    <w:rsid w:val="00310976"/>
    <w:rsid w:val="00310999"/>
    <w:rsid w:val="00310E80"/>
    <w:rsid w:val="0031109F"/>
    <w:rsid w:val="003111F0"/>
    <w:rsid w:val="00311622"/>
    <w:rsid w:val="003116F7"/>
    <w:rsid w:val="00311755"/>
    <w:rsid w:val="00312203"/>
    <w:rsid w:val="003123F3"/>
    <w:rsid w:val="00313015"/>
    <w:rsid w:val="00313FAE"/>
    <w:rsid w:val="00313FCF"/>
    <w:rsid w:val="003141A3"/>
    <w:rsid w:val="00314E39"/>
    <w:rsid w:val="00315301"/>
    <w:rsid w:val="0031538F"/>
    <w:rsid w:val="0031590F"/>
    <w:rsid w:val="00315C0C"/>
    <w:rsid w:val="00315CB6"/>
    <w:rsid w:val="00315CD4"/>
    <w:rsid w:val="00315CDF"/>
    <w:rsid w:val="00315EE5"/>
    <w:rsid w:val="003160EA"/>
    <w:rsid w:val="00316132"/>
    <w:rsid w:val="0031640B"/>
    <w:rsid w:val="00317752"/>
    <w:rsid w:val="003177DE"/>
    <w:rsid w:val="003179D3"/>
    <w:rsid w:val="00317BF9"/>
    <w:rsid w:val="00317EE5"/>
    <w:rsid w:val="003200A5"/>
    <w:rsid w:val="00320103"/>
    <w:rsid w:val="00320386"/>
    <w:rsid w:val="0032126B"/>
    <w:rsid w:val="003214AD"/>
    <w:rsid w:val="00321A9C"/>
    <w:rsid w:val="00321B1E"/>
    <w:rsid w:val="00321D01"/>
    <w:rsid w:val="0032201A"/>
    <w:rsid w:val="0032272A"/>
    <w:rsid w:val="00322F36"/>
    <w:rsid w:val="003234E6"/>
    <w:rsid w:val="00323894"/>
    <w:rsid w:val="00323C45"/>
    <w:rsid w:val="00324152"/>
    <w:rsid w:val="00324E96"/>
    <w:rsid w:val="003254D9"/>
    <w:rsid w:val="003257EC"/>
    <w:rsid w:val="00325F7D"/>
    <w:rsid w:val="003269BF"/>
    <w:rsid w:val="00326CB7"/>
    <w:rsid w:val="003272C1"/>
    <w:rsid w:val="00327664"/>
    <w:rsid w:val="00327845"/>
    <w:rsid w:val="00327863"/>
    <w:rsid w:val="00327B77"/>
    <w:rsid w:val="00327BEF"/>
    <w:rsid w:val="00327FAA"/>
    <w:rsid w:val="0033026F"/>
    <w:rsid w:val="00330273"/>
    <w:rsid w:val="00330AC2"/>
    <w:rsid w:val="00330C35"/>
    <w:rsid w:val="00330D85"/>
    <w:rsid w:val="00331216"/>
    <w:rsid w:val="00331218"/>
    <w:rsid w:val="00331618"/>
    <w:rsid w:val="00331693"/>
    <w:rsid w:val="00331946"/>
    <w:rsid w:val="00331AB4"/>
    <w:rsid w:val="00331B91"/>
    <w:rsid w:val="00331C48"/>
    <w:rsid w:val="00331F9E"/>
    <w:rsid w:val="0033221A"/>
    <w:rsid w:val="003322BF"/>
    <w:rsid w:val="003322CE"/>
    <w:rsid w:val="003324F9"/>
    <w:rsid w:val="003325E5"/>
    <w:rsid w:val="00333429"/>
    <w:rsid w:val="0033343D"/>
    <w:rsid w:val="003335CE"/>
    <w:rsid w:val="00333876"/>
    <w:rsid w:val="00333B7D"/>
    <w:rsid w:val="00333B90"/>
    <w:rsid w:val="003342CD"/>
    <w:rsid w:val="00334389"/>
    <w:rsid w:val="00334791"/>
    <w:rsid w:val="0033548D"/>
    <w:rsid w:val="00335858"/>
    <w:rsid w:val="003368AA"/>
    <w:rsid w:val="003369CF"/>
    <w:rsid w:val="00336A1A"/>
    <w:rsid w:val="00336B6B"/>
    <w:rsid w:val="00337713"/>
    <w:rsid w:val="00337748"/>
    <w:rsid w:val="00337904"/>
    <w:rsid w:val="00340A21"/>
    <w:rsid w:val="00340E68"/>
    <w:rsid w:val="00341835"/>
    <w:rsid w:val="00341B9B"/>
    <w:rsid w:val="00341D7C"/>
    <w:rsid w:val="00342069"/>
    <w:rsid w:val="003422BA"/>
    <w:rsid w:val="003424CE"/>
    <w:rsid w:val="00342B2C"/>
    <w:rsid w:val="00342B4A"/>
    <w:rsid w:val="0034337B"/>
    <w:rsid w:val="003433FC"/>
    <w:rsid w:val="00343956"/>
    <w:rsid w:val="003439C8"/>
    <w:rsid w:val="003439D3"/>
    <w:rsid w:val="00343E1E"/>
    <w:rsid w:val="0034483B"/>
    <w:rsid w:val="00344D02"/>
    <w:rsid w:val="00345253"/>
    <w:rsid w:val="003452D1"/>
    <w:rsid w:val="00345855"/>
    <w:rsid w:val="003458C7"/>
    <w:rsid w:val="00345BD6"/>
    <w:rsid w:val="00345FD6"/>
    <w:rsid w:val="0034613D"/>
    <w:rsid w:val="003467B1"/>
    <w:rsid w:val="003469D4"/>
    <w:rsid w:val="003507C8"/>
    <w:rsid w:val="003513D0"/>
    <w:rsid w:val="003516EA"/>
    <w:rsid w:val="00351AA1"/>
    <w:rsid w:val="00351C3A"/>
    <w:rsid w:val="00351EBC"/>
    <w:rsid w:val="00352433"/>
    <w:rsid w:val="003524F4"/>
    <w:rsid w:val="00352691"/>
    <w:rsid w:val="003527A0"/>
    <w:rsid w:val="003527E0"/>
    <w:rsid w:val="00352E32"/>
    <w:rsid w:val="00353088"/>
    <w:rsid w:val="003539B3"/>
    <w:rsid w:val="003545DA"/>
    <w:rsid w:val="0035464E"/>
    <w:rsid w:val="00354DAE"/>
    <w:rsid w:val="00355408"/>
    <w:rsid w:val="0035587B"/>
    <w:rsid w:val="003559F0"/>
    <w:rsid w:val="00355C46"/>
    <w:rsid w:val="00355FB9"/>
    <w:rsid w:val="00356615"/>
    <w:rsid w:val="0035699A"/>
    <w:rsid w:val="00356EB2"/>
    <w:rsid w:val="00357069"/>
    <w:rsid w:val="0035741E"/>
    <w:rsid w:val="00357D07"/>
    <w:rsid w:val="003601C2"/>
    <w:rsid w:val="003602D7"/>
    <w:rsid w:val="0036068A"/>
    <w:rsid w:val="003611C8"/>
    <w:rsid w:val="00361817"/>
    <w:rsid w:val="0036198C"/>
    <w:rsid w:val="00361EA9"/>
    <w:rsid w:val="003620FD"/>
    <w:rsid w:val="003621A1"/>
    <w:rsid w:val="0036259C"/>
    <w:rsid w:val="00362917"/>
    <w:rsid w:val="00362AF3"/>
    <w:rsid w:val="00362D81"/>
    <w:rsid w:val="00363478"/>
    <w:rsid w:val="00364928"/>
    <w:rsid w:val="00364EDB"/>
    <w:rsid w:val="00365168"/>
    <w:rsid w:val="003652E4"/>
    <w:rsid w:val="00365427"/>
    <w:rsid w:val="00365C2C"/>
    <w:rsid w:val="00366027"/>
    <w:rsid w:val="0036684B"/>
    <w:rsid w:val="00366850"/>
    <w:rsid w:val="00366A50"/>
    <w:rsid w:val="00366CAF"/>
    <w:rsid w:val="00366DA6"/>
    <w:rsid w:val="0036761B"/>
    <w:rsid w:val="00367756"/>
    <w:rsid w:val="00367A35"/>
    <w:rsid w:val="00367BDD"/>
    <w:rsid w:val="00367D10"/>
    <w:rsid w:val="00370C29"/>
    <w:rsid w:val="00370F82"/>
    <w:rsid w:val="0037121A"/>
    <w:rsid w:val="00371230"/>
    <w:rsid w:val="00371A4F"/>
    <w:rsid w:val="00371F02"/>
    <w:rsid w:val="00371F49"/>
    <w:rsid w:val="00372DB5"/>
    <w:rsid w:val="00373856"/>
    <w:rsid w:val="00373920"/>
    <w:rsid w:val="00373A4F"/>
    <w:rsid w:val="00373DE5"/>
    <w:rsid w:val="00373F38"/>
    <w:rsid w:val="00373FB9"/>
    <w:rsid w:val="00374025"/>
    <w:rsid w:val="003744C6"/>
    <w:rsid w:val="003744F5"/>
    <w:rsid w:val="003745B8"/>
    <w:rsid w:val="00374689"/>
    <w:rsid w:val="00374CD0"/>
    <w:rsid w:val="00374F55"/>
    <w:rsid w:val="00375539"/>
    <w:rsid w:val="0037574D"/>
    <w:rsid w:val="003759A3"/>
    <w:rsid w:val="00375D9F"/>
    <w:rsid w:val="00375EB3"/>
    <w:rsid w:val="00376533"/>
    <w:rsid w:val="003767AD"/>
    <w:rsid w:val="0037691C"/>
    <w:rsid w:val="003769AD"/>
    <w:rsid w:val="00376BF0"/>
    <w:rsid w:val="0037736E"/>
    <w:rsid w:val="0037783C"/>
    <w:rsid w:val="0038082A"/>
    <w:rsid w:val="0038097D"/>
    <w:rsid w:val="00380EF4"/>
    <w:rsid w:val="00381252"/>
    <w:rsid w:val="0038130A"/>
    <w:rsid w:val="003818EF"/>
    <w:rsid w:val="00382DC3"/>
    <w:rsid w:val="003833C3"/>
    <w:rsid w:val="00383820"/>
    <w:rsid w:val="00383ADC"/>
    <w:rsid w:val="00383D95"/>
    <w:rsid w:val="0038412E"/>
    <w:rsid w:val="00384A23"/>
    <w:rsid w:val="00384A77"/>
    <w:rsid w:val="00385434"/>
    <w:rsid w:val="00385BF6"/>
    <w:rsid w:val="00385D39"/>
    <w:rsid w:val="00385F5E"/>
    <w:rsid w:val="0038607F"/>
    <w:rsid w:val="0038621C"/>
    <w:rsid w:val="00386705"/>
    <w:rsid w:val="0038687A"/>
    <w:rsid w:val="0038783A"/>
    <w:rsid w:val="00390148"/>
    <w:rsid w:val="00390209"/>
    <w:rsid w:val="003903C4"/>
    <w:rsid w:val="00390B36"/>
    <w:rsid w:val="0039143F"/>
    <w:rsid w:val="00391637"/>
    <w:rsid w:val="00391A46"/>
    <w:rsid w:val="00391A89"/>
    <w:rsid w:val="00391EDD"/>
    <w:rsid w:val="00391F3C"/>
    <w:rsid w:val="0039201C"/>
    <w:rsid w:val="00392565"/>
    <w:rsid w:val="003925E2"/>
    <w:rsid w:val="0039277D"/>
    <w:rsid w:val="003928AF"/>
    <w:rsid w:val="00393154"/>
    <w:rsid w:val="0039327C"/>
    <w:rsid w:val="0039351C"/>
    <w:rsid w:val="00393949"/>
    <w:rsid w:val="00394527"/>
    <w:rsid w:val="003948D0"/>
    <w:rsid w:val="003949DB"/>
    <w:rsid w:val="00395155"/>
    <w:rsid w:val="003951B8"/>
    <w:rsid w:val="003957C5"/>
    <w:rsid w:val="003958B9"/>
    <w:rsid w:val="0039596A"/>
    <w:rsid w:val="00395F05"/>
    <w:rsid w:val="00395F2F"/>
    <w:rsid w:val="003963B6"/>
    <w:rsid w:val="003964DD"/>
    <w:rsid w:val="00396553"/>
    <w:rsid w:val="00396AFF"/>
    <w:rsid w:val="00397CC9"/>
    <w:rsid w:val="003A0007"/>
    <w:rsid w:val="003A044D"/>
    <w:rsid w:val="003A0606"/>
    <w:rsid w:val="003A0739"/>
    <w:rsid w:val="003A0936"/>
    <w:rsid w:val="003A0AA4"/>
    <w:rsid w:val="003A1399"/>
    <w:rsid w:val="003A13B2"/>
    <w:rsid w:val="003A144E"/>
    <w:rsid w:val="003A17AB"/>
    <w:rsid w:val="003A18BA"/>
    <w:rsid w:val="003A19ED"/>
    <w:rsid w:val="003A1B20"/>
    <w:rsid w:val="003A1BEA"/>
    <w:rsid w:val="003A1D0A"/>
    <w:rsid w:val="003A239A"/>
    <w:rsid w:val="003A2755"/>
    <w:rsid w:val="003A2B46"/>
    <w:rsid w:val="003A2F09"/>
    <w:rsid w:val="003A324C"/>
    <w:rsid w:val="003A33CD"/>
    <w:rsid w:val="003A4CD0"/>
    <w:rsid w:val="003A53C3"/>
    <w:rsid w:val="003A5A7D"/>
    <w:rsid w:val="003A5C93"/>
    <w:rsid w:val="003A5CEA"/>
    <w:rsid w:val="003A6244"/>
    <w:rsid w:val="003A62CF"/>
    <w:rsid w:val="003A63A8"/>
    <w:rsid w:val="003A65B4"/>
    <w:rsid w:val="003A6BC8"/>
    <w:rsid w:val="003A7C31"/>
    <w:rsid w:val="003B00F5"/>
    <w:rsid w:val="003B0656"/>
    <w:rsid w:val="003B07D0"/>
    <w:rsid w:val="003B0A5F"/>
    <w:rsid w:val="003B0BDA"/>
    <w:rsid w:val="003B0D06"/>
    <w:rsid w:val="003B136D"/>
    <w:rsid w:val="003B2337"/>
    <w:rsid w:val="003B254E"/>
    <w:rsid w:val="003B2838"/>
    <w:rsid w:val="003B2C72"/>
    <w:rsid w:val="003B2F23"/>
    <w:rsid w:val="003B3158"/>
    <w:rsid w:val="003B322D"/>
    <w:rsid w:val="003B3455"/>
    <w:rsid w:val="003B34BD"/>
    <w:rsid w:val="003B385E"/>
    <w:rsid w:val="003B3B75"/>
    <w:rsid w:val="003B3CCA"/>
    <w:rsid w:val="003B3EE5"/>
    <w:rsid w:val="003B45E2"/>
    <w:rsid w:val="003B471B"/>
    <w:rsid w:val="003B4DA4"/>
    <w:rsid w:val="003B507D"/>
    <w:rsid w:val="003B593C"/>
    <w:rsid w:val="003B5C4A"/>
    <w:rsid w:val="003B6056"/>
    <w:rsid w:val="003B683F"/>
    <w:rsid w:val="003B693F"/>
    <w:rsid w:val="003B7407"/>
    <w:rsid w:val="003B7FD4"/>
    <w:rsid w:val="003C017E"/>
    <w:rsid w:val="003C021E"/>
    <w:rsid w:val="003C0234"/>
    <w:rsid w:val="003C0514"/>
    <w:rsid w:val="003C0872"/>
    <w:rsid w:val="003C0A72"/>
    <w:rsid w:val="003C13E0"/>
    <w:rsid w:val="003C1582"/>
    <w:rsid w:val="003C17C4"/>
    <w:rsid w:val="003C1B61"/>
    <w:rsid w:val="003C1DC1"/>
    <w:rsid w:val="003C1EB2"/>
    <w:rsid w:val="003C23AD"/>
    <w:rsid w:val="003C24CB"/>
    <w:rsid w:val="003C2614"/>
    <w:rsid w:val="003C26FC"/>
    <w:rsid w:val="003C2888"/>
    <w:rsid w:val="003C2AB2"/>
    <w:rsid w:val="003C2AFE"/>
    <w:rsid w:val="003C2E4E"/>
    <w:rsid w:val="003C2F31"/>
    <w:rsid w:val="003C33C9"/>
    <w:rsid w:val="003C3423"/>
    <w:rsid w:val="003C3472"/>
    <w:rsid w:val="003C35B8"/>
    <w:rsid w:val="003C36DC"/>
    <w:rsid w:val="003C37EE"/>
    <w:rsid w:val="003C39D6"/>
    <w:rsid w:val="003C3FD8"/>
    <w:rsid w:val="003C4517"/>
    <w:rsid w:val="003C4918"/>
    <w:rsid w:val="003C4A6A"/>
    <w:rsid w:val="003C4AEE"/>
    <w:rsid w:val="003C4BA9"/>
    <w:rsid w:val="003C4EF4"/>
    <w:rsid w:val="003C5157"/>
    <w:rsid w:val="003C621C"/>
    <w:rsid w:val="003C627F"/>
    <w:rsid w:val="003C63DD"/>
    <w:rsid w:val="003C6515"/>
    <w:rsid w:val="003C6A11"/>
    <w:rsid w:val="003C6C69"/>
    <w:rsid w:val="003C6FC2"/>
    <w:rsid w:val="003C720D"/>
    <w:rsid w:val="003C729B"/>
    <w:rsid w:val="003C742B"/>
    <w:rsid w:val="003C751B"/>
    <w:rsid w:val="003C7629"/>
    <w:rsid w:val="003C76C1"/>
    <w:rsid w:val="003C7B91"/>
    <w:rsid w:val="003D003E"/>
    <w:rsid w:val="003D0092"/>
    <w:rsid w:val="003D01D2"/>
    <w:rsid w:val="003D0444"/>
    <w:rsid w:val="003D052F"/>
    <w:rsid w:val="003D0708"/>
    <w:rsid w:val="003D0B9C"/>
    <w:rsid w:val="003D0C90"/>
    <w:rsid w:val="003D0FA7"/>
    <w:rsid w:val="003D13DE"/>
    <w:rsid w:val="003D14AA"/>
    <w:rsid w:val="003D17D6"/>
    <w:rsid w:val="003D18B4"/>
    <w:rsid w:val="003D1950"/>
    <w:rsid w:val="003D1C30"/>
    <w:rsid w:val="003D1CAF"/>
    <w:rsid w:val="003D214C"/>
    <w:rsid w:val="003D216A"/>
    <w:rsid w:val="003D23FF"/>
    <w:rsid w:val="003D24F3"/>
    <w:rsid w:val="003D273A"/>
    <w:rsid w:val="003D294B"/>
    <w:rsid w:val="003D2D92"/>
    <w:rsid w:val="003D3682"/>
    <w:rsid w:val="003D39DF"/>
    <w:rsid w:val="003D4028"/>
    <w:rsid w:val="003D4496"/>
    <w:rsid w:val="003D461C"/>
    <w:rsid w:val="003D4C0A"/>
    <w:rsid w:val="003D4C90"/>
    <w:rsid w:val="003D4CB5"/>
    <w:rsid w:val="003D5020"/>
    <w:rsid w:val="003D5841"/>
    <w:rsid w:val="003D5A51"/>
    <w:rsid w:val="003D5E42"/>
    <w:rsid w:val="003D63E7"/>
    <w:rsid w:val="003D66CE"/>
    <w:rsid w:val="003D70B6"/>
    <w:rsid w:val="003D7253"/>
    <w:rsid w:val="003D7358"/>
    <w:rsid w:val="003D7A11"/>
    <w:rsid w:val="003D7B44"/>
    <w:rsid w:val="003D7F30"/>
    <w:rsid w:val="003E0451"/>
    <w:rsid w:val="003E0923"/>
    <w:rsid w:val="003E0BE5"/>
    <w:rsid w:val="003E0DA6"/>
    <w:rsid w:val="003E0E17"/>
    <w:rsid w:val="003E15BA"/>
    <w:rsid w:val="003E164F"/>
    <w:rsid w:val="003E19EC"/>
    <w:rsid w:val="003E1D4D"/>
    <w:rsid w:val="003E1E82"/>
    <w:rsid w:val="003E24F1"/>
    <w:rsid w:val="003E263A"/>
    <w:rsid w:val="003E2B35"/>
    <w:rsid w:val="003E2B90"/>
    <w:rsid w:val="003E2BEC"/>
    <w:rsid w:val="003E35E5"/>
    <w:rsid w:val="003E36BA"/>
    <w:rsid w:val="003E3AF8"/>
    <w:rsid w:val="003E3B49"/>
    <w:rsid w:val="003E3DA7"/>
    <w:rsid w:val="003E3E78"/>
    <w:rsid w:val="003E4392"/>
    <w:rsid w:val="003E4AE1"/>
    <w:rsid w:val="003E4FEA"/>
    <w:rsid w:val="003E5450"/>
    <w:rsid w:val="003E5684"/>
    <w:rsid w:val="003E5702"/>
    <w:rsid w:val="003E5E7A"/>
    <w:rsid w:val="003E668F"/>
    <w:rsid w:val="003E6A4C"/>
    <w:rsid w:val="003E6A5A"/>
    <w:rsid w:val="003E6CA9"/>
    <w:rsid w:val="003E6D71"/>
    <w:rsid w:val="003E6F0B"/>
    <w:rsid w:val="003E71D1"/>
    <w:rsid w:val="003E741D"/>
    <w:rsid w:val="003E7B86"/>
    <w:rsid w:val="003E7D06"/>
    <w:rsid w:val="003F00C4"/>
    <w:rsid w:val="003F0131"/>
    <w:rsid w:val="003F01E0"/>
    <w:rsid w:val="003F0D18"/>
    <w:rsid w:val="003F12F4"/>
    <w:rsid w:val="003F14BF"/>
    <w:rsid w:val="003F1968"/>
    <w:rsid w:val="003F1DB8"/>
    <w:rsid w:val="003F23DA"/>
    <w:rsid w:val="003F2500"/>
    <w:rsid w:val="003F28A8"/>
    <w:rsid w:val="003F2961"/>
    <w:rsid w:val="003F2B40"/>
    <w:rsid w:val="003F2FA7"/>
    <w:rsid w:val="003F336D"/>
    <w:rsid w:val="003F3C20"/>
    <w:rsid w:val="003F3DAC"/>
    <w:rsid w:val="003F3DC3"/>
    <w:rsid w:val="003F3F73"/>
    <w:rsid w:val="003F423E"/>
    <w:rsid w:val="003F436D"/>
    <w:rsid w:val="003F45A8"/>
    <w:rsid w:val="003F46B6"/>
    <w:rsid w:val="003F4DD9"/>
    <w:rsid w:val="003F4F16"/>
    <w:rsid w:val="003F4F27"/>
    <w:rsid w:val="003F4FFC"/>
    <w:rsid w:val="003F55B5"/>
    <w:rsid w:val="003F56C7"/>
    <w:rsid w:val="003F61CC"/>
    <w:rsid w:val="003F6337"/>
    <w:rsid w:val="003F6398"/>
    <w:rsid w:val="003F649E"/>
    <w:rsid w:val="003F65AB"/>
    <w:rsid w:val="003F66DA"/>
    <w:rsid w:val="003F6DF6"/>
    <w:rsid w:val="003F6E74"/>
    <w:rsid w:val="003F6F2A"/>
    <w:rsid w:val="003F7033"/>
    <w:rsid w:val="003F721F"/>
    <w:rsid w:val="003F7222"/>
    <w:rsid w:val="0040045B"/>
    <w:rsid w:val="0040046B"/>
    <w:rsid w:val="00400656"/>
    <w:rsid w:val="004006EF"/>
    <w:rsid w:val="004009A3"/>
    <w:rsid w:val="004009AA"/>
    <w:rsid w:val="00400EAF"/>
    <w:rsid w:val="0040116E"/>
    <w:rsid w:val="004012FD"/>
    <w:rsid w:val="00401606"/>
    <w:rsid w:val="004017D3"/>
    <w:rsid w:val="0040186F"/>
    <w:rsid w:val="004019FA"/>
    <w:rsid w:val="0040229D"/>
    <w:rsid w:val="004022A1"/>
    <w:rsid w:val="0040245F"/>
    <w:rsid w:val="0040249E"/>
    <w:rsid w:val="004024FD"/>
    <w:rsid w:val="004036C7"/>
    <w:rsid w:val="00403A58"/>
    <w:rsid w:val="00403FC9"/>
    <w:rsid w:val="00404866"/>
    <w:rsid w:val="004049E8"/>
    <w:rsid w:val="00404B6A"/>
    <w:rsid w:val="00405354"/>
    <w:rsid w:val="004060F2"/>
    <w:rsid w:val="00406366"/>
    <w:rsid w:val="00406682"/>
    <w:rsid w:val="004071F1"/>
    <w:rsid w:val="004075C1"/>
    <w:rsid w:val="00407929"/>
    <w:rsid w:val="00407F1F"/>
    <w:rsid w:val="00410DC1"/>
    <w:rsid w:val="00410E70"/>
    <w:rsid w:val="00411310"/>
    <w:rsid w:val="0041136C"/>
    <w:rsid w:val="0041142E"/>
    <w:rsid w:val="0041148A"/>
    <w:rsid w:val="004114CF"/>
    <w:rsid w:val="004118B4"/>
    <w:rsid w:val="00412487"/>
    <w:rsid w:val="004128BD"/>
    <w:rsid w:val="00412A9C"/>
    <w:rsid w:val="00412E11"/>
    <w:rsid w:val="004133FF"/>
    <w:rsid w:val="004135E7"/>
    <w:rsid w:val="0041378A"/>
    <w:rsid w:val="00413A18"/>
    <w:rsid w:val="00413AE5"/>
    <w:rsid w:val="00413F3A"/>
    <w:rsid w:val="0041423D"/>
    <w:rsid w:val="0041454A"/>
    <w:rsid w:val="004148A8"/>
    <w:rsid w:val="00414C77"/>
    <w:rsid w:val="00415156"/>
    <w:rsid w:val="00415891"/>
    <w:rsid w:val="00415C8E"/>
    <w:rsid w:val="00416B97"/>
    <w:rsid w:val="00416BBF"/>
    <w:rsid w:val="0041790F"/>
    <w:rsid w:val="00417C8B"/>
    <w:rsid w:val="0042059C"/>
    <w:rsid w:val="00420A6A"/>
    <w:rsid w:val="00420DF4"/>
    <w:rsid w:val="00420E26"/>
    <w:rsid w:val="0042127B"/>
    <w:rsid w:val="00422218"/>
    <w:rsid w:val="00422969"/>
    <w:rsid w:val="00422CDA"/>
    <w:rsid w:val="00422CF0"/>
    <w:rsid w:val="00422EC2"/>
    <w:rsid w:val="00422F6E"/>
    <w:rsid w:val="0042303C"/>
    <w:rsid w:val="00423123"/>
    <w:rsid w:val="004236C4"/>
    <w:rsid w:val="00423B4A"/>
    <w:rsid w:val="00423BC2"/>
    <w:rsid w:val="00423BE7"/>
    <w:rsid w:val="00423D51"/>
    <w:rsid w:val="00424402"/>
    <w:rsid w:val="004245B8"/>
    <w:rsid w:val="0042484E"/>
    <w:rsid w:val="004249D2"/>
    <w:rsid w:val="00424E2D"/>
    <w:rsid w:val="00425019"/>
    <w:rsid w:val="0042539E"/>
    <w:rsid w:val="0042542D"/>
    <w:rsid w:val="0042545F"/>
    <w:rsid w:val="00425983"/>
    <w:rsid w:val="00425ABF"/>
    <w:rsid w:val="00425D21"/>
    <w:rsid w:val="0042616C"/>
    <w:rsid w:val="00426485"/>
    <w:rsid w:val="00426E98"/>
    <w:rsid w:val="004275C1"/>
    <w:rsid w:val="004275F1"/>
    <w:rsid w:val="00427EB6"/>
    <w:rsid w:val="00430264"/>
    <w:rsid w:val="004302D6"/>
    <w:rsid w:val="0043063A"/>
    <w:rsid w:val="00430E0D"/>
    <w:rsid w:val="00431240"/>
    <w:rsid w:val="00431655"/>
    <w:rsid w:val="00431E4F"/>
    <w:rsid w:val="00431EA4"/>
    <w:rsid w:val="00432BCD"/>
    <w:rsid w:val="00432BDA"/>
    <w:rsid w:val="00432F62"/>
    <w:rsid w:val="00433148"/>
    <w:rsid w:val="00433163"/>
    <w:rsid w:val="004334B2"/>
    <w:rsid w:val="00433575"/>
    <w:rsid w:val="004338D7"/>
    <w:rsid w:val="00433920"/>
    <w:rsid w:val="00433969"/>
    <w:rsid w:val="00435556"/>
    <w:rsid w:val="00435DAE"/>
    <w:rsid w:val="00435E3C"/>
    <w:rsid w:val="00436189"/>
    <w:rsid w:val="00436232"/>
    <w:rsid w:val="0043684F"/>
    <w:rsid w:val="00436BFC"/>
    <w:rsid w:val="00436CC6"/>
    <w:rsid w:val="00436FCB"/>
    <w:rsid w:val="00437243"/>
    <w:rsid w:val="00437524"/>
    <w:rsid w:val="004379FB"/>
    <w:rsid w:val="004404E7"/>
    <w:rsid w:val="004405F1"/>
    <w:rsid w:val="0044082F"/>
    <w:rsid w:val="004408AD"/>
    <w:rsid w:val="004410B1"/>
    <w:rsid w:val="0044149A"/>
    <w:rsid w:val="00441D7C"/>
    <w:rsid w:val="0044216A"/>
    <w:rsid w:val="00442613"/>
    <w:rsid w:val="00442E78"/>
    <w:rsid w:val="00443219"/>
    <w:rsid w:val="00443484"/>
    <w:rsid w:val="004435F6"/>
    <w:rsid w:val="00443809"/>
    <w:rsid w:val="004439CF"/>
    <w:rsid w:val="0044410A"/>
    <w:rsid w:val="004448A5"/>
    <w:rsid w:val="00444A06"/>
    <w:rsid w:val="00444E23"/>
    <w:rsid w:val="0044526E"/>
    <w:rsid w:val="004453D4"/>
    <w:rsid w:val="004453DE"/>
    <w:rsid w:val="004453EB"/>
    <w:rsid w:val="0044547C"/>
    <w:rsid w:val="00445723"/>
    <w:rsid w:val="0044621B"/>
    <w:rsid w:val="00446263"/>
    <w:rsid w:val="004464FA"/>
    <w:rsid w:val="004467F2"/>
    <w:rsid w:val="004467FF"/>
    <w:rsid w:val="0044688E"/>
    <w:rsid w:val="004469CB"/>
    <w:rsid w:val="00446B6D"/>
    <w:rsid w:val="004476F7"/>
    <w:rsid w:val="00447805"/>
    <w:rsid w:val="004478BF"/>
    <w:rsid w:val="004502FE"/>
    <w:rsid w:val="0045084E"/>
    <w:rsid w:val="0045114E"/>
    <w:rsid w:val="004515E4"/>
    <w:rsid w:val="004516D1"/>
    <w:rsid w:val="00451743"/>
    <w:rsid w:val="00451A63"/>
    <w:rsid w:val="0045206B"/>
    <w:rsid w:val="00452315"/>
    <w:rsid w:val="004526E8"/>
    <w:rsid w:val="00452A6B"/>
    <w:rsid w:val="00452E32"/>
    <w:rsid w:val="0045317D"/>
    <w:rsid w:val="00453277"/>
    <w:rsid w:val="0045401A"/>
    <w:rsid w:val="00454589"/>
    <w:rsid w:val="004548EF"/>
    <w:rsid w:val="00454A12"/>
    <w:rsid w:val="0045506E"/>
    <w:rsid w:val="00455993"/>
    <w:rsid w:val="00455BA5"/>
    <w:rsid w:val="00455FCD"/>
    <w:rsid w:val="00456033"/>
    <w:rsid w:val="00456417"/>
    <w:rsid w:val="00456510"/>
    <w:rsid w:val="0045681D"/>
    <w:rsid w:val="00456DAF"/>
    <w:rsid w:val="00457FA1"/>
    <w:rsid w:val="0046017F"/>
    <w:rsid w:val="0046020E"/>
    <w:rsid w:val="00460254"/>
    <w:rsid w:val="00460275"/>
    <w:rsid w:val="00460A42"/>
    <w:rsid w:val="00461208"/>
    <w:rsid w:val="00461224"/>
    <w:rsid w:val="0046148E"/>
    <w:rsid w:val="00461548"/>
    <w:rsid w:val="00461637"/>
    <w:rsid w:val="004619CD"/>
    <w:rsid w:val="00461B6D"/>
    <w:rsid w:val="00461D83"/>
    <w:rsid w:val="00461F43"/>
    <w:rsid w:val="0046204F"/>
    <w:rsid w:val="00462341"/>
    <w:rsid w:val="00462342"/>
    <w:rsid w:val="0046264F"/>
    <w:rsid w:val="00462D44"/>
    <w:rsid w:val="00462E49"/>
    <w:rsid w:val="004632F5"/>
    <w:rsid w:val="00463547"/>
    <w:rsid w:val="00463C6B"/>
    <w:rsid w:val="00463C90"/>
    <w:rsid w:val="00463DC4"/>
    <w:rsid w:val="00463EAD"/>
    <w:rsid w:val="004640C0"/>
    <w:rsid w:val="00464388"/>
    <w:rsid w:val="004643D2"/>
    <w:rsid w:val="00464406"/>
    <w:rsid w:val="0046458C"/>
    <w:rsid w:val="004651B7"/>
    <w:rsid w:val="00465AEE"/>
    <w:rsid w:val="00465EFE"/>
    <w:rsid w:val="00466373"/>
    <w:rsid w:val="00466550"/>
    <w:rsid w:val="00466B34"/>
    <w:rsid w:val="0046738D"/>
    <w:rsid w:val="00467436"/>
    <w:rsid w:val="00467AF8"/>
    <w:rsid w:val="00467C1A"/>
    <w:rsid w:val="00470306"/>
    <w:rsid w:val="00470348"/>
    <w:rsid w:val="004706BC"/>
    <w:rsid w:val="004709D4"/>
    <w:rsid w:val="00470B4D"/>
    <w:rsid w:val="00471E83"/>
    <w:rsid w:val="004727D2"/>
    <w:rsid w:val="00472814"/>
    <w:rsid w:val="00472F74"/>
    <w:rsid w:val="00472F7D"/>
    <w:rsid w:val="004733E3"/>
    <w:rsid w:val="00473A9D"/>
    <w:rsid w:val="00473B0F"/>
    <w:rsid w:val="004740F4"/>
    <w:rsid w:val="00474324"/>
    <w:rsid w:val="004743A8"/>
    <w:rsid w:val="004744D8"/>
    <w:rsid w:val="004744F0"/>
    <w:rsid w:val="004745D6"/>
    <w:rsid w:val="004747B0"/>
    <w:rsid w:val="00474BB0"/>
    <w:rsid w:val="00474BF9"/>
    <w:rsid w:val="00474F20"/>
    <w:rsid w:val="004754B6"/>
    <w:rsid w:val="0047597F"/>
    <w:rsid w:val="00475CB8"/>
    <w:rsid w:val="004760A7"/>
    <w:rsid w:val="004763B6"/>
    <w:rsid w:val="00476A74"/>
    <w:rsid w:val="00476EAF"/>
    <w:rsid w:val="004771EB"/>
    <w:rsid w:val="00477275"/>
    <w:rsid w:val="004779DF"/>
    <w:rsid w:val="00477B43"/>
    <w:rsid w:val="00477B9B"/>
    <w:rsid w:val="00477C92"/>
    <w:rsid w:val="00477E7E"/>
    <w:rsid w:val="00477EA4"/>
    <w:rsid w:val="004804B3"/>
    <w:rsid w:val="00480720"/>
    <w:rsid w:val="00480882"/>
    <w:rsid w:val="00480D29"/>
    <w:rsid w:val="0048160F"/>
    <w:rsid w:val="00481995"/>
    <w:rsid w:val="00481BAF"/>
    <w:rsid w:val="00481DB9"/>
    <w:rsid w:val="004822EE"/>
    <w:rsid w:val="0048285C"/>
    <w:rsid w:val="004828C4"/>
    <w:rsid w:val="00482F6C"/>
    <w:rsid w:val="0048300B"/>
    <w:rsid w:val="004833A2"/>
    <w:rsid w:val="004835F7"/>
    <w:rsid w:val="0048361F"/>
    <w:rsid w:val="0048388B"/>
    <w:rsid w:val="00483CEB"/>
    <w:rsid w:val="00484248"/>
    <w:rsid w:val="004844AC"/>
    <w:rsid w:val="004846AB"/>
    <w:rsid w:val="00484B6B"/>
    <w:rsid w:val="00484C23"/>
    <w:rsid w:val="00484FB4"/>
    <w:rsid w:val="00485A39"/>
    <w:rsid w:val="00485AD1"/>
    <w:rsid w:val="00485D29"/>
    <w:rsid w:val="0048633A"/>
    <w:rsid w:val="00486F50"/>
    <w:rsid w:val="004872AF"/>
    <w:rsid w:val="004873DC"/>
    <w:rsid w:val="00487A48"/>
    <w:rsid w:val="00487EB7"/>
    <w:rsid w:val="00487FD4"/>
    <w:rsid w:val="004906EE"/>
    <w:rsid w:val="00490C35"/>
    <w:rsid w:val="00490DF5"/>
    <w:rsid w:val="00490F4A"/>
    <w:rsid w:val="00491402"/>
    <w:rsid w:val="0049142A"/>
    <w:rsid w:val="00491563"/>
    <w:rsid w:val="00491672"/>
    <w:rsid w:val="004918DE"/>
    <w:rsid w:val="00491910"/>
    <w:rsid w:val="00491C7C"/>
    <w:rsid w:val="00491EC8"/>
    <w:rsid w:val="0049205E"/>
    <w:rsid w:val="0049228A"/>
    <w:rsid w:val="0049229D"/>
    <w:rsid w:val="00492443"/>
    <w:rsid w:val="004924A9"/>
    <w:rsid w:val="004924CF"/>
    <w:rsid w:val="0049269D"/>
    <w:rsid w:val="00492910"/>
    <w:rsid w:val="00493311"/>
    <w:rsid w:val="004939BC"/>
    <w:rsid w:val="00493E1D"/>
    <w:rsid w:val="0049446F"/>
    <w:rsid w:val="00494515"/>
    <w:rsid w:val="004945A8"/>
    <w:rsid w:val="00494650"/>
    <w:rsid w:val="00494746"/>
    <w:rsid w:val="004954F6"/>
    <w:rsid w:val="00495880"/>
    <w:rsid w:val="00495BCD"/>
    <w:rsid w:val="004971E3"/>
    <w:rsid w:val="004971EC"/>
    <w:rsid w:val="004975DB"/>
    <w:rsid w:val="00497798"/>
    <w:rsid w:val="00497A5C"/>
    <w:rsid w:val="00497AA9"/>
    <w:rsid w:val="00497AC9"/>
    <w:rsid w:val="00497BE9"/>
    <w:rsid w:val="00497C85"/>
    <w:rsid w:val="004A0012"/>
    <w:rsid w:val="004A0428"/>
    <w:rsid w:val="004A0D3E"/>
    <w:rsid w:val="004A1314"/>
    <w:rsid w:val="004A1736"/>
    <w:rsid w:val="004A17A8"/>
    <w:rsid w:val="004A1E3D"/>
    <w:rsid w:val="004A2A62"/>
    <w:rsid w:val="004A2E87"/>
    <w:rsid w:val="004A311F"/>
    <w:rsid w:val="004A371F"/>
    <w:rsid w:val="004A3897"/>
    <w:rsid w:val="004A3C0C"/>
    <w:rsid w:val="004A3C22"/>
    <w:rsid w:val="004A3E44"/>
    <w:rsid w:val="004A4042"/>
    <w:rsid w:val="004A4228"/>
    <w:rsid w:val="004A459A"/>
    <w:rsid w:val="004A4782"/>
    <w:rsid w:val="004A4F8A"/>
    <w:rsid w:val="004A51A2"/>
    <w:rsid w:val="004A559B"/>
    <w:rsid w:val="004A5666"/>
    <w:rsid w:val="004A56BA"/>
    <w:rsid w:val="004A57E1"/>
    <w:rsid w:val="004A6353"/>
    <w:rsid w:val="004A6484"/>
    <w:rsid w:val="004A693F"/>
    <w:rsid w:val="004A6AC9"/>
    <w:rsid w:val="004A6C37"/>
    <w:rsid w:val="004A7095"/>
    <w:rsid w:val="004A7EE2"/>
    <w:rsid w:val="004B06EE"/>
    <w:rsid w:val="004B09D5"/>
    <w:rsid w:val="004B0AF1"/>
    <w:rsid w:val="004B15BF"/>
    <w:rsid w:val="004B1DA8"/>
    <w:rsid w:val="004B21A3"/>
    <w:rsid w:val="004B21AE"/>
    <w:rsid w:val="004B228D"/>
    <w:rsid w:val="004B2479"/>
    <w:rsid w:val="004B2499"/>
    <w:rsid w:val="004B25A2"/>
    <w:rsid w:val="004B28D4"/>
    <w:rsid w:val="004B28E7"/>
    <w:rsid w:val="004B2BDA"/>
    <w:rsid w:val="004B2E3E"/>
    <w:rsid w:val="004B2E68"/>
    <w:rsid w:val="004B356A"/>
    <w:rsid w:val="004B4CD5"/>
    <w:rsid w:val="004B4D22"/>
    <w:rsid w:val="004B4EDD"/>
    <w:rsid w:val="004B5033"/>
    <w:rsid w:val="004B5164"/>
    <w:rsid w:val="004B5198"/>
    <w:rsid w:val="004B532A"/>
    <w:rsid w:val="004B53A9"/>
    <w:rsid w:val="004B5553"/>
    <w:rsid w:val="004B5BA1"/>
    <w:rsid w:val="004B5E2F"/>
    <w:rsid w:val="004B5EED"/>
    <w:rsid w:val="004B5F6A"/>
    <w:rsid w:val="004B641F"/>
    <w:rsid w:val="004B6451"/>
    <w:rsid w:val="004B6A99"/>
    <w:rsid w:val="004B6CF8"/>
    <w:rsid w:val="004B70F6"/>
    <w:rsid w:val="004B784D"/>
    <w:rsid w:val="004B7C22"/>
    <w:rsid w:val="004B7DCE"/>
    <w:rsid w:val="004B7E6C"/>
    <w:rsid w:val="004C0CFE"/>
    <w:rsid w:val="004C0F79"/>
    <w:rsid w:val="004C1648"/>
    <w:rsid w:val="004C19AF"/>
    <w:rsid w:val="004C19D1"/>
    <w:rsid w:val="004C1A3D"/>
    <w:rsid w:val="004C1E1E"/>
    <w:rsid w:val="004C2836"/>
    <w:rsid w:val="004C299B"/>
    <w:rsid w:val="004C2FE7"/>
    <w:rsid w:val="004C2FFE"/>
    <w:rsid w:val="004C3211"/>
    <w:rsid w:val="004C386D"/>
    <w:rsid w:val="004C38A1"/>
    <w:rsid w:val="004C3CB8"/>
    <w:rsid w:val="004C3E49"/>
    <w:rsid w:val="004C424E"/>
    <w:rsid w:val="004C43E8"/>
    <w:rsid w:val="004C4A98"/>
    <w:rsid w:val="004C4DF2"/>
    <w:rsid w:val="004C4FC2"/>
    <w:rsid w:val="004C586E"/>
    <w:rsid w:val="004C5E39"/>
    <w:rsid w:val="004C5E88"/>
    <w:rsid w:val="004C6166"/>
    <w:rsid w:val="004C6431"/>
    <w:rsid w:val="004C6444"/>
    <w:rsid w:val="004C6683"/>
    <w:rsid w:val="004C6865"/>
    <w:rsid w:val="004C6E6B"/>
    <w:rsid w:val="004C6F80"/>
    <w:rsid w:val="004C7110"/>
    <w:rsid w:val="004C7C4A"/>
    <w:rsid w:val="004D0028"/>
    <w:rsid w:val="004D00CF"/>
    <w:rsid w:val="004D0B31"/>
    <w:rsid w:val="004D0B72"/>
    <w:rsid w:val="004D12A4"/>
    <w:rsid w:val="004D133A"/>
    <w:rsid w:val="004D1395"/>
    <w:rsid w:val="004D1584"/>
    <w:rsid w:val="004D1663"/>
    <w:rsid w:val="004D1956"/>
    <w:rsid w:val="004D1F62"/>
    <w:rsid w:val="004D2291"/>
    <w:rsid w:val="004D2556"/>
    <w:rsid w:val="004D29BB"/>
    <w:rsid w:val="004D2EB0"/>
    <w:rsid w:val="004D3424"/>
    <w:rsid w:val="004D37D2"/>
    <w:rsid w:val="004D3C3A"/>
    <w:rsid w:val="004D4084"/>
    <w:rsid w:val="004D448C"/>
    <w:rsid w:val="004D4838"/>
    <w:rsid w:val="004D4AA2"/>
    <w:rsid w:val="004D51D0"/>
    <w:rsid w:val="004D55CC"/>
    <w:rsid w:val="004D594E"/>
    <w:rsid w:val="004D5B5C"/>
    <w:rsid w:val="004D6020"/>
    <w:rsid w:val="004D61B7"/>
    <w:rsid w:val="004D63F0"/>
    <w:rsid w:val="004D6914"/>
    <w:rsid w:val="004D6AC9"/>
    <w:rsid w:val="004D7B8C"/>
    <w:rsid w:val="004E0371"/>
    <w:rsid w:val="004E0BC8"/>
    <w:rsid w:val="004E0D0C"/>
    <w:rsid w:val="004E0E4D"/>
    <w:rsid w:val="004E12B2"/>
    <w:rsid w:val="004E13E1"/>
    <w:rsid w:val="004E16D2"/>
    <w:rsid w:val="004E1841"/>
    <w:rsid w:val="004E1B34"/>
    <w:rsid w:val="004E1FE7"/>
    <w:rsid w:val="004E23AC"/>
    <w:rsid w:val="004E2467"/>
    <w:rsid w:val="004E2FD2"/>
    <w:rsid w:val="004E37CE"/>
    <w:rsid w:val="004E42AA"/>
    <w:rsid w:val="004E4438"/>
    <w:rsid w:val="004E46B1"/>
    <w:rsid w:val="004E4B0B"/>
    <w:rsid w:val="004E4BC2"/>
    <w:rsid w:val="004E4ED7"/>
    <w:rsid w:val="004E4EF0"/>
    <w:rsid w:val="004E5053"/>
    <w:rsid w:val="004E50ED"/>
    <w:rsid w:val="004E53CC"/>
    <w:rsid w:val="004E569D"/>
    <w:rsid w:val="004E59F6"/>
    <w:rsid w:val="004E5BC7"/>
    <w:rsid w:val="004E639A"/>
    <w:rsid w:val="004E6420"/>
    <w:rsid w:val="004E6847"/>
    <w:rsid w:val="004E69DB"/>
    <w:rsid w:val="004E6FEB"/>
    <w:rsid w:val="004E71E3"/>
    <w:rsid w:val="004E752A"/>
    <w:rsid w:val="004E76A5"/>
    <w:rsid w:val="004E76EA"/>
    <w:rsid w:val="004F051A"/>
    <w:rsid w:val="004F0B74"/>
    <w:rsid w:val="004F0C27"/>
    <w:rsid w:val="004F12B8"/>
    <w:rsid w:val="004F17BC"/>
    <w:rsid w:val="004F1834"/>
    <w:rsid w:val="004F18BA"/>
    <w:rsid w:val="004F1A7B"/>
    <w:rsid w:val="004F2653"/>
    <w:rsid w:val="004F2756"/>
    <w:rsid w:val="004F2937"/>
    <w:rsid w:val="004F4371"/>
    <w:rsid w:val="004F43B5"/>
    <w:rsid w:val="004F444A"/>
    <w:rsid w:val="004F4863"/>
    <w:rsid w:val="004F4A57"/>
    <w:rsid w:val="004F4B4B"/>
    <w:rsid w:val="004F4E85"/>
    <w:rsid w:val="004F5000"/>
    <w:rsid w:val="004F543F"/>
    <w:rsid w:val="004F5B56"/>
    <w:rsid w:val="004F5C54"/>
    <w:rsid w:val="004F5C5D"/>
    <w:rsid w:val="004F5E34"/>
    <w:rsid w:val="004F62C0"/>
    <w:rsid w:val="004F65A9"/>
    <w:rsid w:val="004F67CD"/>
    <w:rsid w:val="004F691F"/>
    <w:rsid w:val="004F69AF"/>
    <w:rsid w:val="004F6DA6"/>
    <w:rsid w:val="004F6DD2"/>
    <w:rsid w:val="004F7294"/>
    <w:rsid w:val="0050008B"/>
    <w:rsid w:val="00500310"/>
    <w:rsid w:val="005007FB"/>
    <w:rsid w:val="00500EBD"/>
    <w:rsid w:val="00501321"/>
    <w:rsid w:val="00501A74"/>
    <w:rsid w:val="00501BB0"/>
    <w:rsid w:val="00501C91"/>
    <w:rsid w:val="0050226C"/>
    <w:rsid w:val="0050287B"/>
    <w:rsid w:val="005031C7"/>
    <w:rsid w:val="00503518"/>
    <w:rsid w:val="005036C6"/>
    <w:rsid w:val="00503879"/>
    <w:rsid w:val="00503DB7"/>
    <w:rsid w:val="005045EC"/>
    <w:rsid w:val="00505333"/>
    <w:rsid w:val="00505788"/>
    <w:rsid w:val="00505816"/>
    <w:rsid w:val="0050588F"/>
    <w:rsid w:val="00505D0C"/>
    <w:rsid w:val="005066E4"/>
    <w:rsid w:val="00506AC6"/>
    <w:rsid w:val="00506BC2"/>
    <w:rsid w:val="00507090"/>
    <w:rsid w:val="0050711D"/>
    <w:rsid w:val="0050729B"/>
    <w:rsid w:val="005073AE"/>
    <w:rsid w:val="0050741E"/>
    <w:rsid w:val="00507587"/>
    <w:rsid w:val="005079CF"/>
    <w:rsid w:val="00507BE1"/>
    <w:rsid w:val="00507C90"/>
    <w:rsid w:val="005100EC"/>
    <w:rsid w:val="00510139"/>
    <w:rsid w:val="00510432"/>
    <w:rsid w:val="005109EB"/>
    <w:rsid w:val="00510A76"/>
    <w:rsid w:val="00510AC7"/>
    <w:rsid w:val="00510F2B"/>
    <w:rsid w:val="005112EC"/>
    <w:rsid w:val="00511334"/>
    <w:rsid w:val="00511335"/>
    <w:rsid w:val="0051154B"/>
    <w:rsid w:val="00511E14"/>
    <w:rsid w:val="00512068"/>
    <w:rsid w:val="005127A9"/>
    <w:rsid w:val="0051298A"/>
    <w:rsid w:val="0051321B"/>
    <w:rsid w:val="0051326A"/>
    <w:rsid w:val="005132CC"/>
    <w:rsid w:val="00513599"/>
    <w:rsid w:val="00513A07"/>
    <w:rsid w:val="0051419A"/>
    <w:rsid w:val="00514220"/>
    <w:rsid w:val="00514424"/>
    <w:rsid w:val="005144FA"/>
    <w:rsid w:val="005145C5"/>
    <w:rsid w:val="00514748"/>
    <w:rsid w:val="00514872"/>
    <w:rsid w:val="00514D69"/>
    <w:rsid w:val="00514F18"/>
    <w:rsid w:val="0051525E"/>
    <w:rsid w:val="00515FF7"/>
    <w:rsid w:val="00516079"/>
    <w:rsid w:val="005165B4"/>
    <w:rsid w:val="00516982"/>
    <w:rsid w:val="00517BC6"/>
    <w:rsid w:val="00517C0B"/>
    <w:rsid w:val="00520165"/>
    <w:rsid w:val="005203A8"/>
    <w:rsid w:val="00520544"/>
    <w:rsid w:val="0052056E"/>
    <w:rsid w:val="00520BEA"/>
    <w:rsid w:val="00520D74"/>
    <w:rsid w:val="0052100B"/>
    <w:rsid w:val="00521077"/>
    <w:rsid w:val="00522348"/>
    <w:rsid w:val="0052283D"/>
    <w:rsid w:val="00522C1D"/>
    <w:rsid w:val="00523432"/>
    <w:rsid w:val="0052388E"/>
    <w:rsid w:val="00523BAB"/>
    <w:rsid w:val="005240C2"/>
    <w:rsid w:val="005245C3"/>
    <w:rsid w:val="00524837"/>
    <w:rsid w:val="00524C88"/>
    <w:rsid w:val="005253B5"/>
    <w:rsid w:val="00525826"/>
    <w:rsid w:val="00525B81"/>
    <w:rsid w:val="00525E7E"/>
    <w:rsid w:val="00526352"/>
    <w:rsid w:val="0052643B"/>
    <w:rsid w:val="00526659"/>
    <w:rsid w:val="0052670B"/>
    <w:rsid w:val="00527071"/>
    <w:rsid w:val="005275F9"/>
    <w:rsid w:val="00527996"/>
    <w:rsid w:val="00527EC0"/>
    <w:rsid w:val="0053018F"/>
    <w:rsid w:val="00530214"/>
    <w:rsid w:val="0053036A"/>
    <w:rsid w:val="0053067E"/>
    <w:rsid w:val="00530AF7"/>
    <w:rsid w:val="00530D78"/>
    <w:rsid w:val="005312B2"/>
    <w:rsid w:val="005313DF"/>
    <w:rsid w:val="005319DA"/>
    <w:rsid w:val="005320C8"/>
    <w:rsid w:val="0053226A"/>
    <w:rsid w:val="00532273"/>
    <w:rsid w:val="00532C4B"/>
    <w:rsid w:val="00532E15"/>
    <w:rsid w:val="005335F5"/>
    <w:rsid w:val="0053381C"/>
    <w:rsid w:val="005339D3"/>
    <w:rsid w:val="005341E0"/>
    <w:rsid w:val="0053420E"/>
    <w:rsid w:val="0053512E"/>
    <w:rsid w:val="00535617"/>
    <w:rsid w:val="00535CD7"/>
    <w:rsid w:val="00535E77"/>
    <w:rsid w:val="00535F6D"/>
    <w:rsid w:val="00536B5B"/>
    <w:rsid w:val="00536C74"/>
    <w:rsid w:val="00536FDC"/>
    <w:rsid w:val="00537254"/>
    <w:rsid w:val="005372F4"/>
    <w:rsid w:val="0053761B"/>
    <w:rsid w:val="005376C6"/>
    <w:rsid w:val="005378BB"/>
    <w:rsid w:val="00540F7F"/>
    <w:rsid w:val="005411EE"/>
    <w:rsid w:val="00541882"/>
    <w:rsid w:val="005425C7"/>
    <w:rsid w:val="0054331E"/>
    <w:rsid w:val="005438E3"/>
    <w:rsid w:val="00543B11"/>
    <w:rsid w:val="00543D38"/>
    <w:rsid w:val="00543F85"/>
    <w:rsid w:val="00544646"/>
    <w:rsid w:val="005447AE"/>
    <w:rsid w:val="005449FD"/>
    <w:rsid w:val="00544C77"/>
    <w:rsid w:val="00544F57"/>
    <w:rsid w:val="0054501D"/>
    <w:rsid w:val="005450A2"/>
    <w:rsid w:val="005452CF"/>
    <w:rsid w:val="00545500"/>
    <w:rsid w:val="005458CE"/>
    <w:rsid w:val="00545EFE"/>
    <w:rsid w:val="00545FF8"/>
    <w:rsid w:val="00546225"/>
    <w:rsid w:val="0054662C"/>
    <w:rsid w:val="00546906"/>
    <w:rsid w:val="00546BA3"/>
    <w:rsid w:val="005470EB"/>
    <w:rsid w:val="00547AA9"/>
    <w:rsid w:val="00547CBF"/>
    <w:rsid w:val="0055006C"/>
    <w:rsid w:val="00550112"/>
    <w:rsid w:val="0055042D"/>
    <w:rsid w:val="00550661"/>
    <w:rsid w:val="00550C27"/>
    <w:rsid w:val="00550CBF"/>
    <w:rsid w:val="00550CE5"/>
    <w:rsid w:val="00550D12"/>
    <w:rsid w:val="005510C5"/>
    <w:rsid w:val="005510DD"/>
    <w:rsid w:val="00551130"/>
    <w:rsid w:val="005511A0"/>
    <w:rsid w:val="00551833"/>
    <w:rsid w:val="005518F9"/>
    <w:rsid w:val="0055200A"/>
    <w:rsid w:val="005526D3"/>
    <w:rsid w:val="00552867"/>
    <w:rsid w:val="005529A8"/>
    <w:rsid w:val="00552AA3"/>
    <w:rsid w:val="00552C7D"/>
    <w:rsid w:val="005533FE"/>
    <w:rsid w:val="00553539"/>
    <w:rsid w:val="00553826"/>
    <w:rsid w:val="005538C2"/>
    <w:rsid w:val="00554498"/>
    <w:rsid w:val="0055468C"/>
    <w:rsid w:val="00554F93"/>
    <w:rsid w:val="0055542F"/>
    <w:rsid w:val="005564E9"/>
    <w:rsid w:val="0055718C"/>
    <w:rsid w:val="0055769D"/>
    <w:rsid w:val="00560350"/>
    <w:rsid w:val="00560BD3"/>
    <w:rsid w:val="00560F61"/>
    <w:rsid w:val="005616EA"/>
    <w:rsid w:val="005618D1"/>
    <w:rsid w:val="005622E8"/>
    <w:rsid w:val="005626D8"/>
    <w:rsid w:val="00562A6E"/>
    <w:rsid w:val="00562B56"/>
    <w:rsid w:val="00563421"/>
    <w:rsid w:val="00563610"/>
    <w:rsid w:val="0056364D"/>
    <w:rsid w:val="00563733"/>
    <w:rsid w:val="00563A46"/>
    <w:rsid w:val="00563A9E"/>
    <w:rsid w:val="00563AFC"/>
    <w:rsid w:val="00563B8C"/>
    <w:rsid w:val="00563F06"/>
    <w:rsid w:val="0056430A"/>
    <w:rsid w:val="005645B7"/>
    <w:rsid w:val="00564E25"/>
    <w:rsid w:val="00564ED3"/>
    <w:rsid w:val="005656A1"/>
    <w:rsid w:val="00565A4A"/>
    <w:rsid w:val="00565ADD"/>
    <w:rsid w:val="00565C48"/>
    <w:rsid w:val="00565FB3"/>
    <w:rsid w:val="00566097"/>
    <w:rsid w:val="00566425"/>
    <w:rsid w:val="00566455"/>
    <w:rsid w:val="00566832"/>
    <w:rsid w:val="00566AD5"/>
    <w:rsid w:val="00566B8F"/>
    <w:rsid w:val="00566EC2"/>
    <w:rsid w:val="00566ECB"/>
    <w:rsid w:val="00567038"/>
    <w:rsid w:val="00567280"/>
    <w:rsid w:val="005672BB"/>
    <w:rsid w:val="00567650"/>
    <w:rsid w:val="00567A11"/>
    <w:rsid w:val="00567F28"/>
    <w:rsid w:val="00570710"/>
    <w:rsid w:val="00570B1E"/>
    <w:rsid w:val="0057166A"/>
    <w:rsid w:val="00571CA1"/>
    <w:rsid w:val="00571EC9"/>
    <w:rsid w:val="00572476"/>
    <w:rsid w:val="00572D42"/>
    <w:rsid w:val="00573303"/>
    <w:rsid w:val="00573566"/>
    <w:rsid w:val="005736D4"/>
    <w:rsid w:val="005741EF"/>
    <w:rsid w:val="0057429A"/>
    <w:rsid w:val="00574695"/>
    <w:rsid w:val="005749E2"/>
    <w:rsid w:val="00574BAB"/>
    <w:rsid w:val="00574C0D"/>
    <w:rsid w:val="00575043"/>
    <w:rsid w:val="005757B2"/>
    <w:rsid w:val="00575C14"/>
    <w:rsid w:val="005760D5"/>
    <w:rsid w:val="00576A5E"/>
    <w:rsid w:val="00576D76"/>
    <w:rsid w:val="0057717F"/>
    <w:rsid w:val="005773DD"/>
    <w:rsid w:val="00577428"/>
    <w:rsid w:val="0057761E"/>
    <w:rsid w:val="00577BA2"/>
    <w:rsid w:val="00577CDD"/>
    <w:rsid w:val="00580005"/>
    <w:rsid w:val="005808A1"/>
    <w:rsid w:val="00580FCA"/>
    <w:rsid w:val="00580FD7"/>
    <w:rsid w:val="0058121B"/>
    <w:rsid w:val="0058130B"/>
    <w:rsid w:val="00581338"/>
    <w:rsid w:val="00581790"/>
    <w:rsid w:val="00581CE5"/>
    <w:rsid w:val="00582695"/>
    <w:rsid w:val="00582C16"/>
    <w:rsid w:val="0058373C"/>
    <w:rsid w:val="00583865"/>
    <w:rsid w:val="00583AB6"/>
    <w:rsid w:val="00583B76"/>
    <w:rsid w:val="00584A4E"/>
    <w:rsid w:val="00584C6C"/>
    <w:rsid w:val="0058504B"/>
    <w:rsid w:val="005852BB"/>
    <w:rsid w:val="005858A5"/>
    <w:rsid w:val="00585A08"/>
    <w:rsid w:val="0058623F"/>
    <w:rsid w:val="00586595"/>
    <w:rsid w:val="00586764"/>
    <w:rsid w:val="00587147"/>
    <w:rsid w:val="00587451"/>
    <w:rsid w:val="005901CE"/>
    <w:rsid w:val="00590859"/>
    <w:rsid w:val="005908DA"/>
    <w:rsid w:val="00590AC3"/>
    <w:rsid w:val="00590B4C"/>
    <w:rsid w:val="0059120E"/>
    <w:rsid w:val="00591443"/>
    <w:rsid w:val="005914AC"/>
    <w:rsid w:val="0059177B"/>
    <w:rsid w:val="0059182F"/>
    <w:rsid w:val="00591AA6"/>
    <w:rsid w:val="00591B41"/>
    <w:rsid w:val="005927C9"/>
    <w:rsid w:val="00592837"/>
    <w:rsid w:val="00592C4E"/>
    <w:rsid w:val="00592D1A"/>
    <w:rsid w:val="00592DD4"/>
    <w:rsid w:val="00592E6C"/>
    <w:rsid w:val="00593121"/>
    <w:rsid w:val="00593A67"/>
    <w:rsid w:val="00593AA9"/>
    <w:rsid w:val="00593CFB"/>
    <w:rsid w:val="00593D8E"/>
    <w:rsid w:val="005940C4"/>
    <w:rsid w:val="00594281"/>
    <w:rsid w:val="0059496F"/>
    <w:rsid w:val="0059499F"/>
    <w:rsid w:val="00594A78"/>
    <w:rsid w:val="00594E5E"/>
    <w:rsid w:val="005951F6"/>
    <w:rsid w:val="00595421"/>
    <w:rsid w:val="005956E7"/>
    <w:rsid w:val="00595806"/>
    <w:rsid w:val="00595ADE"/>
    <w:rsid w:val="00595C57"/>
    <w:rsid w:val="0059624C"/>
    <w:rsid w:val="0059638A"/>
    <w:rsid w:val="0059660F"/>
    <w:rsid w:val="00596952"/>
    <w:rsid w:val="00596CFA"/>
    <w:rsid w:val="005970CD"/>
    <w:rsid w:val="005971DE"/>
    <w:rsid w:val="005974A1"/>
    <w:rsid w:val="0059753C"/>
    <w:rsid w:val="0059763D"/>
    <w:rsid w:val="00597C52"/>
    <w:rsid w:val="00597E42"/>
    <w:rsid w:val="005A03DE"/>
    <w:rsid w:val="005A054A"/>
    <w:rsid w:val="005A054C"/>
    <w:rsid w:val="005A05D5"/>
    <w:rsid w:val="005A0943"/>
    <w:rsid w:val="005A14D5"/>
    <w:rsid w:val="005A1535"/>
    <w:rsid w:val="005A2037"/>
    <w:rsid w:val="005A28A8"/>
    <w:rsid w:val="005A2A40"/>
    <w:rsid w:val="005A2C19"/>
    <w:rsid w:val="005A2D52"/>
    <w:rsid w:val="005A2E0B"/>
    <w:rsid w:val="005A3190"/>
    <w:rsid w:val="005A357D"/>
    <w:rsid w:val="005A37A6"/>
    <w:rsid w:val="005A4137"/>
    <w:rsid w:val="005A490E"/>
    <w:rsid w:val="005A4929"/>
    <w:rsid w:val="005A4A95"/>
    <w:rsid w:val="005A4B3A"/>
    <w:rsid w:val="005A4F54"/>
    <w:rsid w:val="005A5839"/>
    <w:rsid w:val="005A5A4D"/>
    <w:rsid w:val="005A5B57"/>
    <w:rsid w:val="005A5E53"/>
    <w:rsid w:val="005A6EA7"/>
    <w:rsid w:val="005A6F78"/>
    <w:rsid w:val="005A7CBF"/>
    <w:rsid w:val="005B00BB"/>
    <w:rsid w:val="005B05AC"/>
    <w:rsid w:val="005B0D0A"/>
    <w:rsid w:val="005B11A3"/>
    <w:rsid w:val="005B12AA"/>
    <w:rsid w:val="005B130F"/>
    <w:rsid w:val="005B1348"/>
    <w:rsid w:val="005B17E8"/>
    <w:rsid w:val="005B1A81"/>
    <w:rsid w:val="005B1EEC"/>
    <w:rsid w:val="005B222C"/>
    <w:rsid w:val="005B2275"/>
    <w:rsid w:val="005B268F"/>
    <w:rsid w:val="005B2C9A"/>
    <w:rsid w:val="005B2E7A"/>
    <w:rsid w:val="005B30C5"/>
    <w:rsid w:val="005B30D0"/>
    <w:rsid w:val="005B3384"/>
    <w:rsid w:val="005B3620"/>
    <w:rsid w:val="005B36ED"/>
    <w:rsid w:val="005B37C6"/>
    <w:rsid w:val="005B393F"/>
    <w:rsid w:val="005B3F7D"/>
    <w:rsid w:val="005B3F92"/>
    <w:rsid w:val="005B43C0"/>
    <w:rsid w:val="005B49D8"/>
    <w:rsid w:val="005B4A10"/>
    <w:rsid w:val="005B4DFE"/>
    <w:rsid w:val="005B4FE2"/>
    <w:rsid w:val="005B54BC"/>
    <w:rsid w:val="005B6223"/>
    <w:rsid w:val="005B63B1"/>
    <w:rsid w:val="005B65E5"/>
    <w:rsid w:val="005B6852"/>
    <w:rsid w:val="005B689F"/>
    <w:rsid w:val="005B6924"/>
    <w:rsid w:val="005B6AA8"/>
    <w:rsid w:val="005B6E99"/>
    <w:rsid w:val="005B6EF6"/>
    <w:rsid w:val="005B7196"/>
    <w:rsid w:val="005B7347"/>
    <w:rsid w:val="005B7930"/>
    <w:rsid w:val="005B7C63"/>
    <w:rsid w:val="005C0264"/>
    <w:rsid w:val="005C061F"/>
    <w:rsid w:val="005C0999"/>
    <w:rsid w:val="005C10B3"/>
    <w:rsid w:val="005C1114"/>
    <w:rsid w:val="005C11D0"/>
    <w:rsid w:val="005C1310"/>
    <w:rsid w:val="005C153C"/>
    <w:rsid w:val="005C17C1"/>
    <w:rsid w:val="005C1808"/>
    <w:rsid w:val="005C1927"/>
    <w:rsid w:val="005C1936"/>
    <w:rsid w:val="005C23D8"/>
    <w:rsid w:val="005C28B6"/>
    <w:rsid w:val="005C29D8"/>
    <w:rsid w:val="005C31B8"/>
    <w:rsid w:val="005C335C"/>
    <w:rsid w:val="005C38C6"/>
    <w:rsid w:val="005C3D4F"/>
    <w:rsid w:val="005C48D9"/>
    <w:rsid w:val="005C4AF1"/>
    <w:rsid w:val="005C53A5"/>
    <w:rsid w:val="005C58B7"/>
    <w:rsid w:val="005C58DA"/>
    <w:rsid w:val="005C5A22"/>
    <w:rsid w:val="005C5B44"/>
    <w:rsid w:val="005C5D33"/>
    <w:rsid w:val="005C631E"/>
    <w:rsid w:val="005C72C1"/>
    <w:rsid w:val="005C76A8"/>
    <w:rsid w:val="005C7915"/>
    <w:rsid w:val="005C7FD5"/>
    <w:rsid w:val="005D000C"/>
    <w:rsid w:val="005D01D1"/>
    <w:rsid w:val="005D05C7"/>
    <w:rsid w:val="005D0C89"/>
    <w:rsid w:val="005D0D44"/>
    <w:rsid w:val="005D0E7A"/>
    <w:rsid w:val="005D1264"/>
    <w:rsid w:val="005D12A6"/>
    <w:rsid w:val="005D146E"/>
    <w:rsid w:val="005D15C9"/>
    <w:rsid w:val="005D172A"/>
    <w:rsid w:val="005D1AC4"/>
    <w:rsid w:val="005D1ADE"/>
    <w:rsid w:val="005D1E60"/>
    <w:rsid w:val="005D1F62"/>
    <w:rsid w:val="005D23A5"/>
    <w:rsid w:val="005D293C"/>
    <w:rsid w:val="005D3143"/>
    <w:rsid w:val="005D3574"/>
    <w:rsid w:val="005D387E"/>
    <w:rsid w:val="005D4021"/>
    <w:rsid w:val="005D4227"/>
    <w:rsid w:val="005D4458"/>
    <w:rsid w:val="005D457B"/>
    <w:rsid w:val="005D463E"/>
    <w:rsid w:val="005D499D"/>
    <w:rsid w:val="005D4CC0"/>
    <w:rsid w:val="005D6445"/>
    <w:rsid w:val="005D6451"/>
    <w:rsid w:val="005D6932"/>
    <w:rsid w:val="005D6C23"/>
    <w:rsid w:val="005D6D4B"/>
    <w:rsid w:val="005D7602"/>
    <w:rsid w:val="005D7AC9"/>
    <w:rsid w:val="005E018A"/>
    <w:rsid w:val="005E01B2"/>
    <w:rsid w:val="005E053E"/>
    <w:rsid w:val="005E05D2"/>
    <w:rsid w:val="005E0681"/>
    <w:rsid w:val="005E0699"/>
    <w:rsid w:val="005E081C"/>
    <w:rsid w:val="005E0A1B"/>
    <w:rsid w:val="005E0DD5"/>
    <w:rsid w:val="005E13F2"/>
    <w:rsid w:val="005E1835"/>
    <w:rsid w:val="005E1D85"/>
    <w:rsid w:val="005E1F2F"/>
    <w:rsid w:val="005E3444"/>
    <w:rsid w:val="005E3533"/>
    <w:rsid w:val="005E36B1"/>
    <w:rsid w:val="005E3B0A"/>
    <w:rsid w:val="005E4150"/>
    <w:rsid w:val="005E425D"/>
    <w:rsid w:val="005E488F"/>
    <w:rsid w:val="005E4BB8"/>
    <w:rsid w:val="005E5007"/>
    <w:rsid w:val="005E50E7"/>
    <w:rsid w:val="005E52C1"/>
    <w:rsid w:val="005E551D"/>
    <w:rsid w:val="005E55C7"/>
    <w:rsid w:val="005E5A22"/>
    <w:rsid w:val="005E5CC0"/>
    <w:rsid w:val="005E5DDD"/>
    <w:rsid w:val="005E5F10"/>
    <w:rsid w:val="005E6201"/>
    <w:rsid w:val="005E6ED0"/>
    <w:rsid w:val="005E7340"/>
    <w:rsid w:val="005E7357"/>
    <w:rsid w:val="005E7377"/>
    <w:rsid w:val="005E7402"/>
    <w:rsid w:val="005E7505"/>
    <w:rsid w:val="005E7535"/>
    <w:rsid w:val="005E7633"/>
    <w:rsid w:val="005E7848"/>
    <w:rsid w:val="005F0799"/>
    <w:rsid w:val="005F08C8"/>
    <w:rsid w:val="005F12F5"/>
    <w:rsid w:val="005F1A18"/>
    <w:rsid w:val="005F1E6A"/>
    <w:rsid w:val="005F2634"/>
    <w:rsid w:val="005F2859"/>
    <w:rsid w:val="005F2AFA"/>
    <w:rsid w:val="005F3344"/>
    <w:rsid w:val="005F35B4"/>
    <w:rsid w:val="005F388C"/>
    <w:rsid w:val="005F3B4B"/>
    <w:rsid w:val="005F3DD2"/>
    <w:rsid w:val="005F4107"/>
    <w:rsid w:val="005F4237"/>
    <w:rsid w:val="005F48C3"/>
    <w:rsid w:val="005F4B7A"/>
    <w:rsid w:val="005F52E9"/>
    <w:rsid w:val="005F53E2"/>
    <w:rsid w:val="005F5520"/>
    <w:rsid w:val="005F5FF4"/>
    <w:rsid w:val="005F619C"/>
    <w:rsid w:val="005F619E"/>
    <w:rsid w:val="005F6559"/>
    <w:rsid w:val="005F6802"/>
    <w:rsid w:val="005F6FAB"/>
    <w:rsid w:val="005F76B0"/>
    <w:rsid w:val="005F78ED"/>
    <w:rsid w:val="005F7A65"/>
    <w:rsid w:val="0060013C"/>
    <w:rsid w:val="006003A8"/>
    <w:rsid w:val="006008E3"/>
    <w:rsid w:val="00600D31"/>
    <w:rsid w:val="00600D8B"/>
    <w:rsid w:val="00601109"/>
    <w:rsid w:val="006013FB"/>
    <w:rsid w:val="00601BE4"/>
    <w:rsid w:val="00601EEA"/>
    <w:rsid w:val="00602514"/>
    <w:rsid w:val="006028AE"/>
    <w:rsid w:val="00602AC6"/>
    <w:rsid w:val="006033CB"/>
    <w:rsid w:val="00603530"/>
    <w:rsid w:val="006039B5"/>
    <w:rsid w:val="00603B86"/>
    <w:rsid w:val="00603BB4"/>
    <w:rsid w:val="00604414"/>
    <w:rsid w:val="00604832"/>
    <w:rsid w:val="00605342"/>
    <w:rsid w:val="006057C9"/>
    <w:rsid w:val="00605832"/>
    <w:rsid w:val="00605840"/>
    <w:rsid w:val="00605927"/>
    <w:rsid w:val="00605F20"/>
    <w:rsid w:val="0060620C"/>
    <w:rsid w:val="006063A1"/>
    <w:rsid w:val="0060650A"/>
    <w:rsid w:val="00606565"/>
    <w:rsid w:val="00606B64"/>
    <w:rsid w:val="00606D99"/>
    <w:rsid w:val="00606DB8"/>
    <w:rsid w:val="00607327"/>
    <w:rsid w:val="0060739C"/>
    <w:rsid w:val="006073EA"/>
    <w:rsid w:val="00607517"/>
    <w:rsid w:val="006078C2"/>
    <w:rsid w:val="00607928"/>
    <w:rsid w:val="00607B80"/>
    <w:rsid w:val="00607CFC"/>
    <w:rsid w:val="0061048D"/>
    <w:rsid w:val="00610877"/>
    <w:rsid w:val="0061095B"/>
    <w:rsid w:val="006113A9"/>
    <w:rsid w:val="00611499"/>
    <w:rsid w:val="00611A81"/>
    <w:rsid w:val="00611A9C"/>
    <w:rsid w:val="00612479"/>
    <w:rsid w:val="00612962"/>
    <w:rsid w:val="00612A9F"/>
    <w:rsid w:val="00612E0D"/>
    <w:rsid w:val="00612F78"/>
    <w:rsid w:val="0061426D"/>
    <w:rsid w:val="00614CCF"/>
    <w:rsid w:val="00614FE6"/>
    <w:rsid w:val="0061515E"/>
    <w:rsid w:val="006153EF"/>
    <w:rsid w:val="0061541F"/>
    <w:rsid w:val="006155E0"/>
    <w:rsid w:val="00615728"/>
    <w:rsid w:val="0061587A"/>
    <w:rsid w:val="00615C99"/>
    <w:rsid w:val="00615EBF"/>
    <w:rsid w:val="0061637E"/>
    <w:rsid w:val="0061667C"/>
    <w:rsid w:val="00616F06"/>
    <w:rsid w:val="006175E9"/>
    <w:rsid w:val="00617795"/>
    <w:rsid w:val="006177F0"/>
    <w:rsid w:val="00617CD4"/>
    <w:rsid w:val="00617DE1"/>
    <w:rsid w:val="00617E64"/>
    <w:rsid w:val="00617EE8"/>
    <w:rsid w:val="006204F2"/>
    <w:rsid w:val="006207D7"/>
    <w:rsid w:val="006207E8"/>
    <w:rsid w:val="00620B13"/>
    <w:rsid w:val="00620EE2"/>
    <w:rsid w:val="006210C8"/>
    <w:rsid w:val="00621C6C"/>
    <w:rsid w:val="00621CD2"/>
    <w:rsid w:val="00621D5F"/>
    <w:rsid w:val="00622073"/>
    <w:rsid w:val="006222DA"/>
    <w:rsid w:val="006224E2"/>
    <w:rsid w:val="00622680"/>
    <w:rsid w:val="006227FE"/>
    <w:rsid w:val="006228BB"/>
    <w:rsid w:val="00622DE8"/>
    <w:rsid w:val="0062322C"/>
    <w:rsid w:val="0062356D"/>
    <w:rsid w:val="00623855"/>
    <w:rsid w:val="00623FE6"/>
    <w:rsid w:val="0062454F"/>
    <w:rsid w:val="006245EF"/>
    <w:rsid w:val="00624CDC"/>
    <w:rsid w:val="0062510D"/>
    <w:rsid w:val="00625721"/>
    <w:rsid w:val="0062592B"/>
    <w:rsid w:val="0062593A"/>
    <w:rsid w:val="00625E55"/>
    <w:rsid w:val="00626150"/>
    <w:rsid w:val="00626208"/>
    <w:rsid w:val="0062661B"/>
    <w:rsid w:val="00626776"/>
    <w:rsid w:val="00626B7F"/>
    <w:rsid w:val="00627124"/>
    <w:rsid w:val="00627CEE"/>
    <w:rsid w:val="00627E0A"/>
    <w:rsid w:val="00630429"/>
    <w:rsid w:val="0063064C"/>
    <w:rsid w:val="0063093B"/>
    <w:rsid w:val="00630BC8"/>
    <w:rsid w:val="00630CB0"/>
    <w:rsid w:val="00630F30"/>
    <w:rsid w:val="00630F8F"/>
    <w:rsid w:val="0063118D"/>
    <w:rsid w:val="0063128E"/>
    <w:rsid w:val="006314C4"/>
    <w:rsid w:val="0063193B"/>
    <w:rsid w:val="00632590"/>
    <w:rsid w:val="00632AD8"/>
    <w:rsid w:val="00632BF4"/>
    <w:rsid w:val="006331BC"/>
    <w:rsid w:val="0063371B"/>
    <w:rsid w:val="006339F0"/>
    <w:rsid w:val="00633D2E"/>
    <w:rsid w:val="00633D74"/>
    <w:rsid w:val="00634290"/>
    <w:rsid w:val="00634420"/>
    <w:rsid w:val="00634580"/>
    <w:rsid w:val="00635402"/>
    <w:rsid w:val="00635425"/>
    <w:rsid w:val="0063594B"/>
    <w:rsid w:val="00635EBE"/>
    <w:rsid w:val="00636917"/>
    <w:rsid w:val="00636B00"/>
    <w:rsid w:val="00636B2E"/>
    <w:rsid w:val="00636C7E"/>
    <w:rsid w:val="00637242"/>
    <w:rsid w:val="00637834"/>
    <w:rsid w:val="006379EF"/>
    <w:rsid w:val="006400C2"/>
    <w:rsid w:val="00640180"/>
    <w:rsid w:val="006401E7"/>
    <w:rsid w:val="00640353"/>
    <w:rsid w:val="006403E2"/>
    <w:rsid w:val="006404CE"/>
    <w:rsid w:val="006405A8"/>
    <w:rsid w:val="00640776"/>
    <w:rsid w:val="00640964"/>
    <w:rsid w:val="00640A84"/>
    <w:rsid w:val="00640B14"/>
    <w:rsid w:val="0064100E"/>
    <w:rsid w:val="0064229C"/>
    <w:rsid w:val="00642A04"/>
    <w:rsid w:val="00642DA4"/>
    <w:rsid w:val="00643230"/>
    <w:rsid w:val="00643C02"/>
    <w:rsid w:val="00643C11"/>
    <w:rsid w:val="0064441F"/>
    <w:rsid w:val="0064451C"/>
    <w:rsid w:val="006450BB"/>
    <w:rsid w:val="00645122"/>
    <w:rsid w:val="0064562B"/>
    <w:rsid w:val="00645A05"/>
    <w:rsid w:val="00645BB1"/>
    <w:rsid w:val="00645BD3"/>
    <w:rsid w:val="00646412"/>
    <w:rsid w:val="00646559"/>
    <w:rsid w:val="006467DB"/>
    <w:rsid w:val="00647F99"/>
    <w:rsid w:val="00650196"/>
    <w:rsid w:val="00650469"/>
    <w:rsid w:val="00650861"/>
    <w:rsid w:val="006508D2"/>
    <w:rsid w:val="00650A2D"/>
    <w:rsid w:val="00650AA9"/>
    <w:rsid w:val="00650DA8"/>
    <w:rsid w:val="00650F0C"/>
    <w:rsid w:val="006510B8"/>
    <w:rsid w:val="006511B8"/>
    <w:rsid w:val="00651319"/>
    <w:rsid w:val="006514BC"/>
    <w:rsid w:val="0065190A"/>
    <w:rsid w:val="00651979"/>
    <w:rsid w:val="006520AE"/>
    <w:rsid w:val="0065227F"/>
    <w:rsid w:val="00652287"/>
    <w:rsid w:val="006527A6"/>
    <w:rsid w:val="00652AAF"/>
    <w:rsid w:val="00653447"/>
    <w:rsid w:val="0065352C"/>
    <w:rsid w:val="0065382B"/>
    <w:rsid w:val="00653BB8"/>
    <w:rsid w:val="00653BC6"/>
    <w:rsid w:val="006544C3"/>
    <w:rsid w:val="00654890"/>
    <w:rsid w:val="00654903"/>
    <w:rsid w:val="00655024"/>
    <w:rsid w:val="006550B3"/>
    <w:rsid w:val="006551EA"/>
    <w:rsid w:val="00655456"/>
    <w:rsid w:val="00655803"/>
    <w:rsid w:val="00655936"/>
    <w:rsid w:val="00656515"/>
    <w:rsid w:val="00656638"/>
    <w:rsid w:val="00656644"/>
    <w:rsid w:val="00656AC3"/>
    <w:rsid w:val="00656C08"/>
    <w:rsid w:val="0065732C"/>
    <w:rsid w:val="006573C5"/>
    <w:rsid w:val="006600BC"/>
    <w:rsid w:val="006606C2"/>
    <w:rsid w:val="00660BFD"/>
    <w:rsid w:val="006618F1"/>
    <w:rsid w:val="00661949"/>
    <w:rsid w:val="0066249C"/>
    <w:rsid w:val="0066281C"/>
    <w:rsid w:val="00662FFB"/>
    <w:rsid w:val="00663220"/>
    <w:rsid w:val="0066373C"/>
    <w:rsid w:val="00663853"/>
    <w:rsid w:val="00663875"/>
    <w:rsid w:val="006638D5"/>
    <w:rsid w:val="006643FE"/>
    <w:rsid w:val="006648A8"/>
    <w:rsid w:val="00665888"/>
    <w:rsid w:val="00665A7B"/>
    <w:rsid w:val="00665D43"/>
    <w:rsid w:val="00666004"/>
    <w:rsid w:val="006660F2"/>
    <w:rsid w:val="006662E3"/>
    <w:rsid w:val="006678E8"/>
    <w:rsid w:val="006705BA"/>
    <w:rsid w:val="00670C13"/>
    <w:rsid w:val="00671382"/>
    <w:rsid w:val="00671841"/>
    <w:rsid w:val="00671A46"/>
    <w:rsid w:val="00671B73"/>
    <w:rsid w:val="00671BED"/>
    <w:rsid w:val="00671D46"/>
    <w:rsid w:val="00671D59"/>
    <w:rsid w:val="0067222F"/>
    <w:rsid w:val="006722E5"/>
    <w:rsid w:val="00672FC5"/>
    <w:rsid w:val="006733EF"/>
    <w:rsid w:val="00673769"/>
    <w:rsid w:val="00673BC1"/>
    <w:rsid w:val="00674131"/>
    <w:rsid w:val="00674C9E"/>
    <w:rsid w:val="00674DAE"/>
    <w:rsid w:val="00675093"/>
    <w:rsid w:val="0067587D"/>
    <w:rsid w:val="00675A92"/>
    <w:rsid w:val="00675D16"/>
    <w:rsid w:val="00675EB3"/>
    <w:rsid w:val="00675F16"/>
    <w:rsid w:val="00675F84"/>
    <w:rsid w:val="006761B9"/>
    <w:rsid w:val="00676445"/>
    <w:rsid w:val="00676458"/>
    <w:rsid w:val="00676A34"/>
    <w:rsid w:val="00676B57"/>
    <w:rsid w:val="00677066"/>
    <w:rsid w:val="00677269"/>
    <w:rsid w:val="006774AB"/>
    <w:rsid w:val="00677957"/>
    <w:rsid w:val="00677A0B"/>
    <w:rsid w:val="006801D3"/>
    <w:rsid w:val="0068055A"/>
    <w:rsid w:val="0068112F"/>
    <w:rsid w:val="0068121C"/>
    <w:rsid w:val="00681553"/>
    <w:rsid w:val="006817A0"/>
    <w:rsid w:val="006818D8"/>
    <w:rsid w:val="0068194A"/>
    <w:rsid w:val="00681E78"/>
    <w:rsid w:val="006821CB"/>
    <w:rsid w:val="006823BD"/>
    <w:rsid w:val="00682900"/>
    <w:rsid w:val="00682A78"/>
    <w:rsid w:val="00683640"/>
    <w:rsid w:val="00683B7F"/>
    <w:rsid w:val="00683BF5"/>
    <w:rsid w:val="00684255"/>
    <w:rsid w:val="00684720"/>
    <w:rsid w:val="006848CC"/>
    <w:rsid w:val="006849E9"/>
    <w:rsid w:val="00684B05"/>
    <w:rsid w:val="006857FC"/>
    <w:rsid w:val="00685ABA"/>
    <w:rsid w:val="00685DDE"/>
    <w:rsid w:val="00685E03"/>
    <w:rsid w:val="00685EDB"/>
    <w:rsid w:val="006865E3"/>
    <w:rsid w:val="006866C9"/>
    <w:rsid w:val="00686BEB"/>
    <w:rsid w:val="0068707D"/>
    <w:rsid w:val="006873A3"/>
    <w:rsid w:val="006876C7"/>
    <w:rsid w:val="0068782B"/>
    <w:rsid w:val="00687C75"/>
    <w:rsid w:val="006901BE"/>
    <w:rsid w:val="006904F4"/>
    <w:rsid w:val="006907C7"/>
    <w:rsid w:val="00690D62"/>
    <w:rsid w:val="0069128E"/>
    <w:rsid w:val="006914F1"/>
    <w:rsid w:val="00691834"/>
    <w:rsid w:val="00691FF3"/>
    <w:rsid w:val="0069207C"/>
    <w:rsid w:val="00692167"/>
    <w:rsid w:val="00692929"/>
    <w:rsid w:val="006931B6"/>
    <w:rsid w:val="00693517"/>
    <w:rsid w:val="00693A01"/>
    <w:rsid w:val="00693C14"/>
    <w:rsid w:val="00694276"/>
    <w:rsid w:val="006956FA"/>
    <w:rsid w:val="006959A1"/>
    <w:rsid w:val="00695BE7"/>
    <w:rsid w:val="00695F53"/>
    <w:rsid w:val="0069602E"/>
    <w:rsid w:val="00696217"/>
    <w:rsid w:val="00696FAC"/>
    <w:rsid w:val="00697E56"/>
    <w:rsid w:val="006A02A5"/>
    <w:rsid w:val="006A10F1"/>
    <w:rsid w:val="006A137F"/>
    <w:rsid w:val="006A1516"/>
    <w:rsid w:val="006A35C4"/>
    <w:rsid w:val="006A38AF"/>
    <w:rsid w:val="006A3AFF"/>
    <w:rsid w:val="006A3C0B"/>
    <w:rsid w:val="006A3CAC"/>
    <w:rsid w:val="006A4040"/>
    <w:rsid w:val="006A440D"/>
    <w:rsid w:val="006A4E58"/>
    <w:rsid w:val="006A4EA0"/>
    <w:rsid w:val="006A51C7"/>
    <w:rsid w:val="006A54F0"/>
    <w:rsid w:val="006A56BD"/>
    <w:rsid w:val="006A6066"/>
    <w:rsid w:val="006A6614"/>
    <w:rsid w:val="006A66C8"/>
    <w:rsid w:val="006A6863"/>
    <w:rsid w:val="006A775D"/>
    <w:rsid w:val="006A77DF"/>
    <w:rsid w:val="006A7CBC"/>
    <w:rsid w:val="006B0877"/>
    <w:rsid w:val="006B09BF"/>
    <w:rsid w:val="006B0DB9"/>
    <w:rsid w:val="006B12AC"/>
    <w:rsid w:val="006B1737"/>
    <w:rsid w:val="006B1BE4"/>
    <w:rsid w:val="006B2216"/>
    <w:rsid w:val="006B2276"/>
    <w:rsid w:val="006B22C2"/>
    <w:rsid w:val="006B27B5"/>
    <w:rsid w:val="006B30D2"/>
    <w:rsid w:val="006B3335"/>
    <w:rsid w:val="006B343B"/>
    <w:rsid w:val="006B343D"/>
    <w:rsid w:val="006B3D6C"/>
    <w:rsid w:val="006B3E68"/>
    <w:rsid w:val="006B3EAC"/>
    <w:rsid w:val="006B45C3"/>
    <w:rsid w:val="006B4A92"/>
    <w:rsid w:val="006B4CCA"/>
    <w:rsid w:val="006B5568"/>
    <w:rsid w:val="006B5759"/>
    <w:rsid w:val="006B5F39"/>
    <w:rsid w:val="006B60E7"/>
    <w:rsid w:val="006B656D"/>
    <w:rsid w:val="006B6CF9"/>
    <w:rsid w:val="006B72CD"/>
    <w:rsid w:val="006B7AFA"/>
    <w:rsid w:val="006B7DEB"/>
    <w:rsid w:val="006C0909"/>
    <w:rsid w:val="006C1F8A"/>
    <w:rsid w:val="006C210E"/>
    <w:rsid w:val="006C240B"/>
    <w:rsid w:val="006C3304"/>
    <w:rsid w:val="006C33B2"/>
    <w:rsid w:val="006C3960"/>
    <w:rsid w:val="006C3AD1"/>
    <w:rsid w:val="006C4CCA"/>
    <w:rsid w:val="006C4D93"/>
    <w:rsid w:val="006C52B0"/>
    <w:rsid w:val="006C5FF8"/>
    <w:rsid w:val="006C69F9"/>
    <w:rsid w:val="006C6AAE"/>
    <w:rsid w:val="006C711A"/>
    <w:rsid w:val="006C742C"/>
    <w:rsid w:val="006C743C"/>
    <w:rsid w:val="006C7608"/>
    <w:rsid w:val="006C7E1E"/>
    <w:rsid w:val="006C7E5E"/>
    <w:rsid w:val="006D0121"/>
    <w:rsid w:val="006D0846"/>
    <w:rsid w:val="006D0D08"/>
    <w:rsid w:val="006D0F0D"/>
    <w:rsid w:val="006D116F"/>
    <w:rsid w:val="006D149F"/>
    <w:rsid w:val="006D1C1A"/>
    <w:rsid w:val="006D2E2F"/>
    <w:rsid w:val="006D30B3"/>
    <w:rsid w:val="006D3AF0"/>
    <w:rsid w:val="006D4503"/>
    <w:rsid w:val="006D467F"/>
    <w:rsid w:val="006D4C3A"/>
    <w:rsid w:val="006D4CE2"/>
    <w:rsid w:val="006D4EE8"/>
    <w:rsid w:val="006D5350"/>
    <w:rsid w:val="006D5486"/>
    <w:rsid w:val="006D5847"/>
    <w:rsid w:val="006D6166"/>
    <w:rsid w:val="006D62EA"/>
    <w:rsid w:val="006D64EE"/>
    <w:rsid w:val="006D651A"/>
    <w:rsid w:val="006D663A"/>
    <w:rsid w:val="006D68E4"/>
    <w:rsid w:val="006D6AE1"/>
    <w:rsid w:val="006D6E16"/>
    <w:rsid w:val="006D720A"/>
    <w:rsid w:val="006D7419"/>
    <w:rsid w:val="006D76F2"/>
    <w:rsid w:val="006D77D5"/>
    <w:rsid w:val="006D7C7E"/>
    <w:rsid w:val="006E00B5"/>
    <w:rsid w:val="006E03A1"/>
    <w:rsid w:val="006E08CA"/>
    <w:rsid w:val="006E0ACC"/>
    <w:rsid w:val="006E0D60"/>
    <w:rsid w:val="006E127B"/>
    <w:rsid w:val="006E1F9E"/>
    <w:rsid w:val="006E248F"/>
    <w:rsid w:val="006E25BE"/>
    <w:rsid w:val="006E2F03"/>
    <w:rsid w:val="006E3313"/>
    <w:rsid w:val="006E3547"/>
    <w:rsid w:val="006E3670"/>
    <w:rsid w:val="006E39B5"/>
    <w:rsid w:val="006E3A87"/>
    <w:rsid w:val="006E46DB"/>
    <w:rsid w:val="006E475A"/>
    <w:rsid w:val="006E495E"/>
    <w:rsid w:val="006E4D85"/>
    <w:rsid w:val="006E4DAE"/>
    <w:rsid w:val="006E5C47"/>
    <w:rsid w:val="006E5D71"/>
    <w:rsid w:val="006E5DE7"/>
    <w:rsid w:val="006E5F06"/>
    <w:rsid w:val="006E6378"/>
    <w:rsid w:val="006E63F6"/>
    <w:rsid w:val="006E6909"/>
    <w:rsid w:val="006E6E3D"/>
    <w:rsid w:val="006E71D4"/>
    <w:rsid w:val="006E73DB"/>
    <w:rsid w:val="006E76FD"/>
    <w:rsid w:val="006E772F"/>
    <w:rsid w:val="006E78E5"/>
    <w:rsid w:val="006E7EDD"/>
    <w:rsid w:val="006E7F3C"/>
    <w:rsid w:val="006F0271"/>
    <w:rsid w:val="006F0630"/>
    <w:rsid w:val="006F0BB9"/>
    <w:rsid w:val="006F0CCC"/>
    <w:rsid w:val="006F1087"/>
    <w:rsid w:val="006F112A"/>
    <w:rsid w:val="006F15B7"/>
    <w:rsid w:val="006F28A4"/>
    <w:rsid w:val="006F28F2"/>
    <w:rsid w:val="006F2C21"/>
    <w:rsid w:val="006F330E"/>
    <w:rsid w:val="006F340E"/>
    <w:rsid w:val="006F3433"/>
    <w:rsid w:val="006F3C25"/>
    <w:rsid w:val="006F47F9"/>
    <w:rsid w:val="006F4A5C"/>
    <w:rsid w:val="006F4DC9"/>
    <w:rsid w:val="006F4E46"/>
    <w:rsid w:val="006F4F17"/>
    <w:rsid w:val="006F551A"/>
    <w:rsid w:val="006F5921"/>
    <w:rsid w:val="006F5DCE"/>
    <w:rsid w:val="006F5E1C"/>
    <w:rsid w:val="006F5E23"/>
    <w:rsid w:val="006F63D4"/>
    <w:rsid w:val="006F63F9"/>
    <w:rsid w:val="006F6946"/>
    <w:rsid w:val="006F6A49"/>
    <w:rsid w:val="006F6B16"/>
    <w:rsid w:val="006F6DC4"/>
    <w:rsid w:val="006F7065"/>
    <w:rsid w:val="006F7944"/>
    <w:rsid w:val="006F7A37"/>
    <w:rsid w:val="00700329"/>
    <w:rsid w:val="00700878"/>
    <w:rsid w:val="0070092A"/>
    <w:rsid w:val="00700A18"/>
    <w:rsid w:val="00700E49"/>
    <w:rsid w:val="00700EA5"/>
    <w:rsid w:val="00701656"/>
    <w:rsid w:val="00701FDD"/>
    <w:rsid w:val="007022DC"/>
    <w:rsid w:val="00702620"/>
    <w:rsid w:val="0070265B"/>
    <w:rsid w:val="00702B78"/>
    <w:rsid w:val="007033C5"/>
    <w:rsid w:val="00703A05"/>
    <w:rsid w:val="00703F56"/>
    <w:rsid w:val="00704068"/>
    <w:rsid w:val="007046F9"/>
    <w:rsid w:val="0070471E"/>
    <w:rsid w:val="007047C6"/>
    <w:rsid w:val="007049B0"/>
    <w:rsid w:val="00704DE6"/>
    <w:rsid w:val="00705210"/>
    <w:rsid w:val="007053EA"/>
    <w:rsid w:val="007058CB"/>
    <w:rsid w:val="00705AAC"/>
    <w:rsid w:val="00705BD5"/>
    <w:rsid w:val="007068B6"/>
    <w:rsid w:val="00706D0A"/>
    <w:rsid w:val="0070764F"/>
    <w:rsid w:val="00710470"/>
    <w:rsid w:val="007105DA"/>
    <w:rsid w:val="00710810"/>
    <w:rsid w:val="00710C4D"/>
    <w:rsid w:val="00711749"/>
    <w:rsid w:val="00711801"/>
    <w:rsid w:val="0071190C"/>
    <w:rsid w:val="00711C05"/>
    <w:rsid w:val="00711D2E"/>
    <w:rsid w:val="00712A56"/>
    <w:rsid w:val="00712C0B"/>
    <w:rsid w:val="007130C8"/>
    <w:rsid w:val="007135C7"/>
    <w:rsid w:val="00713A51"/>
    <w:rsid w:val="00713FB8"/>
    <w:rsid w:val="00714031"/>
    <w:rsid w:val="0071465E"/>
    <w:rsid w:val="00714A12"/>
    <w:rsid w:val="00714B9B"/>
    <w:rsid w:val="0071624A"/>
    <w:rsid w:val="00716316"/>
    <w:rsid w:val="00716432"/>
    <w:rsid w:val="007164F6"/>
    <w:rsid w:val="00716A3A"/>
    <w:rsid w:val="00716BC3"/>
    <w:rsid w:val="007171CD"/>
    <w:rsid w:val="00717DB8"/>
    <w:rsid w:val="00717DDC"/>
    <w:rsid w:val="007201E9"/>
    <w:rsid w:val="0072093C"/>
    <w:rsid w:val="00720A06"/>
    <w:rsid w:val="00720A21"/>
    <w:rsid w:val="00720DF1"/>
    <w:rsid w:val="00720EB0"/>
    <w:rsid w:val="0072157C"/>
    <w:rsid w:val="00721783"/>
    <w:rsid w:val="00721884"/>
    <w:rsid w:val="00721E11"/>
    <w:rsid w:val="007223EA"/>
    <w:rsid w:val="007224A3"/>
    <w:rsid w:val="0072274F"/>
    <w:rsid w:val="0072281B"/>
    <w:rsid w:val="00722871"/>
    <w:rsid w:val="007228E0"/>
    <w:rsid w:val="00722BAC"/>
    <w:rsid w:val="00722C5B"/>
    <w:rsid w:val="0072305F"/>
    <w:rsid w:val="007232A2"/>
    <w:rsid w:val="0072336C"/>
    <w:rsid w:val="00723375"/>
    <w:rsid w:val="007233E3"/>
    <w:rsid w:val="007239D3"/>
    <w:rsid w:val="00723D34"/>
    <w:rsid w:val="00723F32"/>
    <w:rsid w:val="0072431D"/>
    <w:rsid w:val="0072479A"/>
    <w:rsid w:val="00724D46"/>
    <w:rsid w:val="00724F38"/>
    <w:rsid w:val="00725555"/>
    <w:rsid w:val="00725648"/>
    <w:rsid w:val="00725771"/>
    <w:rsid w:val="0072617E"/>
    <w:rsid w:val="0072632A"/>
    <w:rsid w:val="00726369"/>
    <w:rsid w:val="007266BF"/>
    <w:rsid w:val="00726928"/>
    <w:rsid w:val="00726B51"/>
    <w:rsid w:val="007272F2"/>
    <w:rsid w:val="00727737"/>
    <w:rsid w:val="00727B83"/>
    <w:rsid w:val="00727F15"/>
    <w:rsid w:val="00730393"/>
    <w:rsid w:val="00730BA5"/>
    <w:rsid w:val="00730CF0"/>
    <w:rsid w:val="00730E34"/>
    <w:rsid w:val="00731125"/>
    <w:rsid w:val="0073131D"/>
    <w:rsid w:val="00731B86"/>
    <w:rsid w:val="00731CED"/>
    <w:rsid w:val="00731EDA"/>
    <w:rsid w:val="00732144"/>
    <w:rsid w:val="00732FB7"/>
    <w:rsid w:val="007332BD"/>
    <w:rsid w:val="00733344"/>
    <w:rsid w:val="0073397B"/>
    <w:rsid w:val="00733B77"/>
    <w:rsid w:val="00733FC9"/>
    <w:rsid w:val="00734C9C"/>
    <w:rsid w:val="00734CEF"/>
    <w:rsid w:val="00734FB7"/>
    <w:rsid w:val="00735179"/>
    <w:rsid w:val="00735196"/>
    <w:rsid w:val="00735BC7"/>
    <w:rsid w:val="00735EFA"/>
    <w:rsid w:val="0073616B"/>
    <w:rsid w:val="007366A0"/>
    <w:rsid w:val="00736C14"/>
    <w:rsid w:val="00736F2D"/>
    <w:rsid w:val="0073725F"/>
    <w:rsid w:val="007375FE"/>
    <w:rsid w:val="00737722"/>
    <w:rsid w:val="007378C9"/>
    <w:rsid w:val="00737916"/>
    <w:rsid w:val="00737C8C"/>
    <w:rsid w:val="00740B8F"/>
    <w:rsid w:val="00740CB0"/>
    <w:rsid w:val="007413E6"/>
    <w:rsid w:val="00741547"/>
    <w:rsid w:val="0074176A"/>
    <w:rsid w:val="007419C0"/>
    <w:rsid w:val="007429C6"/>
    <w:rsid w:val="0074308C"/>
    <w:rsid w:val="00743BA3"/>
    <w:rsid w:val="00743BFA"/>
    <w:rsid w:val="00743EE4"/>
    <w:rsid w:val="00743F45"/>
    <w:rsid w:val="0074461B"/>
    <w:rsid w:val="00744674"/>
    <w:rsid w:val="00744AF8"/>
    <w:rsid w:val="00744C74"/>
    <w:rsid w:val="00744F19"/>
    <w:rsid w:val="0074514D"/>
    <w:rsid w:val="0074515A"/>
    <w:rsid w:val="0074569F"/>
    <w:rsid w:val="007457C9"/>
    <w:rsid w:val="007458CC"/>
    <w:rsid w:val="00745EB3"/>
    <w:rsid w:val="007463E9"/>
    <w:rsid w:val="007468F7"/>
    <w:rsid w:val="00746934"/>
    <w:rsid w:val="00747490"/>
    <w:rsid w:val="007478E9"/>
    <w:rsid w:val="00747C1E"/>
    <w:rsid w:val="0075026F"/>
    <w:rsid w:val="007505C7"/>
    <w:rsid w:val="00750696"/>
    <w:rsid w:val="007513C2"/>
    <w:rsid w:val="00751652"/>
    <w:rsid w:val="0075184A"/>
    <w:rsid w:val="00751F47"/>
    <w:rsid w:val="007520AC"/>
    <w:rsid w:val="007520FB"/>
    <w:rsid w:val="00752A80"/>
    <w:rsid w:val="0075383E"/>
    <w:rsid w:val="00753969"/>
    <w:rsid w:val="007540E6"/>
    <w:rsid w:val="00754192"/>
    <w:rsid w:val="007546E6"/>
    <w:rsid w:val="007547A6"/>
    <w:rsid w:val="0075494E"/>
    <w:rsid w:val="007550D6"/>
    <w:rsid w:val="007551EC"/>
    <w:rsid w:val="00755594"/>
    <w:rsid w:val="00755903"/>
    <w:rsid w:val="00755B76"/>
    <w:rsid w:val="0075630C"/>
    <w:rsid w:val="00756729"/>
    <w:rsid w:val="00756AD9"/>
    <w:rsid w:val="00757085"/>
    <w:rsid w:val="00757A68"/>
    <w:rsid w:val="007601B7"/>
    <w:rsid w:val="00760391"/>
    <w:rsid w:val="007607DC"/>
    <w:rsid w:val="00760DFA"/>
    <w:rsid w:val="0076117C"/>
    <w:rsid w:val="007619A0"/>
    <w:rsid w:val="00761E3E"/>
    <w:rsid w:val="0076214A"/>
    <w:rsid w:val="007621E9"/>
    <w:rsid w:val="007623C0"/>
    <w:rsid w:val="007624BE"/>
    <w:rsid w:val="00762811"/>
    <w:rsid w:val="00763457"/>
    <w:rsid w:val="007634A0"/>
    <w:rsid w:val="0076371B"/>
    <w:rsid w:val="00763792"/>
    <w:rsid w:val="0076384C"/>
    <w:rsid w:val="0076389F"/>
    <w:rsid w:val="00763C2A"/>
    <w:rsid w:val="007642E0"/>
    <w:rsid w:val="00764598"/>
    <w:rsid w:val="0076463B"/>
    <w:rsid w:val="007647A6"/>
    <w:rsid w:val="00764FD0"/>
    <w:rsid w:val="00765B4B"/>
    <w:rsid w:val="00765E03"/>
    <w:rsid w:val="00765E45"/>
    <w:rsid w:val="0076641C"/>
    <w:rsid w:val="00766663"/>
    <w:rsid w:val="00766BA9"/>
    <w:rsid w:val="00767873"/>
    <w:rsid w:val="00767E91"/>
    <w:rsid w:val="00770B36"/>
    <w:rsid w:val="00770CEC"/>
    <w:rsid w:val="00770D5B"/>
    <w:rsid w:val="00771151"/>
    <w:rsid w:val="00772902"/>
    <w:rsid w:val="00772B96"/>
    <w:rsid w:val="00772C33"/>
    <w:rsid w:val="0077369B"/>
    <w:rsid w:val="0077458D"/>
    <w:rsid w:val="007746FF"/>
    <w:rsid w:val="00774728"/>
    <w:rsid w:val="00774828"/>
    <w:rsid w:val="007748DC"/>
    <w:rsid w:val="00774958"/>
    <w:rsid w:val="00774A23"/>
    <w:rsid w:val="00774F19"/>
    <w:rsid w:val="00774F9B"/>
    <w:rsid w:val="00775200"/>
    <w:rsid w:val="0077577A"/>
    <w:rsid w:val="007758D8"/>
    <w:rsid w:val="00775AEE"/>
    <w:rsid w:val="00775BD8"/>
    <w:rsid w:val="00775F82"/>
    <w:rsid w:val="00776075"/>
    <w:rsid w:val="0077643C"/>
    <w:rsid w:val="00776558"/>
    <w:rsid w:val="00776686"/>
    <w:rsid w:val="007766C5"/>
    <w:rsid w:val="00776909"/>
    <w:rsid w:val="00777084"/>
    <w:rsid w:val="0077792A"/>
    <w:rsid w:val="0078056C"/>
    <w:rsid w:val="00780F99"/>
    <w:rsid w:val="00781074"/>
    <w:rsid w:val="00781228"/>
    <w:rsid w:val="00781BC4"/>
    <w:rsid w:val="00781CDA"/>
    <w:rsid w:val="00782AF5"/>
    <w:rsid w:val="007834DE"/>
    <w:rsid w:val="00783CF7"/>
    <w:rsid w:val="00783F05"/>
    <w:rsid w:val="007840F6"/>
    <w:rsid w:val="00784278"/>
    <w:rsid w:val="00784510"/>
    <w:rsid w:val="0078451D"/>
    <w:rsid w:val="007845FF"/>
    <w:rsid w:val="00784C3C"/>
    <w:rsid w:val="00784EBA"/>
    <w:rsid w:val="00785100"/>
    <w:rsid w:val="00785B98"/>
    <w:rsid w:val="00785C80"/>
    <w:rsid w:val="00786282"/>
    <w:rsid w:val="00786A28"/>
    <w:rsid w:val="00786D2E"/>
    <w:rsid w:val="00787091"/>
    <w:rsid w:val="007870C6"/>
    <w:rsid w:val="007870D9"/>
    <w:rsid w:val="007877DC"/>
    <w:rsid w:val="00787AC3"/>
    <w:rsid w:val="00787D92"/>
    <w:rsid w:val="00787E3E"/>
    <w:rsid w:val="00790077"/>
    <w:rsid w:val="007908E2"/>
    <w:rsid w:val="00790C64"/>
    <w:rsid w:val="00790D52"/>
    <w:rsid w:val="00790EA4"/>
    <w:rsid w:val="00791125"/>
    <w:rsid w:val="007919AC"/>
    <w:rsid w:val="007929E1"/>
    <w:rsid w:val="00792A54"/>
    <w:rsid w:val="00793267"/>
    <w:rsid w:val="007937A2"/>
    <w:rsid w:val="0079424E"/>
    <w:rsid w:val="00794337"/>
    <w:rsid w:val="00794990"/>
    <w:rsid w:val="00794F36"/>
    <w:rsid w:val="007950A8"/>
    <w:rsid w:val="007960C9"/>
    <w:rsid w:val="00796705"/>
    <w:rsid w:val="00796DEC"/>
    <w:rsid w:val="00796F48"/>
    <w:rsid w:val="0079758D"/>
    <w:rsid w:val="0079782E"/>
    <w:rsid w:val="00797949"/>
    <w:rsid w:val="00797DF7"/>
    <w:rsid w:val="007A0211"/>
    <w:rsid w:val="007A028A"/>
    <w:rsid w:val="007A04DD"/>
    <w:rsid w:val="007A0813"/>
    <w:rsid w:val="007A0BC9"/>
    <w:rsid w:val="007A0CDE"/>
    <w:rsid w:val="007A101F"/>
    <w:rsid w:val="007A11B4"/>
    <w:rsid w:val="007A11F2"/>
    <w:rsid w:val="007A1492"/>
    <w:rsid w:val="007A1749"/>
    <w:rsid w:val="007A196A"/>
    <w:rsid w:val="007A20A3"/>
    <w:rsid w:val="007A20EA"/>
    <w:rsid w:val="007A2432"/>
    <w:rsid w:val="007A2C27"/>
    <w:rsid w:val="007A2CB3"/>
    <w:rsid w:val="007A2D36"/>
    <w:rsid w:val="007A2E5E"/>
    <w:rsid w:val="007A3262"/>
    <w:rsid w:val="007A3401"/>
    <w:rsid w:val="007A35B4"/>
    <w:rsid w:val="007A3A67"/>
    <w:rsid w:val="007A40B4"/>
    <w:rsid w:val="007A440B"/>
    <w:rsid w:val="007A49D5"/>
    <w:rsid w:val="007A4B10"/>
    <w:rsid w:val="007A5682"/>
    <w:rsid w:val="007A5898"/>
    <w:rsid w:val="007A6AD8"/>
    <w:rsid w:val="007A6D10"/>
    <w:rsid w:val="007A7047"/>
    <w:rsid w:val="007A7076"/>
    <w:rsid w:val="007A7DD7"/>
    <w:rsid w:val="007B02F5"/>
    <w:rsid w:val="007B05E5"/>
    <w:rsid w:val="007B0799"/>
    <w:rsid w:val="007B0858"/>
    <w:rsid w:val="007B0D11"/>
    <w:rsid w:val="007B0DA0"/>
    <w:rsid w:val="007B0FCF"/>
    <w:rsid w:val="007B11C6"/>
    <w:rsid w:val="007B1459"/>
    <w:rsid w:val="007B1583"/>
    <w:rsid w:val="007B173A"/>
    <w:rsid w:val="007B18B1"/>
    <w:rsid w:val="007B1C24"/>
    <w:rsid w:val="007B1E5D"/>
    <w:rsid w:val="007B1FD6"/>
    <w:rsid w:val="007B20CA"/>
    <w:rsid w:val="007B244F"/>
    <w:rsid w:val="007B260E"/>
    <w:rsid w:val="007B2B6A"/>
    <w:rsid w:val="007B2F5B"/>
    <w:rsid w:val="007B30D1"/>
    <w:rsid w:val="007B332A"/>
    <w:rsid w:val="007B3608"/>
    <w:rsid w:val="007B3A41"/>
    <w:rsid w:val="007B3E00"/>
    <w:rsid w:val="007B3FE1"/>
    <w:rsid w:val="007B3FEC"/>
    <w:rsid w:val="007B423E"/>
    <w:rsid w:val="007B48E3"/>
    <w:rsid w:val="007B4961"/>
    <w:rsid w:val="007B4F1E"/>
    <w:rsid w:val="007B5215"/>
    <w:rsid w:val="007B5338"/>
    <w:rsid w:val="007B5935"/>
    <w:rsid w:val="007B5D5C"/>
    <w:rsid w:val="007B5DAF"/>
    <w:rsid w:val="007B5DE1"/>
    <w:rsid w:val="007B67B1"/>
    <w:rsid w:val="007B7F8E"/>
    <w:rsid w:val="007B7FE9"/>
    <w:rsid w:val="007C0162"/>
    <w:rsid w:val="007C01D8"/>
    <w:rsid w:val="007C0DD5"/>
    <w:rsid w:val="007C0F7D"/>
    <w:rsid w:val="007C1051"/>
    <w:rsid w:val="007C16B5"/>
    <w:rsid w:val="007C17A8"/>
    <w:rsid w:val="007C1BDE"/>
    <w:rsid w:val="007C1C9C"/>
    <w:rsid w:val="007C227B"/>
    <w:rsid w:val="007C27AD"/>
    <w:rsid w:val="007C286F"/>
    <w:rsid w:val="007C3146"/>
    <w:rsid w:val="007C3731"/>
    <w:rsid w:val="007C3DE6"/>
    <w:rsid w:val="007C4282"/>
    <w:rsid w:val="007C4E32"/>
    <w:rsid w:val="007C4E7C"/>
    <w:rsid w:val="007C5240"/>
    <w:rsid w:val="007C5469"/>
    <w:rsid w:val="007C5AEF"/>
    <w:rsid w:val="007C5CD8"/>
    <w:rsid w:val="007C6031"/>
    <w:rsid w:val="007C6140"/>
    <w:rsid w:val="007C655D"/>
    <w:rsid w:val="007C65A8"/>
    <w:rsid w:val="007C6967"/>
    <w:rsid w:val="007C6ADC"/>
    <w:rsid w:val="007C6C95"/>
    <w:rsid w:val="007C6E9F"/>
    <w:rsid w:val="007C703A"/>
    <w:rsid w:val="007C73A7"/>
    <w:rsid w:val="007C7779"/>
    <w:rsid w:val="007C7954"/>
    <w:rsid w:val="007C7C80"/>
    <w:rsid w:val="007C7E04"/>
    <w:rsid w:val="007D09F1"/>
    <w:rsid w:val="007D0EAB"/>
    <w:rsid w:val="007D1331"/>
    <w:rsid w:val="007D1480"/>
    <w:rsid w:val="007D15FA"/>
    <w:rsid w:val="007D1ABD"/>
    <w:rsid w:val="007D1B88"/>
    <w:rsid w:val="007D22EC"/>
    <w:rsid w:val="007D23E6"/>
    <w:rsid w:val="007D25FE"/>
    <w:rsid w:val="007D2895"/>
    <w:rsid w:val="007D30C8"/>
    <w:rsid w:val="007D341F"/>
    <w:rsid w:val="007D3658"/>
    <w:rsid w:val="007D36D0"/>
    <w:rsid w:val="007D3746"/>
    <w:rsid w:val="007D38CC"/>
    <w:rsid w:val="007D397C"/>
    <w:rsid w:val="007D39E5"/>
    <w:rsid w:val="007D3D05"/>
    <w:rsid w:val="007D3DDA"/>
    <w:rsid w:val="007D4280"/>
    <w:rsid w:val="007D44DE"/>
    <w:rsid w:val="007D4539"/>
    <w:rsid w:val="007D46EB"/>
    <w:rsid w:val="007D4701"/>
    <w:rsid w:val="007D471F"/>
    <w:rsid w:val="007D4F5F"/>
    <w:rsid w:val="007D5075"/>
    <w:rsid w:val="007D5114"/>
    <w:rsid w:val="007D6666"/>
    <w:rsid w:val="007D6C21"/>
    <w:rsid w:val="007D74D9"/>
    <w:rsid w:val="007D74E0"/>
    <w:rsid w:val="007D77B5"/>
    <w:rsid w:val="007D799C"/>
    <w:rsid w:val="007D7CEB"/>
    <w:rsid w:val="007D7ECC"/>
    <w:rsid w:val="007E1357"/>
    <w:rsid w:val="007E1A56"/>
    <w:rsid w:val="007E1F13"/>
    <w:rsid w:val="007E1F8B"/>
    <w:rsid w:val="007E20D7"/>
    <w:rsid w:val="007E23AA"/>
    <w:rsid w:val="007E2BEF"/>
    <w:rsid w:val="007E2F16"/>
    <w:rsid w:val="007E3CAF"/>
    <w:rsid w:val="007E3CB2"/>
    <w:rsid w:val="007E4279"/>
    <w:rsid w:val="007E42C8"/>
    <w:rsid w:val="007E466B"/>
    <w:rsid w:val="007E4674"/>
    <w:rsid w:val="007E4E09"/>
    <w:rsid w:val="007E4E2E"/>
    <w:rsid w:val="007E50C9"/>
    <w:rsid w:val="007E5181"/>
    <w:rsid w:val="007E57CD"/>
    <w:rsid w:val="007E5878"/>
    <w:rsid w:val="007E5C20"/>
    <w:rsid w:val="007E64BF"/>
    <w:rsid w:val="007E6A70"/>
    <w:rsid w:val="007E74FE"/>
    <w:rsid w:val="007E77C9"/>
    <w:rsid w:val="007E7A75"/>
    <w:rsid w:val="007E7A8D"/>
    <w:rsid w:val="007F0335"/>
    <w:rsid w:val="007F048E"/>
    <w:rsid w:val="007F0766"/>
    <w:rsid w:val="007F0960"/>
    <w:rsid w:val="007F0C3B"/>
    <w:rsid w:val="007F1451"/>
    <w:rsid w:val="007F152E"/>
    <w:rsid w:val="007F1B54"/>
    <w:rsid w:val="007F2133"/>
    <w:rsid w:val="007F216E"/>
    <w:rsid w:val="007F2485"/>
    <w:rsid w:val="007F3658"/>
    <w:rsid w:val="007F3C8A"/>
    <w:rsid w:val="007F4201"/>
    <w:rsid w:val="007F4AFA"/>
    <w:rsid w:val="007F4E7A"/>
    <w:rsid w:val="007F539C"/>
    <w:rsid w:val="007F60DD"/>
    <w:rsid w:val="007F64AA"/>
    <w:rsid w:val="007F65D2"/>
    <w:rsid w:val="007F6C6B"/>
    <w:rsid w:val="007F70CC"/>
    <w:rsid w:val="007F7288"/>
    <w:rsid w:val="007F732F"/>
    <w:rsid w:val="007F748D"/>
    <w:rsid w:val="007F760E"/>
    <w:rsid w:val="007F7E12"/>
    <w:rsid w:val="00800552"/>
    <w:rsid w:val="00800675"/>
    <w:rsid w:val="008009B5"/>
    <w:rsid w:val="008015DB"/>
    <w:rsid w:val="0080176B"/>
    <w:rsid w:val="00801958"/>
    <w:rsid w:val="008025D9"/>
    <w:rsid w:val="00802733"/>
    <w:rsid w:val="00802C74"/>
    <w:rsid w:val="0080303F"/>
    <w:rsid w:val="008030B1"/>
    <w:rsid w:val="0080336E"/>
    <w:rsid w:val="00803723"/>
    <w:rsid w:val="00803A9E"/>
    <w:rsid w:val="00803B0F"/>
    <w:rsid w:val="00803D8A"/>
    <w:rsid w:val="0080415C"/>
    <w:rsid w:val="00804597"/>
    <w:rsid w:val="0080460D"/>
    <w:rsid w:val="00804678"/>
    <w:rsid w:val="00804A39"/>
    <w:rsid w:val="00804C08"/>
    <w:rsid w:val="00804C7B"/>
    <w:rsid w:val="00804D9B"/>
    <w:rsid w:val="00804E52"/>
    <w:rsid w:val="008050B8"/>
    <w:rsid w:val="00805110"/>
    <w:rsid w:val="0080534B"/>
    <w:rsid w:val="00805368"/>
    <w:rsid w:val="008059DA"/>
    <w:rsid w:val="00805AF1"/>
    <w:rsid w:val="008065EC"/>
    <w:rsid w:val="00806920"/>
    <w:rsid w:val="00806CA8"/>
    <w:rsid w:val="00806E70"/>
    <w:rsid w:val="008071C3"/>
    <w:rsid w:val="00807B9A"/>
    <w:rsid w:val="00807E94"/>
    <w:rsid w:val="0081069A"/>
    <w:rsid w:val="00810969"/>
    <w:rsid w:val="00810D79"/>
    <w:rsid w:val="00810E7E"/>
    <w:rsid w:val="00810F15"/>
    <w:rsid w:val="00811317"/>
    <w:rsid w:val="00811337"/>
    <w:rsid w:val="008118E5"/>
    <w:rsid w:val="00811AE5"/>
    <w:rsid w:val="00811AF3"/>
    <w:rsid w:val="00811C25"/>
    <w:rsid w:val="00811E02"/>
    <w:rsid w:val="00812339"/>
    <w:rsid w:val="008124C7"/>
    <w:rsid w:val="00812816"/>
    <w:rsid w:val="00812AF1"/>
    <w:rsid w:val="00812D12"/>
    <w:rsid w:val="00812DA9"/>
    <w:rsid w:val="008130E6"/>
    <w:rsid w:val="0081313E"/>
    <w:rsid w:val="00813783"/>
    <w:rsid w:val="008137B8"/>
    <w:rsid w:val="00813BA9"/>
    <w:rsid w:val="00813BDA"/>
    <w:rsid w:val="008144A1"/>
    <w:rsid w:val="008145C3"/>
    <w:rsid w:val="008150BA"/>
    <w:rsid w:val="0081568E"/>
    <w:rsid w:val="00815993"/>
    <w:rsid w:val="00815FAB"/>
    <w:rsid w:val="008161CC"/>
    <w:rsid w:val="00816391"/>
    <w:rsid w:val="00816845"/>
    <w:rsid w:val="00817195"/>
    <w:rsid w:val="008179DD"/>
    <w:rsid w:val="00817BAB"/>
    <w:rsid w:val="008202D6"/>
    <w:rsid w:val="008206BD"/>
    <w:rsid w:val="00820997"/>
    <w:rsid w:val="00820C00"/>
    <w:rsid w:val="00820C23"/>
    <w:rsid w:val="00820CD4"/>
    <w:rsid w:val="00821217"/>
    <w:rsid w:val="00821419"/>
    <w:rsid w:val="00821B04"/>
    <w:rsid w:val="008220B6"/>
    <w:rsid w:val="00822A15"/>
    <w:rsid w:val="00822F3F"/>
    <w:rsid w:val="00823486"/>
    <w:rsid w:val="0082383A"/>
    <w:rsid w:val="008240AB"/>
    <w:rsid w:val="00824575"/>
    <w:rsid w:val="00824700"/>
    <w:rsid w:val="008248BF"/>
    <w:rsid w:val="00824C46"/>
    <w:rsid w:val="00825126"/>
    <w:rsid w:val="008251E4"/>
    <w:rsid w:val="00825223"/>
    <w:rsid w:val="00825355"/>
    <w:rsid w:val="00825475"/>
    <w:rsid w:val="0082593B"/>
    <w:rsid w:val="008261C1"/>
    <w:rsid w:val="00826A00"/>
    <w:rsid w:val="00826B82"/>
    <w:rsid w:val="00826F71"/>
    <w:rsid w:val="00826FF4"/>
    <w:rsid w:val="0082720F"/>
    <w:rsid w:val="00827B5A"/>
    <w:rsid w:val="00827C30"/>
    <w:rsid w:val="00827C9A"/>
    <w:rsid w:val="00830B15"/>
    <w:rsid w:val="00830B5F"/>
    <w:rsid w:val="0083174D"/>
    <w:rsid w:val="00831B29"/>
    <w:rsid w:val="00831BF1"/>
    <w:rsid w:val="00831C16"/>
    <w:rsid w:val="00831C78"/>
    <w:rsid w:val="00831CA5"/>
    <w:rsid w:val="00831D71"/>
    <w:rsid w:val="008321E9"/>
    <w:rsid w:val="008321F8"/>
    <w:rsid w:val="00832499"/>
    <w:rsid w:val="008325D3"/>
    <w:rsid w:val="008328C2"/>
    <w:rsid w:val="00832ED5"/>
    <w:rsid w:val="008335BC"/>
    <w:rsid w:val="0083366D"/>
    <w:rsid w:val="00833674"/>
    <w:rsid w:val="0083399E"/>
    <w:rsid w:val="00833BE8"/>
    <w:rsid w:val="00833FC8"/>
    <w:rsid w:val="0083412A"/>
    <w:rsid w:val="00834148"/>
    <w:rsid w:val="008342AA"/>
    <w:rsid w:val="00834A3D"/>
    <w:rsid w:val="00834B65"/>
    <w:rsid w:val="00834DCB"/>
    <w:rsid w:val="00834EC2"/>
    <w:rsid w:val="00835036"/>
    <w:rsid w:val="00835055"/>
    <w:rsid w:val="00835163"/>
    <w:rsid w:val="00835722"/>
    <w:rsid w:val="00835E83"/>
    <w:rsid w:val="00835F61"/>
    <w:rsid w:val="00836346"/>
    <w:rsid w:val="00836641"/>
    <w:rsid w:val="00836A63"/>
    <w:rsid w:val="00837C81"/>
    <w:rsid w:val="00837F66"/>
    <w:rsid w:val="00837F9E"/>
    <w:rsid w:val="0084035D"/>
    <w:rsid w:val="00840899"/>
    <w:rsid w:val="00840E87"/>
    <w:rsid w:val="0084172A"/>
    <w:rsid w:val="00841940"/>
    <w:rsid w:val="00841E1F"/>
    <w:rsid w:val="00841E49"/>
    <w:rsid w:val="00841F3E"/>
    <w:rsid w:val="0084244B"/>
    <w:rsid w:val="0084247D"/>
    <w:rsid w:val="008424F3"/>
    <w:rsid w:val="0084290A"/>
    <w:rsid w:val="00842AF5"/>
    <w:rsid w:val="00842EC8"/>
    <w:rsid w:val="00843081"/>
    <w:rsid w:val="0084320B"/>
    <w:rsid w:val="00843309"/>
    <w:rsid w:val="00843694"/>
    <w:rsid w:val="00843DBE"/>
    <w:rsid w:val="008448E6"/>
    <w:rsid w:val="00844AEC"/>
    <w:rsid w:val="00844CCF"/>
    <w:rsid w:val="0084526F"/>
    <w:rsid w:val="0084577E"/>
    <w:rsid w:val="00845A05"/>
    <w:rsid w:val="00845F55"/>
    <w:rsid w:val="00846101"/>
    <w:rsid w:val="008467C5"/>
    <w:rsid w:val="0084684C"/>
    <w:rsid w:val="00846D50"/>
    <w:rsid w:val="00846F23"/>
    <w:rsid w:val="0084721D"/>
    <w:rsid w:val="00847A8C"/>
    <w:rsid w:val="00847D65"/>
    <w:rsid w:val="00850151"/>
    <w:rsid w:val="00850477"/>
    <w:rsid w:val="00850489"/>
    <w:rsid w:val="008504D7"/>
    <w:rsid w:val="00851094"/>
    <w:rsid w:val="0085126F"/>
    <w:rsid w:val="00851A34"/>
    <w:rsid w:val="00851B9B"/>
    <w:rsid w:val="00851DC1"/>
    <w:rsid w:val="008522D3"/>
    <w:rsid w:val="008529F9"/>
    <w:rsid w:val="00852D72"/>
    <w:rsid w:val="00852DD5"/>
    <w:rsid w:val="00853673"/>
    <w:rsid w:val="00854925"/>
    <w:rsid w:val="00854C28"/>
    <w:rsid w:val="008551F5"/>
    <w:rsid w:val="0085543D"/>
    <w:rsid w:val="008554F1"/>
    <w:rsid w:val="00855502"/>
    <w:rsid w:val="00855541"/>
    <w:rsid w:val="00855A7C"/>
    <w:rsid w:val="00855B66"/>
    <w:rsid w:val="00855C79"/>
    <w:rsid w:val="00855D10"/>
    <w:rsid w:val="00855E4E"/>
    <w:rsid w:val="0085645A"/>
    <w:rsid w:val="00856810"/>
    <w:rsid w:val="00856A47"/>
    <w:rsid w:val="00856AA3"/>
    <w:rsid w:val="0085732C"/>
    <w:rsid w:val="00857DC1"/>
    <w:rsid w:val="00857E1A"/>
    <w:rsid w:val="00857FE6"/>
    <w:rsid w:val="0086044E"/>
    <w:rsid w:val="008604ED"/>
    <w:rsid w:val="0086068A"/>
    <w:rsid w:val="008608F5"/>
    <w:rsid w:val="00860B54"/>
    <w:rsid w:val="00861054"/>
    <w:rsid w:val="008610DD"/>
    <w:rsid w:val="00861310"/>
    <w:rsid w:val="00861331"/>
    <w:rsid w:val="008614EF"/>
    <w:rsid w:val="008618ED"/>
    <w:rsid w:val="00861DFE"/>
    <w:rsid w:val="00862751"/>
    <w:rsid w:val="008628AF"/>
    <w:rsid w:val="00862BA2"/>
    <w:rsid w:val="00862BBA"/>
    <w:rsid w:val="00862C04"/>
    <w:rsid w:val="00862E55"/>
    <w:rsid w:val="008630D8"/>
    <w:rsid w:val="008632A2"/>
    <w:rsid w:val="0086365E"/>
    <w:rsid w:val="00863737"/>
    <w:rsid w:val="00864054"/>
    <w:rsid w:val="00864136"/>
    <w:rsid w:val="0086417D"/>
    <w:rsid w:val="00864302"/>
    <w:rsid w:val="0086455B"/>
    <w:rsid w:val="00864747"/>
    <w:rsid w:val="00864753"/>
    <w:rsid w:val="00864E8D"/>
    <w:rsid w:val="00865348"/>
    <w:rsid w:val="0086590D"/>
    <w:rsid w:val="00865FF6"/>
    <w:rsid w:val="008662CF"/>
    <w:rsid w:val="0086701C"/>
    <w:rsid w:val="00867409"/>
    <w:rsid w:val="00867428"/>
    <w:rsid w:val="0086785A"/>
    <w:rsid w:val="00867D31"/>
    <w:rsid w:val="00867DA4"/>
    <w:rsid w:val="00867E82"/>
    <w:rsid w:val="00867FF9"/>
    <w:rsid w:val="00870316"/>
    <w:rsid w:val="00870519"/>
    <w:rsid w:val="00870530"/>
    <w:rsid w:val="00870719"/>
    <w:rsid w:val="00870E01"/>
    <w:rsid w:val="00871871"/>
    <w:rsid w:val="00872144"/>
    <w:rsid w:val="00872200"/>
    <w:rsid w:val="00872738"/>
    <w:rsid w:val="0087305E"/>
    <w:rsid w:val="0087315B"/>
    <w:rsid w:val="00873275"/>
    <w:rsid w:val="0087339C"/>
    <w:rsid w:val="0087374E"/>
    <w:rsid w:val="00873DB3"/>
    <w:rsid w:val="00873EBA"/>
    <w:rsid w:val="00874123"/>
    <w:rsid w:val="0087412B"/>
    <w:rsid w:val="0087420C"/>
    <w:rsid w:val="00874F53"/>
    <w:rsid w:val="00875087"/>
    <w:rsid w:val="0087591F"/>
    <w:rsid w:val="00875EE1"/>
    <w:rsid w:val="008760BB"/>
    <w:rsid w:val="00876293"/>
    <w:rsid w:val="0087691E"/>
    <w:rsid w:val="00876C4F"/>
    <w:rsid w:val="00876C82"/>
    <w:rsid w:val="00876E27"/>
    <w:rsid w:val="00877171"/>
    <w:rsid w:val="00877783"/>
    <w:rsid w:val="008779EE"/>
    <w:rsid w:val="00877DBB"/>
    <w:rsid w:val="0088001C"/>
    <w:rsid w:val="0088008F"/>
    <w:rsid w:val="0088017A"/>
    <w:rsid w:val="008805C5"/>
    <w:rsid w:val="00880958"/>
    <w:rsid w:val="00881331"/>
    <w:rsid w:val="008818BC"/>
    <w:rsid w:val="00881A93"/>
    <w:rsid w:val="00881B77"/>
    <w:rsid w:val="00881BE2"/>
    <w:rsid w:val="00882244"/>
    <w:rsid w:val="00882397"/>
    <w:rsid w:val="00882500"/>
    <w:rsid w:val="00882E4E"/>
    <w:rsid w:val="008831C2"/>
    <w:rsid w:val="00883217"/>
    <w:rsid w:val="0088393A"/>
    <w:rsid w:val="00883E5E"/>
    <w:rsid w:val="00883F64"/>
    <w:rsid w:val="00883FD0"/>
    <w:rsid w:val="00884030"/>
    <w:rsid w:val="00884625"/>
    <w:rsid w:val="00884AE2"/>
    <w:rsid w:val="00884C8F"/>
    <w:rsid w:val="00884CC4"/>
    <w:rsid w:val="008850B3"/>
    <w:rsid w:val="00885283"/>
    <w:rsid w:val="008853BC"/>
    <w:rsid w:val="00885813"/>
    <w:rsid w:val="00885B73"/>
    <w:rsid w:val="00885E06"/>
    <w:rsid w:val="00886362"/>
    <w:rsid w:val="00886766"/>
    <w:rsid w:val="00887312"/>
    <w:rsid w:val="00887340"/>
    <w:rsid w:val="00887546"/>
    <w:rsid w:val="0088763D"/>
    <w:rsid w:val="00887762"/>
    <w:rsid w:val="00887B7B"/>
    <w:rsid w:val="00887C06"/>
    <w:rsid w:val="00887D7C"/>
    <w:rsid w:val="008907CE"/>
    <w:rsid w:val="008909F1"/>
    <w:rsid w:val="00890A30"/>
    <w:rsid w:val="00890AAA"/>
    <w:rsid w:val="00890C92"/>
    <w:rsid w:val="00890DDF"/>
    <w:rsid w:val="00890EBF"/>
    <w:rsid w:val="00890EDD"/>
    <w:rsid w:val="00891009"/>
    <w:rsid w:val="00891217"/>
    <w:rsid w:val="00891307"/>
    <w:rsid w:val="00891ACE"/>
    <w:rsid w:val="0089265A"/>
    <w:rsid w:val="008928C8"/>
    <w:rsid w:val="00892965"/>
    <w:rsid w:val="00892E2E"/>
    <w:rsid w:val="00893653"/>
    <w:rsid w:val="008938E2"/>
    <w:rsid w:val="008940CE"/>
    <w:rsid w:val="00894131"/>
    <w:rsid w:val="008944D3"/>
    <w:rsid w:val="008951B6"/>
    <w:rsid w:val="00895B20"/>
    <w:rsid w:val="00896455"/>
    <w:rsid w:val="0089667B"/>
    <w:rsid w:val="008968F1"/>
    <w:rsid w:val="0089696F"/>
    <w:rsid w:val="00896E44"/>
    <w:rsid w:val="00896F9C"/>
    <w:rsid w:val="0089705B"/>
    <w:rsid w:val="00897114"/>
    <w:rsid w:val="008974AB"/>
    <w:rsid w:val="00897B6A"/>
    <w:rsid w:val="008A02EA"/>
    <w:rsid w:val="008A03DA"/>
    <w:rsid w:val="008A0A26"/>
    <w:rsid w:val="008A0C5F"/>
    <w:rsid w:val="008A0D1B"/>
    <w:rsid w:val="008A12FD"/>
    <w:rsid w:val="008A16B3"/>
    <w:rsid w:val="008A1A56"/>
    <w:rsid w:val="008A1DDE"/>
    <w:rsid w:val="008A20E3"/>
    <w:rsid w:val="008A225C"/>
    <w:rsid w:val="008A299D"/>
    <w:rsid w:val="008A344B"/>
    <w:rsid w:val="008A37DF"/>
    <w:rsid w:val="008A3C40"/>
    <w:rsid w:val="008A3D49"/>
    <w:rsid w:val="008A3FBE"/>
    <w:rsid w:val="008A3FC6"/>
    <w:rsid w:val="008A445C"/>
    <w:rsid w:val="008A4653"/>
    <w:rsid w:val="008A47A2"/>
    <w:rsid w:val="008A4873"/>
    <w:rsid w:val="008A4B23"/>
    <w:rsid w:val="008A4C4A"/>
    <w:rsid w:val="008A506C"/>
    <w:rsid w:val="008A50D4"/>
    <w:rsid w:val="008A524A"/>
    <w:rsid w:val="008A5419"/>
    <w:rsid w:val="008A5A8A"/>
    <w:rsid w:val="008A5BDD"/>
    <w:rsid w:val="008A6067"/>
    <w:rsid w:val="008A62CD"/>
    <w:rsid w:val="008A65D0"/>
    <w:rsid w:val="008A6664"/>
    <w:rsid w:val="008A679F"/>
    <w:rsid w:val="008A683A"/>
    <w:rsid w:val="008A69CD"/>
    <w:rsid w:val="008A7172"/>
    <w:rsid w:val="008A74C7"/>
    <w:rsid w:val="008A7916"/>
    <w:rsid w:val="008B0156"/>
    <w:rsid w:val="008B0259"/>
    <w:rsid w:val="008B03F7"/>
    <w:rsid w:val="008B0600"/>
    <w:rsid w:val="008B0756"/>
    <w:rsid w:val="008B0E2A"/>
    <w:rsid w:val="008B13DB"/>
    <w:rsid w:val="008B197E"/>
    <w:rsid w:val="008B1E75"/>
    <w:rsid w:val="008B230D"/>
    <w:rsid w:val="008B2AAA"/>
    <w:rsid w:val="008B2D68"/>
    <w:rsid w:val="008B3A4C"/>
    <w:rsid w:val="008B46BB"/>
    <w:rsid w:val="008B4D23"/>
    <w:rsid w:val="008B4F72"/>
    <w:rsid w:val="008B5399"/>
    <w:rsid w:val="008B544B"/>
    <w:rsid w:val="008B5901"/>
    <w:rsid w:val="008B5B2A"/>
    <w:rsid w:val="008B5B9C"/>
    <w:rsid w:val="008B5D27"/>
    <w:rsid w:val="008B6AE7"/>
    <w:rsid w:val="008B7938"/>
    <w:rsid w:val="008B7B79"/>
    <w:rsid w:val="008B7FA3"/>
    <w:rsid w:val="008C05C8"/>
    <w:rsid w:val="008C0604"/>
    <w:rsid w:val="008C0946"/>
    <w:rsid w:val="008C1001"/>
    <w:rsid w:val="008C131F"/>
    <w:rsid w:val="008C1A38"/>
    <w:rsid w:val="008C1F5E"/>
    <w:rsid w:val="008C20AD"/>
    <w:rsid w:val="008C2341"/>
    <w:rsid w:val="008C2497"/>
    <w:rsid w:val="008C25C3"/>
    <w:rsid w:val="008C2628"/>
    <w:rsid w:val="008C2AB3"/>
    <w:rsid w:val="008C2AF2"/>
    <w:rsid w:val="008C2C81"/>
    <w:rsid w:val="008C2F9A"/>
    <w:rsid w:val="008C31B2"/>
    <w:rsid w:val="008C368C"/>
    <w:rsid w:val="008C38F3"/>
    <w:rsid w:val="008C397B"/>
    <w:rsid w:val="008C3EDA"/>
    <w:rsid w:val="008C441B"/>
    <w:rsid w:val="008C46DC"/>
    <w:rsid w:val="008C4B9F"/>
    <w:rsid w:val="008C4DD5"/>
    <w:rsid w:val="008C5EEE"/>
    <w:rsid w:val="008C67C7"/>
    <w:rsid w:val="008C6E0B"/>
    <w:rsid w:val="008C6F81"/>
    <w:rsid w:val="008C72EC"/>
    <w:rsid w:val="008C747F"/>
    <w:rsid w:val="008C75BC"/>
    <w:rsid w:val="008C7BD3"/>
    <w:rsid w:val="008C7D6B"/>
    <w:rsid w:val="008D0B05"/>
    <w:rsid w:val="008D1005"/>
    <w:rsid w:val="008D15BA"/>
    <w:rsid w:val="008D1EEF"/>
    <w:rsid w:val="008D1FDB"/>
    <w:rsid w:val="008D23FB"/>
    <w:rsid w:val="008D27C4"/>
    <w:rsid w:val="008D2DD4"/>
    <w:rsid w:val="008D2FDA"/>
    <w:rsid w:val="008D368D"/>
    <w:rsid w:val="008D3B7A"/>
    <w:rsid w:val="008D3BDA"/>
    <w:rsid w:val="008D4649"/>
    <w:rsid w:val="008D4CEF"/>
    <w:rsid w:val="008D4DBB"/>
    <w:rsid w:val="008D4E4A"/>
    <w:rsid w:val="008D54EF"/>
    <w:rsid w:val="008D555A"/>
    <w:rsid w:val="008D61AF"/>
    <w:rsid w:val="008D64D5"/>
    <w:rsid w:val="008D6F32"/>
    <w:rsid w:val="008D76E1"/>
    <w:rsid w:val="008D790B"/>
    <w:rsid w:val="008D7B3E"/>
    <w:rsid w:val="008D7C6A"/>
    <w:rsid w:val="008E0CC6"/>
    <w:rsid w:val="008E10B6"/>
    <w:rsid w:val="008E1577"/>
    <w:rsid w:val="008E15D4"/>
    <w:rsid w:val="008E1717"/>
    <w:rsid w:val="008E1808"/>
    <w:rsid w:val="008E182A"/>
    <w:rsid w:val="008E1D43"/>
    <w:rsid w:val="008E219A"/>
    <w:rsid w:val="008E2305"/>
    <w:rsid w:val="008E2322"/>
    <w:rsid w:val="008E2A3D"/>
    <w:rsid w:val="008E3833"/>
    <w:rsid w:val="008E3B37"/>
    <w:rsid w:val="008E4070"/>
    <w:rsid w:val="008E469E"/>
    <w:rsid w:val="008E48EA"/>
    <w:rsid w:val="008E4C6D"/>
    <w:rsid w:val="008E54AD"/>
    <w:rsid w:val="008E5777"/>
    <w:rsid w:val="008E5BC8"/>
    <w:rsid w:val="008E629C"/>
    <w:rsid w:val="008E6430"/>
    <w:rsid w:val="008E6DE6"/>
    <w:rsid w:val="008E6FFD"/>
    <w:rsid w:val="008E73A9"/>
    <w:rsid w:val="008E7853"/>
    <w:rsid w:val="008F06EC"/>
    <w:rsid w:val="008F0861"/>
    <w:rsid w:val="008F10C6"/>
    <w:rsid w:val="008F1156"/>
    <w:rsid w:val="008F13C8"/>
    <w:rsid w:val="008F1BA6"/>
    <w:rsid w:val="008F26B0"/>
    <w:rsid w:val="008F26B2"/>
    <w:rsid w:val="008F27BE"/>
    <w:rsid w:val="008F2954"/>
    <w:rsid w:val="008F2E29"/>
    <w:rsid w:val="008F3052"/>
    <w:rsid w:val="008F341D"/>
    <w:rsid w:val="008F3511"/>
    <w:rsid w:val="008F36AB"/>
    <w:rsid w:val="008F3925"/>
    <w:rsid w:val="008F3988"/>
    <w:rsid w:val="008F3C13"/>
    <w:rsid w:val="008F42D1"/>
    <w:rsid w:val="008F4953"/>
    <w:rsid w:val="008F4A6F"/>
    <w:rsid w:val="008F4D7D"/>
    <w:rsid w:val="008F5129"/>
    <w:rsid w:val="008F54CF"/>
    <w:rsid w:val="008F5920"/>
    <w:rsid w:val="008F5C5E"/>
    <w:rsid w:val="008F6184"/>
    <w:rsid w:val="008F646A"/>
    <w:rsid w:val="008F6578"/>
    <w:rsid w:val="008F6AE3"/>
    <w:rsid w:val="008F6E87"/>
    <w:rsid w:val="008F6EC6"/>
    <w:rsid w:val="008F7002"/>
    <w:rsid w:val="0090099C"/>
    <w:rsid w:val="00901649"/>
    <w:rsid w:val="00901845"/>
    <w:rsid w:val="00901FCE"/>
    <w:rsid w:val="009022C3"/>
    <w:rsid w:val="00902465"/>
    <w:rsid w:val="009027AC"/>
    <w:rsid w:val="009031CE"/>
    <w:rsid w:val="00903846"/>
    <w:rsid w:val="009039E4"/>
    <w:rsid w:val="00903B25"/>
    <w:rsid w:val="00903C0B"/>
    <w:rsid w:val="00903DB7"/>
    <w:rsid w:val="00903DDB"/>
    <w:rsid w:val="009045E7"/>
    <w:rsid w:val="00905073"/>
    <w:rsid w:val="009056FA"/>
    <w:rsid w:val="00905945"/>
    <w:rsid w:val="00905A75"/>
    <w:rsid w:val="00905A78"/>
    <w:rsid w:val="009065BF"/>
    <w:rsid w:val="009068CF"/>
    <w:rsid w:val="009069BE"/>
    <w:rsid w:val="00906CEA"/>
    <w:rsid w:val="00906DA2"/>
    <w:rsid w:val="00907005"/>
    <w:rsid w:val="0090711D"/>
    <w:rsid w:val="009071C2"/>
    <w:rsid w:val="0090753A"/>
    <w:rsid w:val="009075A1"/>
    <w:rsid w:val="0091144A"/>
    <w:rsid w:val="009116DF"/>
    <w:rsid w:val="00912048"/>
    <w:rsid w:val="009122ED"/>
    <w:rsid w:val="00912323"/>
    <w:rsid w:val="009126CF"/>
    <w:rsid w:val="00912917"/>
    <w:rsid w:val="00912B91"/>
    <w:rsid w:val="009131CA"/>
    <w:rsid w:val="009132E4"/>
    <w:rsid w:val="0091390D"/>
    <w:rsid w:val="00913A1B"/>
    <w:rsid w:val="00913A1C"/>
    <w:rsid w:val="00913B5B"/>
    <w:rsid w:val="00913F4F"/>
    <w:rsid w:val="00914064"/>
    <w:rsid w:val="00914162"/>
    <w:rsid w:val="00914946"/>
    <w:rsid w:val="00915106"/>
    <w:rsid w:val="009151C5"/>
    <w:rsid w:val="009153D7"/>
    <w:rsid w:val="0091551A"/>
    <w:rsid w:val="00915571"/>
    <w:rsid w:val="00915AE3"/>
    <w:rsid w:val="00915BFA"/>
    <w:rsid w:val="00916425"/>
    <w:rsid w:val="009164B7"/>
    <w:rsid w:val="00916653"/>
    <w:rsid w:val="00917253"/>
    <w:rsid w:val="009177EB"/>
    <w:rsid w:val="009204AD"/>
    <w:rsid w:val="0092078C"/>
    <w:rsid w:val="00920A3F"/>
    <w:rsid w:val="009213EB"/>
    <w:rsid w:val="00921AA5"/>
    <w:rsid w:val="00921D8E"/>
    <w:rsid w:val="009223A1"/>
    <w:rsid w:val="00922643"/>
    <w:rsid w:val="00922D62"/>
    <w:rsid w:val="00922DDD"/>
    <w:rsid w:val="0092313A"/>
    <w:rsid w:val="009231A9"/>
    <w:rsid w:val="009232F7"/>
    <w:rsid w:val="00923348"/>
    <w:rsid w:val="0092337E"/>
    <w:rsid w:val="00923D21"/>
    <w:rsid w:val="00924034"/>
    <w:rsid w:val="0092458D"/>
    <w:rsid w:val="00924A0F"/>
    <w:rsid w:val="00924B58"/>
    <w:rsid w:val="00924D11"/>
    <w:rsid w:val="00925194"/>
    <w:rsid w:val="00925459"/>
    <w:rsid w:val="00925593"/>
    <w:rsid w:val="00925614"/>
    <w:rsid w:val="0092562D"/>
    <w:rsid w:val="0092564D"/>
    <w:rsid w:val="0092581A"/>
    <w:rsid w:val="00925946"/>
    <w:rsid w:val="00925ADF"/>
    <w:rsid w:val="009263B2"/>
    <w:rsid w:val="009263D2"/>
    <w:rsid w:val="0092677B"/>
    <w:rsid w:val="00926ADD"/>
    <w:rsid w:val="00926B52"/>
    <w:rsid w:val="00926CAF"/>
    <w:rsid w:val="00926F12"/>
    <w:rsid w:val="009270D8"/>
    <w:rsid w:val="009279FB"/>
    <w:rsid w:val="00927FB9"/>
    <w:rsid w:val="009300FD"/>
    <w:rsid w:val="009302AA"/>
    <w:rsid w:val="009309FD"/>
    <w:rsid w:val="009313CD"/>
    <w:rsid w:val="00931904"/>
    <w:rsid w:val="00931E32"/>
    <w:rsid w:val="00931E68"/>
    <w:rsid w:val="00931E82"/>
    <w:rsid w:val="00931F60"/>
    <w:rsid w:val="00932300"/>
    <w:rsid w:val="009323B3"/>
    <w:rsid w:val="0093296B"/>
    <w:rsid w:val="0093296D"/>
    <w:rsid w:val="00932995"/>
    <w:rsid w:val="00933468"/>
    <w:rsid w:val="00933897"/>
    <w:rsid w:val="00933CB9"/>
    <w:rsid w:val="00933EDB"/>
    <w:rsid w:val="0093424B"/>
    <w:rsid w:val="00934347"/>
    <w:rsid w:val="0093483F"/>
    <w:rsid w:val="00935257"/>
    <w:rsid w:val="00935502"/>
    <w:rsid w:val="00935A25"/>
    <w:rsid w:val="00935BAD"/>
    <w:rsid w:val="00935CF0"/>
    <w:rsid w:val="00935E0E"/>
    <w:rsid w:val="00936423"/>
    <w:rsid w:val="009364A9"/>
    <w:rsid w:val="00936703"/>
    <w:rsid w:val="009367EC"/>
    <w:rsid w:val="00937203"/>
    <w:rsid w:val="00937370"/>
    <w:rsid w:val="009376DD"/>
    <w:rsid w:val="00937884"/>
    <w:rsid w:val="0093794E"/>
    <w:rsid w:val="00937972"/>
    <w:rsid w:val="00937C51"/>
    <w:rsid w:val="009401F2"/>
    <w:rsid w:val="0094085E"/>
    <w:rsid w:val="0094089D"/>
    <w:rsid w:val="00940D62"/>
    <w:rsid w:val="0094111F"/>
    <w:rsid w:val="0094113F"/>
    <w:rsid w:val="009412CF"/>
    <w:rsid w:val="00941B4A"/>
    <w:rsid w:val="009422FA"/>
    <w:rsid w:val="0094265C"/>
    <w:rsid w:val="00942857"/>
    <w:rsid w:val="00942E31"/>
    <w:rsid w:val="009431F4"/>
    <w:rsid w:val="00943207"/>
    <w:rsid w:val="00943BCC"/>
    <w:rsid w:val="00943E3A"/>
    <w:rsid w:val="00943EF0"/>
    <w:rsid w:val="00944776"/>
    <w:rsid w:val="00944CA4"/>
    <w:rsid w:val="00944DE8"/>
    <w:rsid w:val="00945042"/>
    <w:rsid w:val="0094559B"/>
    <w:rsid w:val="009457F5"/>
    <w:rsid w:val="00945999"/>
    <w:rsid w:val="00945AFB"/>
    <w:rsid w:val="00946381"/>
    <w:rsid w:val="00946553"/>
    <w:rsid w:val="0094687F"/>
    <w:rsid w:val="009473F9"/>
    <w:rsid w:val="00947580"/>
    <w:rsid w:val="009479AA"/>
    <w:rsid w:val="00947F27"/>
    <w:rsid w:val="00947F52"/>
    <w:rsid w:val="00947FF4"/>
    <w:rsid w:val="00950181"/>
    <w:rsid w:val="009502BF"/>
    <w:rsid w:val="00950594"/>
    <w:rsid w:val="009506E9"/>
    <w:rsid w:val="00950759"/>
    <w:rsid w:val="00950873"/>
    <w:rsid w:val="00950A9B"/>
    <w:rsid w:val="00950E75"/>
    <w:rsid w:val="0095123C"/>
    <w:rsid w:val="00951BB9"/>
    <w:rsid w:val="0095277B"/>
    <w:rsid w:val="00952986"/>
    <w:rsid w:val="00952A37"/>
    <w:rsid w:val="009535B6"/>
    <w:rsid w:val="009536BF"/>
    <w:rsid w:val="00954031"/>
    <w:rsid w:val="009540CE"/>
    <w:rsid w:val="00954AF8"/>
    <w:rsid w:val="00954F20"/>
    <w:rsid w:val="00955011"/>
    <w:rsid w:val="00955222"/>
    <w:rsid w:val="009556EB"/>
    <w:rsid w:val="00955894"/>
    <w:rsid w:val="00955B34"/>
    <w:rsid w:val="00955C1F"/>
    <w:rsid w:val="00955C29"/>
    <w:rsid w:val="00955E0C"/>
    <w:rsid w:val="00956400"/>
    <w:rsid w:val="00956A73"/>
    <w:rsid w:val="00956CF0"/>
    <w:rsid w:val="009577C2"/>
    <w:rsid w:val="00957930"/>
    <w:rsid w:val="00957A13"/>
    <w:rsid w:val="00957AF9"/>
    <w:rsid w:val="00957F74"/>
    <w:rsid w:val="00960395"/>
    <w:rsid w:val="009604BE"/>
    <w:rsid w:val="00960C73"/>
    <w:rsid w:val="009610A4"/>
    <w:rsid w:val="009610DB"/>
    <w:rsid w:val="00961B41"/>
    <w:rsid w:val="00961C32"/>
    <w:rsid w:val="00961E5F"/>
    <w:rsid w:val="00961F3A"/>
    <w:rsid w:val="0096296F"/>
    <w:rsid w:val="00962D00"/>
    <w:rsid w:val="00962FEB"/>
    <w:rsid w:val="0096311C"/>
    <w:rsid w:val="009635F2"/>
    <w:rsid w:val="0096363D"/>
    <w:rsid w:val="0096439E"/>
    <w:rsid w:val="00964BAA"/>
    <w:rsid w:val="00964C7A"/>
    <w:rsid w:val="0096517F"/>
    <w:rsid w:val="0096536A"/>
    <w:rsid w:val="0096543D"/>
    <w:rsid w:val="00965B18"/>
    <w:rsid w:val="00965B73"/>
    <w:rsid w:val="00966070"/>
    <w:rsid w:val="00966305"/>
    <w:rsid w:val="0096635C"/>
    <w:rsid w:val="0096647E"/>
    <w:rsid w:val="009669FE"/>
    <w:rsid w:val="00966CF5"/>
    <w:rsid w:val="00967162"/>
    <w:rsid w:val="00967424"/>
    <w:rsid w:val="009674CA"/>
    <w:rsid w:val="009675A3"/>
    <w:rsid w:val="009703E3"/>
    <w:rsid w:val="009703E4"/>
    <w:rsid w:val="00970539"/>
    <w:rsid w:val="009708E0"/>
    <w:rsid w:val="009709D5"/>
    <w:rsid w:val="00970AFB"/>
    <w:rsid w:val="00970B38"/>
    <w:rsid w:val="00970B67"/>
    <w:rsid w:val="00970D7F"/>
    <w:rsid w:val="0097154C"/>
    <w:rsid w:val="00971A64"/>
    <w:rsid w:val="00971AAD"/>
    <w:rsid w:val="00971B37"/>
    <w:rsid w:val="009720CD"/>
    <w:rsid w:val="009721A6"/>
    <w:rsid w:val="009724C6"/>
    <w:rsid w:val="009726BA"/>
    <w:rsid w:val="00972C7C"/>
    <w:rsid w:val="00973301"/>
    <w:rsid w:val="0097386D"/>
    <w:rsid w:val="00973C6A"/>
    <w:rsid w:val="00973DD1"/>
    <w:rsid w:val="00973DFC"/>
    <w:rsid w:val="00974187"/>
    <w:rsid w:val="009750E3"/>
    <w:rsid w:val="00975291"/>
    <w:rsid w:val="00975601"/>
    <w:rsid w:val="009756EA"/>
    <w:rsid w:val="009766C3"/>
    <w:rsid w:val="009768D0"/>
    <w:rsid w:val="00977299"/>
    <w:rsid w:val="0097746D"/>
    <w:rsid w:val="009774C8"/>
    <w:rsid w:val="00977E31"/>
    <w:rsid w:val="00977F3F"/>
    <w:rsid w:val="009806F1"/>
    <w:rsid w:val="009809B6"/>
    <w:rsid w:val="00980BB6"/>
    <w:rsid w:val="00980CF7"/>
    <w:rsid w:val="00980FD7"/>
    <w:rsid w:val="00981523"/>
    <w:rsid w:val="009816A6"/>
    <w:rsid w:val="0098174B"/>
    <w:rsid w:val="00981845"/>
    <w:rsid w:val="00981F31"/>
    <w:rsid w:val="00981F83"/>
    <w:rsid w:val="0098205B"/>
    <w:rsid w:val="00982A47"/>
    <w:rsid w:val="00982E49"/>
    <w:rsid w:val="00983139"/>
    <w:rsid w:val="009835C7"/>
    <w:rsid w:val="00983A22"/>
    <w:rsid w:val="00983BD1"/>
    <w:rsid w:val="009840C2"/>
    <w:rsid w:val="0098476C"/>
    <w:rsid w:val="00984C09"/>
    <w:rsid w:val="00984F14"/>
    <w:rsid w:val="00984F2D"/>
    <w:rsid w:val="00985B3A"/>
    <w:rsid w:val="00986055"/>
    <w:rsid w:val="00986175"/>
    <w:rsid w:val="00986752"/>
    <w:rsid w:val="00986B28"/>
    <w:rsid w:val="00986BA7"/>
    <w:rsid w:val="00986EF1"/>
    <w:rsid w:val="009872A0"/>
    <w:rsid w:val="009879DA"/>
    <w:rsid w:val="00987D13"/>
    <w:rsid w:val="00990286"/>
    <w:rsid w:val="0099029A"/>
    <w:rsid w:val="009903AC"/>
    <w:rsid w:val="009905F6"/>
    <w:rsid w:val="009907DD"/>
    <w:rsid w:val="00990855"/>
    <w:rsid w:val="00990DBF"/>
    <w:rsid w:val="00990DFB"/>
    <w:rsid w:val="00990F7D"/>
    <w:rsid w:val="00991597"/>
    <w:rsid w:val="00991709"/>
    <w:rsid w:val="0099196A"/>
    <w:rsid w:val="009919D5"/>
    <w:rsid w:val="00991B66"/>
    <w:rsid w:val="0099212B"/>
    <w:rsid w:val="0099218E"/>
    <w:rsid w:val="00992772"/>
    <w:rsid w:val="009929D3"/>
    <w:rsid w:val="00992AB6"/>
    <w:rsid w:val="00992B20"/>
    <w:rsid w:val="009935DA"/>
    <w:rsid w:val="00993797"/>
    <w:rsid w:val="00993CAD"/>
    <w:rsid w:val="00993F6F"/>
    <w:rsid w:val="00994013"/>
    <w:rsid w:val="00994252"/>
    <w:rsid w:val="00994542"/>
    <w:rsid w:val="00994980"/>
    <w:rsid w:val="009949D8"/>
    <w:rsid w:val="00994BED"/>
    <w:rsid w:val="00994D82"/>
    <w:rsid w:val="00995187"/>
    <w:rsid w:val="00995FAF"/>
    <w:rsid w:val="00996088"/>
    <w:rsid w:val="009964F6"/>
    <w:rsid w:val="00996C91"/>
    <w:rsid w:val="0099754B"/>
    <w:rsid w:val="00997F15"/>
    <w:rsid w:val="009A0223"/>
    <w:rsid w:val="009A0283"/>
    <w:rsid w:val="009A0304"/>
    <w:rsid w:val="009A0437"/>
    <w:rsid w:val="009A0602"/>
    <w:rsid w:val="009A093E"/>
    <w:rsid w:val="009A11FC"/>
    <w:rsid w:val="009A14BE"/>
    <w:rsid w:val="009A2163"/>
    <w:rsid w:val="009A2289"/>
    <w:rsid w:val="009A2BFC"/>
    <w:rsid w:val="009A3293"/>
    <w:rsid w:val="009A3450"/>
    <w:rsid w:val="009A366F"/>
    <w:rsid w:val="009A416A"/>
    <w:rsid w:val="009A4513"/>
    <w:rsid w:val="009A45F7"/>
    <w:rsid w:val="009A478C"/>
    <w:rsid w:val="009A486D"/>
    <w:rsid w:val="009A4A8B"/>
    <w:rsid w:val="009A4EAD"/>
    <w:rsid w:val="009A5C02"/>
    <w:rsid w:val="009A6338"/>
    <w:rsid w:val="009A651E"/>
    <w:rsid w:val="009A65EC"/>
    <w:rsid w:val="009A66D9"/>
    <w:rsid w:val="009A6BDF"/>
    <w:rsid w:val="009A7102"/>
    <w:rsid w:val="009A7207"/>
    <w:rsid w:val="009A7732"/>
    <w:rsid w:val="009A7A55"/>
    <w:rsid w:val="009A7B60"/>
    <w:rsid w:val="009A7BEF"/>
    <w:rsid w:val="009B0396"/>
    <w:rsid w:val="009B050E"/>
    <w:rsid w:val="009B0724"/>
    <w:rsid w:val="009B08D2"/>
    <w:rsid w:val="009B1ACD"/>
    <w:rsid w:val="009B258D"/>
    <w:rsid w:val="009B267E"/>
    <w:rsid w:val="009B273E"/>
    <w:rsid w:val="009B28FF"/>
    <w:rsid w:val="009B2D82"/>
    <w:rsid w:val="009B2F46"/>
    <w:rsid w:val="009B324D"/>
    <w:rsid w:val="009B4136"/>
    <w:rsid w:val="009B480F"/>
    <w:rsid w:val="009B4E81"/>
    <w:rsid w:val="009B4EED"/>
    <w:rsid w:val="009B5640"/>
    <w:rsid w:val="009B5741"/>
    <w:rsid w:val="009B5845"/>
    <w:rsid w:val="009B59B8"/>
    <w:rsid w:val="009B5D46"/>
    <w:rsid w:val="009B5D6F"/>
    <w:rsid w:val="009B5DB6"/>
    <w:rsid w:val="009B5F38"/>
    <w:rsid w:val="009B61E5"/>
    <w:rsid w:val="009B63D9"/>
    <w:rsid w:val="009B655E"/>
    <w:rsid w:val="009B6977"/>
    <w:rsid w:val="009B69A1"/>
    <w:rsid w:val="009B6BE1"/>
    <w:rsid w:val="009B75C2"/>
    <w:rsid w:val="009C0133"/>
    <w:rsid w:val="009C0421"/>
    <w:rsid w:val="009C0471"/>
    <w:rsid w:val="009C0745"/>
    <w:rsid w:val="009C0E40"/>
    <w:rsid w:val="009C0F31"/>
    <w:rsid w:val="009C11AD"/>
    <w:rsid w:val="009C1311"/>
    <w:rsid w:val="009C2221"/>
    <w:rsid w:val="009C243C"/>
    <w:rsid w:val="009C2947"/>
    <w:rsid w:val="009C2B22"/>
    <w:rsid w:val="009C30AC"/>
    <w:rsid w:val="009C32BC"/>
    <w:rsid w:val="009C38CE"/>
    <w:rsid w:val="009C3AE1"/>
    <w:rsid w:val="009C41AD"/>
    <w:rsid w:val="009C41CD"/>
    <w:rsid w:val="009C4AA6"/>
    <w:rsid w:val="009C4B34"/>
    <w:rsid w:val="009C50D2"/>
    <w:rsid w:val="009C5435"/>
    <w:rsid w:val="009C55DC"/>
    <w:rsid w:val="009C5B86"/>
    <w:rsid w:val="009C6640"/>
    <w:rsid w:val="009C66A2"/>
    <w:rsid w:val="009C6AC8"/>
    <w:rsid w:val="009C6B34"/>
    <w:rsid w:val="009C6F36"/>
    <w:rsid w:val="009C70B0"/>
    <w:rsid w:val="009C70E1"/>
    <w:rsid w:val="009C7C95"/>
    <w:rsid w:val="009C7D4F"/>
    <w:rsid w:val="009C7FD8"/>
    <w:rsid w:val="009D0397"/>
    <w:rsid w:val="009D05C7"/>
    <w:rsid w:val="009D063B"/>
    <w:rsid w:val="009D118F"/>
    <w:rsid w:val="009D1818"/>
    <w:rsid w:val="009D18AD"/>
    <w:rsid w:val="009D1A9A"/>
    <w:rsid w:val="009D1F20"/>
    <w:rsid w:val="009D28E9"/>
    <w:rsid w:val="009D2A74"/>
    <w:rsid w:val="009D314A"/>
    <w:rsid w:val="009D3335"/>
    <w:rsid w:val="009D3730"/>
    <w:rsid w:val="009D3A6F"/>
    <w:rsid w:val="009D497C"/>
    <w:rsid w:val="009D4A6A"/>
    <w:rsid w:val="009D5398"/>
    <w:rsid w:val="009D5FCF"/>
    <w:rsid w:val="009D6335"/>
    <w:rsid w:val="009D6548"/>
    <w:rsid w:val="009D6610"/>
    <w:rsid w:val="009D7173"/>
    <w:rsid w:val="009D719E"/>
    <w:rsid w:val="009D722F"/>
    <w:rsid w:val="009D739A"/>
    <w:rsid w:val="009D73BA"/>
    <w:rsid w:val="009D76FC"/>
    <w:rsid w:val="009D7EA8"/>
    <w:rsid w:val="009E00E9"/>
    <w:rsid w:val="009E0133"/>
    <w:rsid w:val="009E0E08"/>
    <w:rsid w:val="009E147C"/>
    <w:rsid w:val="009E17AF"/>
    <w:rsid w:val="009E1827"/>
    <w:rsid w:val="009E1A44"/>
    <w:rsid w:val="009E2686"/>
    <w:rsid w:val="009E27C1"/>
    <w:rsid w:val="009E2A84"/>
    <w:rsid w:val="009E34F2"/>
    <w:rsid w:val="009E38AE"/>
    <w:rsid w:val="009E38C7"/>
    <w:rsid w:val="009E39E3"/>
    <w:rsid w:val="009E447F"/>
    <w:rsid w:val="009E448D"/>
    <w:rsid w:val="009E4509"/>
    <w:rsid w:val="009E485A"/>
    <w:rsid w:val="009E4895"/>
    <w:rsid w:val="009E4CDB"/>
    <w:rsid w:val="009E4D76"/>
    <w:rsid w:val="009E4E1D"/>
    <w:rsid w:val="009E507B"/>
    <w:rsid w:val="009E5245"/>
    <w:rsid w:val="009E573E"/>
    <w:rsid w:val="009E5A97"/>
    <w:rsid w:val="009E5AAC"/>
    <w:rsid w:val="009E5BA1"/>
    <w:rsid w:val="009E5F19"/>
    <w:rsid w:val="009E65B4"/>
    <w:rsid w:val="009E65FB"/>
    <w:rsid w:val="009E6AEA"/>
    <w:rsid w:val="009E7279"/>
    <w:rsid w:val="009E779D"/>
    <w:rsid w:val="009E779E"/>
    <w:rsid w:val="009F0731"/>
    <w:rsid w:val="009F0A99"/>
    <w:rsid w:val="009F0DBB"/>
    <w:rsid w:val="009F1401"/>
    <w:rsid w:val="009F1405"/>
    <w:rsid w:val="009F1B1A"/>
    <w:rsid w:val="009F1CEC"/>
    <w:rsid w:val="009F21CE"/>
    <w:rsid w:val="009F255F"/>
    <w:rsid w:val="009F2758"/>
    <w:rsid w:val="009F2985"/>
    <w:rsid w:val="009F2E36"/>
    <w:rsid w:val="009F3095"/>
    <w:rsid w:val="009F31B7"/>
    <w:rsid w:val="009F3260"/>
    <w:rsid w:val="009F352A"/>
    <w:rsid w:val="009F382C"/>
    <w:rsid w:val="009F3872"/>
    <w:rsid w:val="009F3A2D"/>
    <w:rsid w:val="009F4038"/>
    <w:rsid w:val="009F43F2"/>
    <w:rsid w:val="009F46CF"/>
    <w:rsid w:val="009F5549"/>
    <w:rsid w:val="009F56B8"/>
    <w:rsid w:val="009F5794"/>
    <w:rsid w:val="009F5AB7"/>
    <w:rsid w:val="009F5F96"/>
    <w:rsid w:val="009F626F"/>
    <w:rsid w:val="009F67B4"/>
    <w:rsid w:val="009F6850"/>
    <w:rsid w:val="009F68D6"/>
    <w:rsid w:val="009F69BA"/>
    <w:rsid w:val="009F6A07"/>
    <w:rsid w:val="009F6EB1"/>
    <w:rsid w:val="009F6F41"/>
    <w:rsid w:val="009F70D0"/>
    <w:rsid w:val="00A00AD2"/>
    <w:rsid w:val="00A00BEB"/>
    <w:rsid w:val="00A00CAF"/>
    <w:rsid w:val="00A01922"/>
    <w:rsid w:val="00A01B23"/>
    <w:rsid w:val="00A02198"/>
    <w:rsid w:val="00A0263E"/>
    <w:rsid w:val="00A02F7A"/>
    <w:rsid w:val="00A03356"/>
    <w:rsid w:val="00A03566"/>
    <w:rsid w:val="00A03C7E"/>
    <w:rsid w:val="00A0421F"/>
    <w:rsid w:val="00A043D5"/>
    <w:rsid w:val="00A043F5"/>
    <w:rsid w:val="00A04739"/>
    <w:rsid w:val="00A04C30"/>
    <w:rsid w:val="00A05DA5"/>
    <w:rsid w:val="00A05F87"/>
    <w:rsid w:val="00A068AE"/>
    <w:rsid w:val="00A06A33"/>
    <w:rsid w:val="00A07D99"/>
    <w:rsid w:val="00A07DC5"/>
    <w:rsid w:val="00A10103"/>
    <w:rsid w:val="00A10293"/>
    <w:rsid w:val="00A102A4"/>
    <w:rsid w:val="00A1036B"/>
    <w:rsid w:val="00A1054F"/>
    <w:rsid w:val="00A1081D"/>
    <w:rsid w:val="00A10F98"/>
    <w:rsid w:val="00A11899"/>
    <w:rsid w:val="00A118C7"/>
    <w:rsid w:val="00A11D6D"/>
    <w:rsid w:val="00A11E83"/>
    <w:rsid w:val="00A11FAA"/>
    <w:rsid w:val="00A121A0"/>
    <w:rsid w:val="00A12398"/>
    <w:rsid w:val="00A12AC2"/>
    <w:rsid w:val="00A12F88"/>
    <w:rsid w:val="00A135D4"/>
    <w:rsid w:val="00A13893"/>
    <w:rsid w:val="00A13F9F"/>
    <w:rsid w:val="00A14132"/>
    <w:rsid w:val="00A14AAE"/>
    <w:rsid w:val="00A15280"/>
    <w:rsid w:val="00A1529F"/>
    <w:rsid w:val="00A153EC"/>
    <w:rsid w:val="00A156A3"/>
    <w:rsid w:val="00A159D9"/>
    <w:rsid w:val="00A15C13"/>
    <w:rsid w:val="00A1615A"/>
    <w:rsid w:val="00A1684F"/>
    <w:rsid w:val="00A16F00"/>
    <w:rsid w:val="00A16FAD"/>
    <w:rsid w:val="00A177A5"/>
    <w:rsid w:val="00A17EFD"/>
    <w:rsid w:val="00A17F00"/>
    <w:rsid w:val="00A20293"/>
    <w:rsid w:val="00A208E5"/>
    <w:rsid w:val="00A21356"/>
    <w:rsid w:val="00A2172B"/>
    <w:rsid w:val="00A21AB1"/>
    <w:rsid w:val="00A23107"/>
    <w:rsid w:val="00A2371B"/>
    <w:rsid w:val="00A23854"/>
    <w:rsid w:val="00A2428A"/>
    <w:rsid w:val="00A24D70"/>
    <w:rsid w:val="00A26133"/>
    <w:rsid w:val="00A26BC8"/>
    <w:rsid w:val="00A26E78"/>
    <w:rsid w:val="00A27080"/>
    <w:rsid w:val="00A2736E"/>
    <w:rsid w:val="00A27411"/>
    <w:rsid w:val="00A2785D"/>
    <w:rsid w:val="00A27BF4"/>
    <w:rsid w:val="00A27C12"/>
    <w:rsid w:val="00A27F15"/>
    <w:rsid w:val="00A3014F"/>
    <w:rsid w:val="00A30967"/>
    <w:rsid w:val="00A3099D"/>
    <w:rsid w:val="00A309EA"/>
    <w:rsid w:val="00A30BF2"/>
    <w:rsid w:val="00A30F59"/>
    <w:rsid w:val="00A31013"/>
    <w:rsid w:val="00A31AA0"/>
    <w:rsid w:val="00A32473"/>
    <w:rsid w:val="00A32A39"/>
    <w:rsid w:val="00A331B6"/>
    <w:rsid w:val="00A3362A"/>
    <w:rsid w:val="00A33A11"/>
    <w:rsid w:val="00A33AA5"/>
    <w:rsid w:val="00A33BE9"/>
    <w:rsid w:val="00A33C64"/>
    <w:rsid w:val="00A347ED"/>
    <w:rsid w:val="00A34855"/>
    <w:rsid w:val="00A34E51"/>
    <w:rsid w:val="00A35B40"/>
    <w:rsid w:val="00A35D67"/>
    <w:rsid w:val="00A367B6"/>
    <w:rsid w:val="00A37244"/>
    <w:rsid w:val="00A374CE"/>
    <w:rsid w:val="00A37A7E"/>
    <w:rsid w:val="00A37B7C"/>
    <w:rsid w:val="00A37D01"/>
    <w:rsid w:val="00A37E01"/>
    <w:rsid w:val="00A40293"/>
    <w:rsid w:val="00A40506"/>
    <w:rsid w:val="00A40598"/>
    <w:rsid w:val="00A40780"/>
    <w:rsid w:val="00A40BA8"/>
    <w:rsid w:val="00A4130C"/>
    <w:rsid w:val="00A419FF"/>
    <w:rsid w:val="00A41B91"/>
    <w:rsid w:val="00A41F46"/>
    <w:rsid w:val="00A4207C"/>
    <w:rsid w:val="00A42263"/>
    <w:rsid w:val="00A422FA"/>
    <w:rsid w:val="00A426C6"/>
    <w:rsid w:val="00A429D0"/>
    <w:rsid w:val="00A42A45"/>
    <w:rsid w:val="00A42CD9"/>
    <w:rsid w:val="00A4343B"/>
    <w:rsid w:val="00A43655"/>
    <w:rsid w:val="00A4389B"/>
    <w:rsid w:val="00A43A61"/>
    <w:rsid w:val="00A43CE1"/>
    <w:rsid w:val="00A43DC2"/>
    <w:rsid w:val="00A43E78"/>
    <w:rsid w:val="00A4404A"/>
    <w:rsid w:val="00A44737"/>
    <w:rsid w:val="00A44AE9"/>
    <w:rsid w:val="00A44F93"/>
    <w:rsid w:val="00A45064"/>
    <w:rsid w:val="00A456FC"/>
    <w:rsid w:val="00A45854"/>
    <w:rsid w:val="00A45A97"/>
    <w:rsid w:val="00A45ABB"/>
    <w:rsid w:val="00A46D10"/>
    <w:rsid w:val="00A471F0"/>
    <w:rsid w:val="00A47375"/>
    <w:rsid w:val="00A47981"/>
    <w:rsid w:val="00A47E45"/>
    <w:rsid w:val="00A50380"/>
    <w:rsid w:val="00A50519"/>
    <w:rsid w:val="00A5097F"/>
    <w:rsid w:val="00A50E29"/>
    <w:rsid w:val="00A511AD"/>
    <w:rsid w:val="00A512F8"/>
    <w:rsid w:val="00A51319"/>
    <w:rsid w:val="00A51328"/>
    <w:rsid w:val="00A516A7"/>
    <w:rsid w:val="00A52036"/>
    <w:rsid w:val="00A52433"/>
    <w:rsid w:val="00A52757"/>
    <w:rsid w:val="00A52995"/>
    <w:rsid w:val="00A52C9D"/>
    <w:rsid w:val="00A52DA3"/>
    <w:rsid w:val="00A52F11"/>
    <w:rsid w:val="00A52F44"/>
    <w:rsid w:val="00A537B0"/>
    <w:rsid w:val="00A5404C"/>
    <w:rsid w:val="00A54240"/>
    <w:rsid w:val="00A548B9"/>
    <w:rsid w:val="00A55602"/>
    <w:rsid w:val="00A558D5"/>
    <w:rsid w:val="00A55EAF"/>
    <w:rsid w:val="00A5600D"/>
    <w:rsid w:val="00A56345"/>
    <w:rsid w:val="00A56989"/>
    <w:rsid w:val="00A570A7"/>
    <w:rsid w:val="00A57992"/>
    <w:rsid w:val="00A579AF"/>
    <w:rsid w:val="00A57CC0"/>
    <w:rsid w:val="00A6060E"/>
    <w:rsid w:val="00A60B01"/>
    <w:rsid w:val="00A60DDA"/>
    <w:rsid w:val="00A60FB1"/>
    <w:rsid w:val="00A61149"/>
    <w:rsid w:val="00A615A5"/>
    <w:rsid w:val="00A6192F"/>
    <w:rsid w:val="00A61EAE"/>
    <w:rsid w:val="00A620FA"/>
    <w:rsid w:val="00A6237F"/>
    <w:rsid w:val="00A6290D"/>
    <w:rsid w:val="00A62F44"/>
    <w:rsid w:val="00A6388D"/>
    <w:rsid w:val="00A63B5B"/>
    <w:rsid w:val="00A64E10"/>
    <w:rsid w:val="00A64F5B"/>
    <w:rsid w:val="00A65BEE"/>
    <w:rsid w:val="00A65C27"/>
    <w:rsid w:val="00A66243"/>
    <w:rsid w:val="00A664B6"/>
    <w:rsid w:val="00A66814"/>
    <w:rsid w:val="00A66898"/>
    <w:rsid w:val="00A66BEA"/>
    <w:rsid w:val="00A673A7"/>
    <w:rsid w:val="00A701F6"/>
    <w:rsid w:val="00A7069C"/>
    <w:rsid w:val="00A7120F"/>
    <w:rsid w:val="00A7296B"/>
    <w:rsid w:val="00A7299A"/>
    <w:rsid w:val="00A72FA1"/>
    <w:rsid w:val="00A736CC"/>
    <w:rsid w:val="00A7397A"/>
    <w:rsid w:val="00A74311"/>
    <w:rsid w:val="00A74E7D"/>
    <w:rsid w:val="00A7514A"/>
    <w:rsid w:val="00A757D4"/>
    <w:rsid w:val="00A758C6"/>
    <w:rsid w:val="00A76069"/>
    <w:rsid w:val="00A7613C"/>
    <w:rsid w:val="00A7632A"/>
    <w:rsid w:val="00A763C0"/>
    <w:rsid w:val="00A7650C"/>
    <w:rsid w:val="00A77382"/>
    <w:rsid w:val="00A77398"/>
    <w:rsid w:val="00A77518"/>
    <w:rsid w:val="00A77B28"/>
    <w:rsid w:val="00A77B8A"/>
    <w:rsid w:val="00A80231"/>
    <w:rsid w:val="00A80483"/>
    <w:rsid w:val="00A80496"/>
    <w:rsid w:val="00A806FC"/>
    <w:rsid w:val="00A80CA2"/>
    <w:rsid w:val="00A81981"/>
    <w:rsid w:val="00A8212C"/>
    <w:rsid w:val="00A82153"/>
    <w:rsid w:val="00A8264E"/>
    <w:rsid w:val="00A82892"/>
    <w:rsid w:val="00A82FAD"/>
    <w:rsid w:val="00A839EF"/>
    <w:rsid w:val="00A83B58"/>
    <w:rsid w:val="00A83BC6"/>
    <w:rsid w:val="00A83E18"/>
    <w:rsid w:val="00A8422A"/>
    <w:rsid w:val="00A845BB"/>
    <w:rsid w:val="00A848A7"/>
    <w:rsid w:val="00A84F31"/>
    <w:rsid w:val="00A85554"/>
    <w:rsid w:val="00A8567B"/>
    <w:rsid w:val="00A85C59"/>
    <w:rsid w:val="00A865D5"/>
    <w:rsid w:val="00A8682A"/>
    <w:rsid w:val="00A86C3D"/>
    <w:rsid w:val="00A8724F"/>
    <w:rsid w:val="00A87776"/>
    <w:rsid w:val="00A877B0"/>
    <w:rsid w:val="00A87996"/>
    <w:rsid w:val="00A87B64"/>
    <w:rsid w:val="00A90330"/>
    <w:rsid w:val="00A90572"/>
    <w:rsid w:val="00A9092D"/>
    <w:rsid w:val="00A90998"/>
    <w:rsid w:val="00A90AEB"/>
    <w:rsid w:val="00A9119F"/>
    <w:rsid w:val="00A9128F"/>
    <w:rsid w:val="00A9132E"/>
    <w:rsid w:val="00A916DE"/>
    <w:rsid w:val="00A916F6"/>
    <w:rsid w:val="00A91E02"/>
    <w:rsid w:val="00A924B9"/>
    <w:rsid w:val="00A9251C"/>
    <w:rsid w:val="00A92EA2"/>
    <w:rsid w:val="00A93433"/>
    <w:rsid w:val="00A93546"/>
    <w:rsid w:val="00A93AFB"/>
    <w:rsid w:val="00A93D86"/>
    <w:rsid w:val="00A93E17"/>
    <w:rsid w:val="00A9404E"/>
    <w:rsid w:val="00A94082"/>
    <w:rsid w:val="00A941C2"/>
    <w:rsid w:val="00A942EC"/>
    <w:rsid w:val="00A947CB"/>
    <w:rsid w:val="00A94CD1"/>
    <w:rsid w:val="00A94CFB"/>
    <w:rsid w:val="00A95229"/>
    <w:rsid w:val="00A95A50"/>
    <w:rsid w:val="00A95C13"/>
    <w:rsid w:val="00A95E2D"/>
    <w:rsid w:val="00A96561"/>
    <w:rsid w:val="00A96CBC"/>
    <w:rsid w:val="00A96D3D"/>
    <w:rsid w:val="00A97094"/>
    <w:rsid w:val="00A97151"/>
    <w:rsid w:val="00A976E6"/>
    <w:rsid w:val="00A9786E"/>
    <w:rsid w:val="00A97942"/>
    <w:rsid w:val="00A97969"/>
    <w:rsid w:val="00A979DC"/>
    <w:rsid w:val="00A97F96"/>
    <w:rsid w:val="00AA0190"/>
    <w:rsid w:val="00AA0BD4"/>
    <w:rsid w:val="00AA0CB7"/>
    <w:rsid w:val="00AA0CEB"/>
    <w:rsid w:val="00AA14F3"/>
    <w:rsid w:val="00AA2682"/>
    <w:rsid w:val="00AA3E92"/>
    <w:rsid w:val="00AA4035"/>
    <w:rsid w:val="00AA48A4"/>
    <w:rsid w:val="00AA4CD2"/>
    <w:rsid w:val="00AA4E5C"/>
    <w:rsid w:val="00AA5181"/>
    <w:rsid w:val="00AA542B"/>
    <w:rsid w:val="00AA5490"/>
    <w:rsid w:val="00AA54CA"/>
    <w:rsid w:val="00AA55BC"/>
    <w:rsid w:val="00AA573B"/>
    <w:rsid w:val="00AA5C2F"/>
    <w:rsid w:val="00AA5C81"/>
    <w:rsid w:val="00AA5ECF"/>
    <w:rsid w:val="00AA610C"/>
    <w:rsid w:val="00AA6459"/>
    <w:rsid w:val="00AA702B"/>
    <w:rsid w:val="00AA7313"/>
    <w:rsid w:val="00AB01B4"/>
    <w:rsid w:val="00AB065C"/>
    <w:rsid w:val="00AB0A55"/>
    <w:rsid w:val="00AB0BFD"/>
    <w:rsid w:val="00AB0C78"/>
    <w:rsid w:val="00AB11BB"/>
    <w:rsid w:val="00AB1D13"/>
    <w:rsid w:val="00AB1D28"/>
    <w:rsid w:val="00AB23A7"/>
    <w:rsid w:val="00AB271C"/>
    <w:rsid w:val="00AB29E8"/>
    <w:rsid w:val="00AB2E9E"/>
    <w:rsid w:val="00AB2F4C"/>
    <w:rsid w:val="00AB3028"/>
    <w:rsid w:val="00AB3474"/>
    <w:rsid w:val="00AB3602"/>
    <w:rsid w:val="00AB3B7A"/>
    <w:rsid w:val="00AB3E29"/>
    <w:rsid w:val="00AB431D"/>
    <w:rsid w:val="00AB46D2"/>
    <w:rsid w:val="00AB4AE0"/>
    <w:rsid w:val="00AB58C2"/>
    <w:rsid w:val="00AB5A58"/>
    <w:rsid w:val="00AB6097"/>
    <w:rsid w:val="00AB6242"/>
    <w:rsid w:val="00AB6A2F"/>
    <w:rsid w:val="00AB6B44"/>
    <w:rsid w:val="00AB7435"/>
    <w:rsid w:val="00AB765D"/>
    <w:rsid w:val="00AB77DC"/>
    <w:rsid w:val="00AC0322"/>
    <w:rsid w:val="00AC0550"/>
    <w:rsid w:val="00AC087D"/>
    <w:rsid w:val="00AC0E59"/>
    <w:rsid w:val="00AC15E2"/>
    <w:rsid w:val="00AC2091"/>
    <w:rsid w:val="00AC21B1"/>
    <w:rsid w:val="00AC2B53"/>
    <w:rsid w:val="00AC2B9F"/>
    <w:rsid w:val="00AC2DE5"/>
    <w:rsid w:val="00AC3079"/>
    <w:rsid w:val="00AC360C"/>
    <w:rsid w:val="00AC3BCF"/>
    <w:rsid w:val="00AC3C8E"/>
    <w:rsid w:val="00AC4128"/>
    <w:rsid w:val="00AC4235"/>
    <w:rsid w:val="00AC4756"/>
    <w:rsid w:val="00AC4CFA"/>
    <w:rsid w:val="00AC54C7"/>
    <w:rsid w:val="00AC5755"/>
    <w:rsid w:val="00AC6143"/>
    <w:rsid w:val="00AC680C"/>
    <w:rsid w:val="00AC690E"/>
    <w:rsid w:val="00AC69BD"/>
    <w:rsid w:val="00AC69F8"/>
    <w:rsid w:val="00AC728F"/>
    <w:rsid w:val="00AC7312"/>
    <w:rsid w:val="00AC7582"/>
    <w:rsid w:val="00AC7AF7"/>
    <w:rsid w:val="00AC7B7A"/>
    <w:rsid w:val="00AC7D64"/>
    <w:rsid w:val="00AC7E91"/>
    <w:rsid w:val="00AC7ED8"/>
    <w:rsid w:val="00AD0145"/>
    <w:rsid w:val="00AD046E"/>
    <w:rsid w:val="00AD04AB"/>
    <w:rsid w:val="00AD098B"/>
    <w:rsid w:val="00AD0D0C"/>
    <w:rsid w:val="00AD0D1D"/>
    <w:rsid w:val="00AD12DA"/>
    <w:rsid w:val="00AD230A"/>
    <w:rsid w:val="00AD2624"/>
    <w:rsid w:val="00AD2648"/>
    <w:rsid w:val="00AD2672"/>
    <w:rsid w:val="00AD27C2"/>
    <w:rsid w:val="00AD2AC4"/>
    <w:rsid w:val="00AD3123"/>
    <w:rsid w:val="00AD3382"/>
    <w:rsid w:val="00AD40CA"/>
    <w:rsid w:val="00AD418B"/>
    <w:rsid w:val="00AD4B4E"/>
    <w:rsid w:val="00AD4C15"/>
    <w:rsid w:val="00AD4D93"/>
    <w:rsid w:val="00AD4F0F"/>
    <w:rsid w:val="00AD5047"/>
    <w:rsid w:val="00AD50ED"/>
    <w:rsid w:val="00AD5150"/>
    <w:rsid w:val="00AD542B"/>
    <w:rsid w:val="00AD55A9"/>
    <w:rsid w:val="00AD5982"/>
    <w:rsid w:val="00AD5D58"/>
    <w:rsid w:val="00AD61F4"/>
    <w:rsid w:val="00AD6203"/>
    <w:rsid w:val="00AD656C"/>
    <w:rsid w:val="00AD69C3"/>
    <w:rsid w:val="00AD7305"/>
    <w:rsid w:val="00AD7346"/>
    <w:rsid w:val="00AD7605"/>
    <w:rsid w:val="00AD7898"/>
    <w:rsid w:val="00AD7E6A"/>
    <w:rsid w:val="00AE02D2"/>
    <w:rsid w:val="00AE07D4"/>
    <w:rsid w:val="00AE07E4"/>
    <w:rsid w:val="00AE1629"/>
    <w:rsid w:val="00AE1822"/>
    <w:rsid w:val="00AE1AFE"/>
    <w:rsid w:val="00AE1D7B"/>
    <w:rsid w:val="00AE2887"/>
    <w:rsid w:val="00AE29FB"/>
    <w:rsid w:val="00AE33E8"/>
    <w:rsid w:val="00AE38FB"/>
    <w:rsid w:val="00AE39DA"/>
    <w:rsid w:val="00AE3ACA"/>
    <w:rsid w:val="00AE3BF3"/>
    <w:rsid w:val="00AE3D68"/>
    <w:rsid w:val="00AE3DF3"/>
    <w:rsid w:val="00AE3FCF"/>
    <w:rsid w:val="00AE400A"/>
    <w:rsid w:val="00AE40EE"/>
    <w:rsid w:val="00AE4702"/>
    <w:rsid w:val="00AE4886"/>
    <w:rsid w:val="00AE4EEB"/>
    <w:rsid w:val="00AE5175"/>
    <w:rsid w:val="00AE5A58"/>
    <w:rsid w:val="00AE5FF0"/>
    <w:rsid w:val="00AE654B"/>
    <w:rsid w:val="00AE67FF"/>
    <w:rsid w:val="00AE6AA8"/>
    <w:rsid w:val="00AE7178"/>
    <w:rsid w:val="00AE7198"/>
    <w:rsid w:val="00AE7BC1"/>
    <w:rsid w:val="00AE7F1A"/>
    <w:rsid w:val="00AE7FAC"/>
    <w:rsid w:val="00AF05D7"/>
    <w:rsid w:val="00AF0782"/>
    <w:rsid w:val="00AF07A9"/>
    <w:rsid w:val="00AF0824"/>
    <w:rsid w:val="00AF0A61"/>
    <w:rsid w:val="00AF17CB"/>
    <w:rsid w:val="00AF18A3"/>
    <w:rsid w:val="00AF1B1C"/>
    <w:rsid w:val="00AF1BC8"/>
    <w:rsid w:val="00AF1D78"/>
    <w:rsid w:val="00AF1DB6"/>
    <w:rsid w:val="00AF1F12"/>
    <w:rsid w:val="00AF2356"/>
    <w:rsid w:val="00AF24BE"/>
    <w:rsid w:val="00AF2C52"/>
    <w:rsid w:val="00AF36C2"/>
    <w:rsid w:val="00AF39F3"/>
    <w:rsid w:val="00AF3B41"/>
    <w:rsid w:val="00AF45E6"/>
    <w:rsid w:val="00AF4A08"/>
    <w:rsid w:val="00AF4B60"/>
    <w:rsid w:val="00AF4D85"/>
    <w:rsid w:val="00AF4E0E"/>
    <w:rsid w:val="00AF52E8"/>
    <w:rsid w:val="00AF55F8"/>
    <w:rsid w:val="00AF5AE4"/>
    <w:rsid w:val="00AF5BA7"/>
    <w:rsid w:val="00AF5EFC"/>
    <w:rsid w:val="00AF60E2"/>
    <w:rsid w:val="00AF6298"/>
    <w:rsid w:val="00AF637B"/>
    <w:rsid w:val="00AF6542"/>
    <w:rsid w:val="00AF654D"/>
    <w:rsid w:val="00AF67BF"/>
    <w:rsid w:val="00AF67DC"/>
    <w:rsid w:val="00AF6D1B"/>
    <w:rsid w:val="00AF7106"/>
    <w:rsid w:val="00AF7C1F"/>
    <w:rsid w:val="00B000AF"/>
    <w:rsid w:val="00B003B4"/>
    <w:rsid w:val="00B008B9"/>
    <w:rsid w:val="00B00BFB"/>
    <w:rsid w:val="00B014C8"/>
    <w:rsid w:val="00B018AE"/>
    <w:rsid w:val="00B01A39"/>
    <w:rsid w:val="00B03130"/>
    <w:rsid w:val="00B0340C"/>
    <w:rsid w:val="00B0363A"/>
    <w:rsid w:val="00B03D4B"/>
    <w:rsid w:val="00B04050"/>
    <w:rsid w:val="00B04320"/>
    <w:rsid w:val="00B04722"/>
    <w:rsid w:val="00B04A96"/>
    <w:rsid w:val="00B04B02"/>
    <w:rsid w:val="00B04B65"/>
    <w:rsid w:val="00B04F63"/>
    <w:rsid w:val="00B04FCB"/>
    <w:rsid w:val="00B05A19"/>
    <w:rsid w:val="00B0601B"/>
    <w:rsid w:val="00B06D8A"/>
    <w:rsid w:val="00B07205"/>
    <w:rsid w:val="00B078AA"/>
    <w:rsid w:val="00B079E7"/>
    <w:rsid w:val="00B10657"/>
    <w:rsid w:val="00B10F2F"/>
    <w:rsid w:val="00B116F4"/>
    <w:rsid w:val="00B11AAF"/>
    <w:rsid w:val="00B11C08"/>
    <w:rsid w:val="00B11C81"/>
    <w:rsid w:val="00B11E35"/>
    <w:rsid w:val="00B120AD"/>
    <w:rsid w:val="00B1214C"/>
    <w:rsid w:val="00B121C4"/>
    <w:rsid w:val="00B12556"/>
    <w:rsid w:val="00B128E1"/>
    <w:rsid w:val="00B12B6E"/>
    <w:rsid w:val="00B12C55"/>
    <w:rsid w:val="00B139D8"/>
    <w:rsid w:val="00B13AF9"/>
    <w:rsid w:val="00B13C43"/>
    <w:rsid w:val="00B143F8"/>
    <w:rsid w:val="00B145B2"/>
    <w:rsid w:val="00B15540"/>
    <w:rsid w:val="00B1582C"/>
    <w:rsid w:val="00B163E5"/>
    <w:rsid w:val="00B16692"/>
    <w:rsid w:val="00B16C58"/>
    <w:rsid w:val="00B17602"/>
    <w:rsid w:val="00B176FF"/>
    <w:rsid w:val="00B17B37"/>
    <w:rsid w:val="00B17C4A"/>
    <w:rsid w:val="00B17F41"/>
    <w:rsid w:val="00B17F8A"/>
    <w:rsid w:val="00B20157"/>
    <w:rsid w:val="00B20178"/>
    <w:rsid w:val="00B20776"/>
    <w:rsid w:val="00B20885"/>
    <w:rsid w:val="00B209C3"/>
    <w:rsid w:val="00B20C0D"/>
    <w:rsid w:val="00B20CD3"/>
    <w:rsid w:val="00B20EA9"/>
    <w:rsid w:val="00B21235"/>
    <w:rsid w:val="00B215EE"/>
    <w:rsid w:val="00B217CE"/>
    <w:rsid w:val="00B2224E"/>
    <w:rsid w:val="00B229CE"/>
    <w:rsid w:val="00B2367B"/>
    <w:rsid w:val="00B23E0E"/>
    <w:rsid w:val="00B24215"/>
    <w:rsid w:val="00B242C4"/>
    <w:rsid w:val="00B245EF"/>
    <w:rsid w:val="00B24661"/>
    <w:rsid w:val="00B2466F"/>
    <w:rsid w:val="00B248FC"/>
    <w:rsid w:val="00B24EFA"/>
    <w:rsid w:val="00B2539A"/>
    <w:rsid w:val="00B25727"/>
    <w:rsid w:val="00B25AEF"/>
    <w:rsid w:val="00B265E0"/>
    <w:rsid w:val="00B26D14"/>
    <w:rsid w:val="00B27A0A"/>
    <w:rsid w:val="00B27C5B"/>
    <w:rsid w:val="00B27E19"/>
    <w:rsid w:val="00B27E70"/>
    <w:rsid w:val="00B30011"/>
    <w:rsid w:val="00B30256"/>
    <w:rsid w:val="00B30483"/>
    <w:rsid w:val="00B30579"/>
    <w:rsid w:val="00B309CF"/>
    <w:rsid w:val="00B30C28"/>
    <w:rsid w:val="00B312FF"/>
    <w:rsid w:val="00B31346"/>
    <w:rsid w:val="00B3190F"/>
    <w:rsid w:val="00B31AE8"/>
    <w:rsid w:val="00B31D05"/>
    <w:rsid w:val="00B31FA1"/>
    <w:rsid w:val="00B32385"/>
    <w:rsid w:val="00B32B3D"/>
    <w:rsid w:val="00B32B67"/>
    <w:rsid w:val="00B32BB0"/>
    <w:rsid w:val="00B32F1E"/>
    <w:rsid w:val="00B33028"/>
    <w:rsid w:val="00B3357F"/>
    <w:rsid w:val="00B34120"/>
    <w:rsid w:val="00B3430C"/>
    <w:rsid w:val="00B346EA"/>
    <w:rsid w:val="00B34965"/>
    <w:rsid w:val="00B34C7F"/>
    <w:rsid w:val="00B350EE"/>
    <w:rsid w:val="00B3511F"/>
    <w:rsid w:val="00B35388"/>
    <w:rsid w:val="00B35900"/>
    <w:rsid w:val="00B35BF5"/>
    <w:rsid w:val="00B35F6F"/>
    <w:rsid w:val="00B36143"/>
    <w:rsid w:val="00B36AF4"/>
    <w:rsid w:val="00B37278"/>
    <w:rsid w:val="00B37536"/>
    <w:rsid w:val="00B37869"/>
    <w:rsid w:val="00B407C0"/>
    <w:rsid w:val="00B413D5"/>
    <w:rsid w:val="00B41660"/>
    <w:rsid w:val="00B417AD"/>
    <w:rsid w:val="00B4192A"/>
    <w:rsid w:val="00B41E54"/>
    <w:rsid w:val="00B42138"/>
    <w:rsid w:val="00B421CF"/>
    <w:rsid w:val="00B421F3"/>
    <w:rsid w:val="00B42565"/>
    <w:rsid w:val="00B428AE"/>
    <w:rsid w:val="00B429FB"/>
    <w:rsid w:val="00B435DB"/>
    <w:rsid w:val="00B437A5"/>
    <w:rsid w:val="00B43A02"/>
    <w:rsid w:val="00B43A23"/>
    <w:rsid w:val="00B4400D"/>
    <w:rsid w:val="00B440B7"/>
    <w:rsid w:val="00B447E4"/>
    <w:rsid w:val="00B4482F"/>
    <w:rsid w:val="00B44A86"/>
    <w:rsid w:val="00B44B96"/>
    <w:rsid w:val="00B45806"/>
    <w:rsid w:val="00B45CEE"/>
    <w:rsid w:val="00B45F21"/>
    <w:rsid w:val="00B46090"/>
    <w:rsid w:val="00B46142"/>
    <w:rsid w:val="00B464CE"/>
    <w:rsid w:val="00B47051"/>
    <w:rsid w:val="00B47447"/>
    <w:rsid w:val="00B47761"/>
    <w:rsid w:val="00B47937"/>
    <w:rsid w:val="00B479E3"/>
    <w:rsid w:val="00B47D02"/>
    <w:rsid w:val="00B47D4E"/>
    <w:rsid w:val="00B50270"/>
    <w:rsid w:val="00B506A0"/>
    <w:rsid w:val="00B5081E"/>
    <w:rsid w:val="00B50D7D"/>
    <w:rsid w:val="00B50EF3"/>
    <w:rsid w:val="00B50F43"/>
    <w:rsid w:val="00B50FE7"/>
    <w:rsid w:val="00B51094"/>
    <w:rsid w:val="00B51101"/>
    <w:rsid w:val="00B51CF6"/>
    <w:rsid w:val="00B51FAF"/>
    <w:rsid w:val="00B527FD"/>
    <w:rsid w:val="00B52A85"/>
    <w:rsid w:val="00B52CB8"/>
    <w:rsid w:val="00B53003"/>
    <w:rsid w:val="00B5309F"/>
    <w:rsid w:val="00B54783"/>
    <w:rsid w:val="00B5489A"/>
    <w:rsid w:val="00B54C75"/>
    <w:rsid w:val="00B54CCC"/>
    <w:rsid w:val="00B54D2E"/>
    <w:rsid w:val="00B54DAB"/>
    <w:rsid w:val="00B55743"/>
    <w:rsid w:val="00B55BA5"/>
    <w:rsid w:val="00B56132"/>
    <w:rsid w:val="00B56817"/>
    <w:rsid w:val="00B568F9"/>
    <w:rsid w:val="00B56942"/>
    <w:rsid w:val="00B5694C"/>
    <w:rsid w:val="00B56D66"/>
    <w:rsid w:val="00B5721C"/>
    <w:rsid w:val="00B60099"/>
    <w:rsid w:val="00B604E1"/>
    <w:rsid w:val="00B60539"/>
    <w:rsid w:val="00B6091A"/>
    <w:rsid w:val="00B60DB0"/>
    <w:rsid w:val="00B6156A"/>
    <w:rsid w:val="00B61598"/>
    <w:rsid w:val="00B61633"/>
    <w:rsid w:val="00B61944"/>
    <w:rsid w:val="00B61D0A"/>
    <w:rsid w:val="00B61F96"/>
    <w:rsid w:val="00B621CF"/>
    <w:rsid w:val="00B622B3"/>
    <w:rsid w:val="00B62670"/>
    <w:rsid w:val="00B62B7F"/>
    <w:rsid w:val="00B62D25"/>
    <w:rsid w:val="00B6317B"/>
    <w:rsid w:val="00B639F8"/>
    <w:rsid w:val="00B63A9D"/>
    <w:rsid w:val="00B63C74"/>
    <w:rsid w:val="00B63CCB"/>
    <w:rsid w:val="00B63F8E"/>
    <w:rsid w:val="00B649FC"/>
    <w:rsid w:val="00B64AAC"/>
    <w:rsid w:val="00B64FD4"/>
    <w:rsid w:val="00B65106"/>
    <w:rsid w:val="00B6569D"/>
    <w:rsid w:val="00B657B6"/>
    <w:rsid w:val="00B658B0"/>
    <w:rsid w:val="00B65F82"/>
    <w:rsid w:val="00B66BF1"/>
    <w:rsid w:val="00B6792C"/>
    <w:rsid w:val="00B70237"/>
    <w:rsid w:val="00B7030E"/>
    <w:rsid w:val="00B7056F"/>
    <w:rsid w:val="00B70BDC"/>
    <w:rsid w:val="00B70C50"/>
    <w:rsid w:val="00B70FAA"/>
    <w:rsid w:val="00B71286"/>
    <w:rsid w:val="00B7198A"/>
    <w:rsid w:val="00B71B43"/>
    <w:rsid w:val="00B71D7B"/>
    <w:rsid w:val="00B72352"/>
    <w:rsid w:val="00B7285E"/>
    <w:rsid w:val="00B72B50"/>
    <w:rsid w:val="00B72C4E"/>
    <w:rsid w:val="00B73288"/>
    <w:rsid w:val="00B7391D"/>
    <w:rsid w:val="00B7398B"/>
    <w:rsid w:val="00B743E6"/>
    <w:rsid w:val="00B7444D"/>
    <w:rsid w:val="00B74BB6"/>
    <w:rsid w:val="00B74E9D"/>
    <w:rsid w:val="00B7518C"/>
    <w:rsid w:val="00B75663"/>
    <w:rsid w:val="00B757C6"/>
    <w:rsid w:val="00B7583D"/>
    <w:rsid w:val="00B75A52"/>
    <w:rsid w:val="00B75C4C"/>
    <w:rsid w:val="00B75C5F"/>
    <w:rsid w:val="00B762AD"/>
    <w:rsid w:val="00B769D7"/>
    <w:rsid w:val="00B76AA6"/>
    <w:rsid w:val="00B771EE"/>
    <w:rsid w:val="00B77222"/>
    <w:rsid w:val="00B77565"/>
    <w:rsid w:val="00B77942"/>
    <w:rsid w:val="00B779AB"/>
    <w:rsid w:val="00B77CF3"/>
    <w:rsid w:val="00B8016C"/>
    <w:rsid w:val="00B8087D"/>
    <w:rsid w:val="00B808AF"/>
    <w:rsid w:val="00B80D46"/>
    <w:rsid w:val="00B814A2"/>
    <w:rsid w:val="00B814D4"/>
    <w:rsid w:val="00B8197B"/>
    <w:rsid w:val="00B81E26"/>
    <w:rsid w:val="00B826B7"/>
    <w:rsid w:val="00B82A70"/>
    <w:rsid w:val="00B835DE"/>
    <w:rsid w:val="00B83901"/>
    <w:rsid w:val="00B83994"/>
    <w:rsid w:val="00B83C86"/>
    <w:rsid w:val="00B83F18"/>
    <w:rsid w:val="00B84061"/>
    <w:rsid w:val="00B84590"/>
    <w:rsid w:val="00B84ADF"/>
    <w:rsid w:val="00B84DAB"/>
    <w:rsid w:val="00B85181"/>
    <w:rsid w:val="00B852ED"/>
    <w:rsid w:val="00B85C4B"/>
    <w:rsid w:val="00B85F7C"/>
    <w:rsid w:val="00B8638F"/>
    <w:rsid w:val="00B869F9"/>
    <w:rsid w:val="00B86D28"/>
    <w:rsid w:val="00B87443"/>
    <w:rsid w:val="00B8782C"/>
    <w:rsid w:val="00B87AC8"/>
    <w:rsid w:val="00B87CC4"/>
    <w:rsid w:val="00B87F20"/>
    <w:rsid w:val="00B908B0"/>
    <w:rsid w:val="00B90E52"/>
    <w:rsid w:val="00B92727"/>
    <w:rsid w:val="00B92DCE"/>
    <w:rsid w:val="00B93355"/>
    <w:rsid w:val="00B93A58"/>
    <w:rsid w:val="00B93D3C"/>
    <w:rsid w:val="00B947BE"/>
    <w:rsid w:val="00B94966"/>
    <w:rsid w:val="00B94974"/>
    <w:rsid w:val="00B949D4"/>
    <w:rsid w:val="00B949DD"/>
    <w:rsid w:val="00B94ABE"/>
    <w:rsid w:val="00B94AF0"/>
    <w:rsid w:val="00B94FDD"/>
    <w:rsid w:val="00B95520"/>
    <w:rsid w:val="00B9564F"/>
    <w:rsid w:val="00B95AFE"/>
    <w:rsid w:val="00B95D24"/>
    <w:rsid w:val="00B969F6"/>
    <w:rsid w:val="00B96F9F"/>
    <w:rsid w:val="00B9749B"/>
    <w:rsid w:val="00B97A11"/>
    <w:rsid w:val="00B97CA8"/>
    <w:rsid w:val="00B97E2A"/>
    <w:rsid w:val="00BA0062"/>
    <w:rsid w:val="00BA05FB"/>
    <w:rsid w:val="00BA0BD3"/>
    <w:rsid w:val="00BA0C75"/>
    <w:rsid w:val="00BA0DBE"/>
    <w:rsid w:val="00BA1750"/>
    <w:rsid w:val="00BA1A48"/>
    <w:rsid w:val="00BA1C1C"/>
    <w:rsid w:val="00BA1DA6"/>
    <w:rsid w:val="00BA1EA0"/>
    <w:rsid w:val="00BA2089"/>
    <w:rsid w:val="00BA2DA3"/>
    <w:rsid w:val="00BA3030"/>
    <w:rsid w:val="00BA30BD"/>
    <w:rsid w:val="00BA3117"/>
    <w:rsid w:val="00BA4555"/>
    <w:rsid w:val="00BA4A91"/>
    <w:rsid w:val="00BA4AA7"/>
    <w:rsid w:val="00BA5054"/>
    <w:rsid w:val="00BA51C9"/>
    <w:rsid w:val="00BA530A"/>
    <w:rsid w:val="00BA560E"/>
    <w:rsid w:val="00BA58D6"/>
    <w:rsid w:val="00BA60C1"/>
    <w:rsid w:val="00BA6305"/>
    <w:rsid w:val="00BA6A3C"/>
    <w:rsid w:val="00BA6AEB"/>
    <w:rsid w:val="00BA6B69"/>
    <w:rsid w:val="00BA6FB0"/>
    <w:rsid w:val="00BA736A"/>
    <w:rsid w:val="00BA7516"/>
    <w:rsid w:val="00BA7643"/>
    <w:rsid w:val="00BA775C"/>
    <w:rsid w:val="00BA79B6"/>
    <w:rsid w:val="00BA7AC2"/>
    <w:rsid w:val="00BA7C3C"/>
    <w:rsid w:val="00BA7FFA"/>
    <w:rsid w:val="00BB038B"/>
    <w:rsid w:val="00BB03DD"/>
    <w:rsid w:val="00BB079A"/>
    <w:rsid w:val="00BB0829"/>
    <w:rsid w:val="00BB0876"/>
    <w:rsid w:val="00BB0A21"/>
    <w:rsid w:val="00BB10A4"/>
    <w:rsid w:val="00BB1EE3"/>
    <w:rsid w:val="00BB2771"/>
    <w:rsid w:val="00BB3127"/>
    <w:rsid w:val="00BB328C"/>
    <w:rsid w:val="00BB339B"/>
    <w:rsid w:val="00BB35A7"/>
    <w:rsid w:val="00BB3896"/>
    <w:rsid w:val="00BB4078"/>
    <w:rsid w:val="00BB43D6"/>
    <w:rsid w:val="00BB52C3"/>
    <w:rsid w:val="00BB5791"/>
    <w:rsid w:val="00BB5918"/>
    <w:rsid w:val="00BB59BE"/>
    <w:rsid w:val="00BB5EA6"/>
    <w:rsid w:val="00BB6180"/>
    <w:rsid w:val="00BB633C"/>
    <w:rsid w:val="00BB64AC"/>
    <w:rsid w:val="00BB69B6"/>
    <w:rsid w:val="00BB6BF3"/>
    <w:rsid w:val="00BB6DC5"/>
    <w:rsid w:val="00BB6E86"/>
    <w:rsid w:val="00BB6F9B"/>
    <w:rsid w:val="00BB76D8"/>
    <w:rsid w:val="00BB78CC"/>
    <w:rsid w:val="00BB7E4D"/>
    <w:rsid w:val="00BB7EED"/>
    <w:rsid w:val="00BB7F53"/>
    <w:rsid w:val="00BC02F2"/>
    <w:rsid w:val="00BC050D"/>
    <w:rsid w:val="00BC097E"/>
    <w:rsid w:val="00BC0CEB"/>
    <w:rsid w:val="00BC0DC3"/>
    <w:rsid w:val="00BC0E1D"/>
    <w:rsid w:val="00BC1541"/>
    <w:rsid w:val="00BC1933"/>
    <w:rsid w:val="00BC1F52"/>
    <w:rsid w:val="00BC2015"/>
    <w:rsid w:val="00BC20AB"/>
    <w:rsid w:val="00BC2153"/>
    <w:rsid w:val="00BC2417"/>
    <w:rsid w:val="00BC2474"/>
    <w:rsid w:val="00BC28A2"/>
    <w:rsid w:val="00BC2C54"/>
    <w:rsid w:val="00BC2F88"/>
    <w:rsid w:val="00BC2FC4"/>
    <w:rsid w:val="00BC32B3"/>
    <w:rsid w:val="00BC361D"/>
    <w:rsid w:val="00BC4503"/>
    <w:rsid w:val="00BC47B9"/>
    <w:rsid w:val="00BC5190"/>
    <w:rsid w:val="00BC5726"/>
    <w:rsid w:val="00BC58FD"/>
    <w:rsid w:val="00BC5BEF"/>
    <w:rsid w:val="00BC6210"/>
    <w:rsid w:val="00BC6E62"/>
    <w:rsid w:val="00BC70D9"/>
    <w:rsid w:val="00BC7456"/>
    <w:rsid w:val="00BD0372"/>
    <w:rsid w:val="00BD06CD"/>
    <w:rsid w:val="00BD0722"/>
    <w:rsid w:val="00BD0CA7"/>
    <w:rsid w:val="00BD1B6D"/>
    <w:rsid w:val="00BD1E8B"/>
    <w:rsid w:val="00BD2AB5"/>
    <w:rsid w:val="00BD2D5F"/>
    <w:rsid w:val="00BD2F39"/>
    <w:rsid w:val="00BD2FB1"/>
    <w:rsid w:val="00BD327B"/>
    <w:rsid w:val="00BD3817"/>
    <w:rsid w:val="00BD3C72"/>
    <w:rsid w:val="00BD4A69"/>
    <w:rsid w:val="00BD4DE5"/>
    <w:rsid w:val="00BD5207"/>
    <w:rsid w:val="00BD5272"/>
    <w:rsid w:val="00BD5515"/>
    <w:rsid w:val="00BD5606"/>
    <w:rsid w:val="00BD5650"/>
    <w:rsid w:val="00BD587C"/>
    <w:rsid w:val="00BD6639"/>
    <w:rsid w:val="00BD6908"/>
    <w:rsid w:val="00BD6D7E"/>
    <w:rsid w:val="00BD7363"/>
    <w:rsid w:val="00BD73AF"/>
    <w:rsid w:val="00BD76C5"/>
    <w:rsid w:val="00BD772B"/>
    <w:rsid w:val="00BD7954"/>
    <w:rsid w:val="00BD79CD"/>
    <w:rsid w:val="00BD7B50"/>
    <w:rsid w:val="00BD7C04"/>
    <w:rsid w:val="00BE0A67"/>
    <w:rsid w:val="00BE0C23"/>
    <w:rsid w:val="00BE0D90"/>
    <w:rsid w:val="00BE0F53"/>
    <w:rsid w:val="00BE1006"/>
    <w:rsid w:val="00BE146E"/>
    <w:rsid w:val="00BE1738"/>
    <w:rsid w:val="00BE18DA"/>
    <w:rsid w:val="00BE19BC"/>
    <w:rsid w:val="00BE1C2E"/>
    <w:rsid w:val="00BE1C5D"/>
    <w:rsid w:val="00BE21BF"/>
    <w:rsid w:val="00BE238C"/>
    <w:rsid w:val="00BE2685"/>
    <w:rsid w:val="00BE30F0"/>
    <w:rsid w:val="00BE3432"/>
    <w:rsid w:val="00BE388B"/>
    <w:rsid w:val="00BE3900"/>
    <w:rsid w:val="00BE3D74"/>
    <w:rsid w:val="00BE44C4"/>
    <w:rsid w:val="00BE458D"/>
    <w:rsid w:val="00BE4CC0"/>
    <w:rsid w:val="00BE4E1B"/>
    <w:rsid w:val="00BE53F3"/>
    <w:rsid w:val="00BE5BD2"/>
    <w:rsid w:val="00BE6043"/>
    <w:rsid w:val="00BE63C6"/>
    <w:rsid w:val="00BE66B3"/>
    <w:rsid w:val="00BE6E8C"/>
    <w:rsid w:val="00BE6F7B"/>
    <w:rsid w:val="00BE6FB1"/>
    <w:rsid w:val="00BE7017"/>
    <w:rsid w:val="00BE71FB"/>
    <w:rsid w:val="00BE7FE8"/>
    <w:rsid w:val="00BF0292"/>
    <w:rsid w:val="00BF0C31"/>
    <w:rsid w:val="00BF0DDE"/>
    <w:rsid w:val="00BF1029"/>
    <w:rsid w:val="00BF1662"/>
    <w:rsid w:val="00BF2223"/>
    <w:rsid w:val="00BF2888"/>
    <w:rsid w:val="00BF352C"/>
    <w:rsid w:val="00BF3E26"/>
    <w:rsid w:val="00BF40AD"/>
    <w:rsid w:val="00BF42AE"/>
    <w:rsid w:val="00BF47AE"/>
    <w:rsid w:val="00BF48AE"/>
    <w:rsid w:val="00BF4C43"/>
    <w:rsid w:val="00BF56AE"/>
    <w:rsid w:val="00BF5897"/>
    <w:rsid w:val="00BF59BB"/>
    <w:rsid w:val="00BF5A1A"/>
    <w:rsid w:val="00BF5E79"/>
    <w:rsid w:val="00BF6567"/>
    <w:rsid w:val="00BF65BC"/>
    <w:rsid w:val="00BF6783"/>
    <w:rsid w:val="00BF6905"/>
    <w:rsid w:val="00BF69D0"/>
    <w:rsid w:val="00BF6EE7"/>
    <w:rsid w:val="00BF72B5"/>
    <w:rsid w:val="00BF7455"/>
    <w:rsid w:val="00BF7C4A"/>
    <w:rsid w:val="00BF7CA1"/>
    <w:rsid w:val="00BF7F8D"/>
    <w:rsid w:val="00C00006"/>
    <w:rsid w:val="00C00347"/>
    <w:rsid w:val="00C008BD"/>
    <w:rsid w:val="00C00E53"/>
    <w:rsid w:val="00C00F33"/>
    <w:rsid w:val="00C01BCB"/>
    <w:rsid w:val="00C01C59"/>
    <w:rsid w:val="00C01D6C"/>
    <w:rsid w:val="00C0236F"/>
    <w:rsid w:val="00C02735"/>
    <w:rsid w:val="00C028A2"/>
    <w:rsid w:val="00C02B03"/>
    <w:rsid w:val="00C0300F"/>
    <w:rsid w:val="00C0398E"/>
    <w:rsid w:val="00C04576"/>
    <w:rsid w:val="00C04587"/>
    <w:rsid w:val="00C04C49"/>
    <w:rsid w:val="00C04E01"/>
    <w:rsid w:val="00C0545B"/>
    <w:rsid w:val="00C05C37"/>
    <w:rsid w:val="00C05DD8"/>
    <w:rsid w:val="00C05EAE"/>
    <w:rsid w:val="00C05F15"/>
    <w:rsid w:val="00C0639D"/>
    <w:rsid w:val="00C067F3"/>
    <w:rsid w:val="00C06AB7"/>
    <w:rsid w:val="00C06C77"/>
    <w:rsid w:val="00C06C89"/>
    <w:rsid w:val="00C07477"/>
    <w:rsid w:val="00C07A23"/>
    <w:rsid w:val="00C10995"/>
    <w:rsid w:val="00C109D6"/>
    <w:rsid w:val="00C10BEC"/>
    <w:rsid w:val="00C1107E"/>
    <w:rsid w:val="00C11433"/>
    <w:rsid w:val="00C1156B"/>
    <w:rsid w:val="00C1249C"/>
    <w:rsid w:val="00C12698"/>
    <w:rsid w:val="00C12ACC"/>
    <w:rsid w:val="00C12CEA"/>
    <w:rsid w:val="00C12D9A"/>
    <w:rsid w:val="00C1330B"/>
    <w:rsid w:val="00C13515"/>
    <w:rsid w:val="00C13BDB"/>
    <w:rsid w:val="00C1410B"/>
    <w:rsid w:val="00C142CC"/>
    <w:rsid w:val="00C142D9"/>
    <w:rsid w:val="00C14683"/>
    <w:rsid w:val="00C14F74"/>
    <w:rsid w:val="00C15323"/>
    <w:rsid w:val="00C1582C"/>
    <w:rsid w:val="00C15AE4"/>
    <w:rsid w:val="00C163BE"/>
    <w:rsid w:val="00C165B0"/>
    <w:rsid w:val="00C16780"/>
    <w:rsid w:val="00C17679"/>
    <w:rsid w:val="00C179DB"/>
    <w:rsid w:val="00C17D52"/>
    <w:rsid w:val="00C17FE3"/>
    <w:rsid w:val="00C200D2"/>
    <w:rsid w:val="00C20373"/>
    <w:rsid w:val="00C204E8"/>
    <w:rsid w:val="00C2052C"/>
    <w:rsid w:val="00C20576"/>
    <w:rsid w:val="00C20A58"/>
    <w:rsid w:val="00C20E81"/>
    <w:rsid w:val="00C21114"/>
    <w:rsid w:val="00C215DE"/>
    <w:rsid w:val="00C21E61"/>
    <w:rsid w:val="00C220ED"/>
    <w:rsid w:val="00C22873"/>
    <w:rsid w:val="00C22903"/>
    <w:rsid w:val="00C22E91"/>
    <w:rsid w:val="00C2387E"/>
    <w:rsid w:val="00C239EF"/>
    <w:rsid w:val="00C23CF6"/>
    <w:rsid w:val="00C24575"/>
    <w:rsid w:val="00C249C3"/>
    <w:rsid w:val="00C25267"/>
    <w:rsid w:val="00C252C2"/>
    <w:rsid w:val="00C26136"/>
    <w:rsid w:val="00C26E8C"/>
    <w:rsid w:val="00C2702D"/>
    <w:rsid w:val="00C27221"/>
    <w:rsid w:val="00C277CD"/>
    <w:rsid w:val="00C27904"/>
    <w:rsid w:val="00C27917"/>
    <w:rsid w:val="00C27ADE"/>
    <w:rsid w:val="00C27B46"/>
    <w:rsid w:val="00C27D4A"/>
    <w:rsid w:val="00C30511"/>
    <w:rsid w:val="00C30B1A"/>
    <w:rsid w:val="00C30F5D"/>
    <w:rsid w:val="00C30FA3"/>
    <w:rsid w:val="00C310F3"/>
    <w:rsid w:val="00C313F0"/>
    <w:rsid w:val="00C31406"/>
    <w:rsid w:val="00C3195C"/>
    <w:rsid w:val="00C319A1"/>
    <w:rsid w:val="00C319B8"/>
    <w:rsid w:val="00C31C77"/>
    <w:rsid w:val="00C31F72"/>
    <w:rsid w:val="00C32006"/>
    <w:rsid w:val="00C32048"/>
    <w:rsid w:val="00C326D2"/>
    <w:rsid w:val="00C3277E"/>
    <w:rsid w:val="00C328BA"/>
    <w:rsid w:val="00C32BC2"/>
    <w:rsid w:val="00C33292"/>
    <w:rsid w:val="00C33562"/>
    <w:rsid w:val="00C33DDE"/>
    <w:rsid w:val="00C34846"/>
    <w:rsid w:val="00C34B7D"/>
    <w:rsid w:val="00C34D8E"/>
    <w:rsid w:val="00C34EE6"/>
    <w:rsid w:val="00C35329"/>
    <w:rsid w:val="00C35692"/>
    <w:rsid w:val="00C35A43"/>
    <w:rsid w:val="00C35BFF"/>
    <w:rsid w:val="00C35D15"/>
    <w:rsid w:val="00C360E9"/>
    <w:rsid w:val="00C364C5"/>
    <w:rsid w:val="00C36E4F"/>
    <w:rsid w:val="00C3700C"/>
    <w:rsid w:val="00C3704B"/>
    <w:rsid w:val="00C37070"/>
    <w:rsid w:val="00C373C8"/>
    <w:rsid w:val="00C37A5B"/>
    <w:rsid w:val="00C405BF"/>
    <w:rsid w:val="00C4092C"/>
    <w:rsid w:val="00C40C7C"/>
    <w:rsid w:val="00C41002"/>
    <w:rsid w:val="00C412A0"/>
    <w:rsid w:val="00C4154F"/>
    <w:rsid w:val="00C41669"/>
    <w:rsid w:val="00C416CA"/>
    <w:rsid w:val="00C417CD"/>
    <w:rsid w:val="00C41A3C"/>
    <w:rsid w:val="00C41C9A"/>
    <w:rsid w:val="00C424C5"/>
    <w:rsid w:val="00C42CE8"/>
    <w:rsid w:val="00C43701"/>
    <w:rsid w:val="00C43905"/>
    <w:rsid w:val="00C44058"/>
    <w:rsid w:val="00C44263"/>
    <w:rsid w:val="00C442F7"/>
    <w:rsid w:val="00C44404"/>
    <w:rsid w:val="00C44BAB"/>
    <w:rsid w:val="00C451B0"/>
    <w:rsid w:val="00C451CB"/>
    <w:rsid w:val="00C45217"/>
    <w:rsid w:val="00C4543A"/>
    <w:rsid w:val="00C45B77"/>
    <w:rsid w:val="00C45CE3"/>
    <w:rsid w:val="00C45D4E"/>
    <w:rsid w:val="00C45F57"/>
    <w:rsid w:val="00C45FE4"/>
    <w:rsid w:val="00C45FFD"/>
    <w:rsid w:val="00C460E4"/>
    <w:rsid w:val="00C46B00"/>
    <w:rsid w:val="00C46D05"/>
    <w:rsid w:val="00C47573"/>
    <w:rsid w:val="00C47622"/>
    <w:rsid w:val="00C478F7"/>
    <w:rsid w:val="00C47ABF"/>
    <w:rsid w:val="00C47E38"/>
    <w:rsid w:val="00C47EF7"/>
    <w:rsid w:val="00C50190"/>
    <w:rsid w:val="00C5086E"/>
    <w:rsid w:val="00C508F2"/>
    <w:rsid w:val="00C5193E"/>
    <w:rsid w:val="00C51B68"/>
    <w:rsid w:val="00C51BF8"/>
    <w:rsid w:val="00C51D16"/>
    <w:rsid w:val="00C51D56"/>
    <w:rsid w:val="00C5237C"/>
    <w:rsid w:val="00C523B8"/>
    <w:rsid w:val="00C52B76"/>
    <w:rsid w:val="00C52E32"/>
    <w:rsid w:val="00C53476"/>
    <w:rsid w:val="00C537C8"/>
    <w:rsid w:val="00C53816"/>
    <w:rsid w:val="00C539CF"/>
    <w:rsid w:val="00C53B91"/>
    <w:rsid w:val="00C53FA4"/>
    <w:rsid w:val="00C54048"/>
    <w:rsid w:val="00C544EE"/>
    <w:rsid w:val="00C54EC3"/>
    <w:rsid w:val="00C553AF"/>
    <w:rsid w:val="00C553F7"/>
    <w:rsid w:val="00C561CD"/>
    <w:rsid w:val="00C5675D"/>
    <w:rsid w:val="00C56791"/>
    <w:rsid w:val="00C56BB8"/>
    <w:rsid w:val="00C56F68"/>
    <w:rsid w:val="00C60426"/>
    <w:rsid w:val="00C60536"/>
    <w:rsid w:val="00C60598"/>
    <w:rsid w:val="00C614F9"/>
    <w:rsid w:val="00C61719"/>
    <w:rsid w:val="00C61BBF"/>
    <w:rsid w:val="00C61E30"/>
    <w:rsid w:val="00C61F2E"/>
    <w:rsid w:val="00C6207C"/>
    <w:rsid w:val="00C6243C"/>
    <w:rsid w:val="00C62644"/>
    <w:rsid w:val="00C629E5"/>
    <w:rsid w:val="00C636AE"/>
    <w:rsid w:val="00C63725"/>
    <w:rsid w:val="00C63A97"/>
    <w:rsid w:val="00C63F42"/>
    <w:rsid w:val="00C64C09"/>
    <w:rsid w:val="00C64C15"/>
    <w:rsid w:val="00C64D16"/>
    <w:rsid w:val="00C6579F"/>
    <w:rsid w:val="00C658A6"/>
    <w:rsid w:val="00C65D04"/>
    <w:rsid w:val="00C66902"/>
    <w:rsid w:val="00C67501"/>
    <w:rsid w:val="00C679F1"/>
    <w:rsid w:val="00C67A6D"/>
    <w:rsid w:val="00C67F2D"/>
    <w:rsid w:val="00C70278"/>
    <w:rsid w:val="00C70422"/>
    <w:rsid w:val="00C709C7"/>
    <w:rsid w:val="00C70C01"/>
    <w:rsid w:val="00C70D98"/>
    <w:rsid w:val="00C71004"/>
    <w:rsid w:val="00C7126D"/>
    <w:rsid w:val="00C713A2"/>
    <w:rsid w:val="00C716CC"/>
    <w:rsid w:val="00C71D78"/>
    <w:rsid w:val="00C71E3C"/>
    <w:rsid w:val="00C7216B"/>
    <w:rsid w:val="00C7222C"/>
    <w:rsid w:val="00C72BDD"/>
    <w:rsid w:val="00C7354F"/>
    <w:rsid w:val="00C73A26"/>
    <w:rsid w:val="00C741F8"/>
    <w:rsid w:val="00C7426B"/>
    <w:rsid w:val="00C750BA"/>
    <w:rsid w:val="00C751E0"/>
    <w:rsid w:val="00C75AAE"/>
    <w:rsid w:val="00C75B10"/>
    <w:rsid w:val="00C75F7A"/>
    <w:rsid w:val="00C7638E"/>
    <w:rsid w:val="00C76EBD"/>
    <w:rsid w:val="00C77007"/>
    <w:rsid w:val="00C77255"/>
    <w:rsid w:val="00C7738C"/>
    <w:rsid w:val="00C7758E"/>
    <w:rsid w:val="00C777AA"/>
    <w:rsid w:val="00C778D5"/>
    <w:rsid w:val="00C8016C"/>
    <w:rsid w:val="00C802D8"/>
    <w:rsid w:val="00C805BC"/>
    <w:rsid w:val="00C8082D"/>
    <w:rsid w:val="00C80880"/>
    <w:rsid w:val="00C80C5D"/>
    <w:rsid w:val="00C819B7"/>
    <w:rsid w:val="00C81F4D"/>
    <w:rsid w:val="00C827FB"/>
    <w:rsid w:val="00C82E86"/>
    <w:rsid w:val="00C82F91"/>
    <w:rsid w:val="00C83E79"/>
    <w:rsid w:val="00C845C7"/>
    <w:rsid w:val="00C84A8C"/>
    <w:rsid w:val="00C84D11"/>
    <w:rsid w:val="00C84E7A"/>
    <w:rsid w:val="00C858AA"/>
    <w:rsid w:val="00C85A40"/>
    <w:rsid w:val="00C85B66"/>
    <w:rsid w:val="00C86496"/>
    <w:rsid w:val="00C86C54"/>
    <w:rsid w:val="00C86F5A"/>
    <w:rsid w:val="00C870A7"/>
    <w:rsid w:val="00C8787B"/>
    <w:rsid w:val="00C87892"/>
    <w:rsid w:val="00C87C6D"/>
    <w:rsid w:val="00C87E32"/>
    <w:rsid w:val="00C90272"/>
    <w:rsid w:val="00C90842"/>
    <w:rsid w:val="00C90B1F"/>
    <w:rsid w:val="00C90B9D"/>
    <w:rsid w:val="00C90DAF"/>
    <w:rsid w:val="00C91117"/>
    <w:rsid w:val="00C917C3"/>
    <w:rsid w:val="00C92069"/>
    <w:rsid w:val="00C920BA"/>
    <w:rsid w:val="00C923AF"/>
    <w:rsid w:val="00C9248B"/>
    <w:rsid w:val="00C92798"/>
    <w:rsid w:val="00C928BD"/>
    <w:rsid w:val="00C932B6"/>
    <w:rsid w:val="00C932F9"/>
    <w:rsid w:val="00C9363B"/>
    <w:rsid w:val="00C936A4"/>
    <w:rsid w:val="00C93CAE"/>
    <w:rsid w:val="00C942DB"/>
    <w:rsid w:val="00C94E41"/>
    <w:rsid w:val="00C94F81"/>
    <w:rsid w:val="00C95306"/>
    <w:rsid w:val="00C9544E"/>
    <w:rsid w:val="00C95899"/>
    <w:rsid w:val="00C95C83"/>
    <w:rsid w:val="00C961A2"/>
    <w:rsid w:val="00C96DD8"/>
    <w:rsid w:val="00C96FFE"/>
    <w:rsid w:val="00C9745B"/>
    <w:rsid w:val="00C97A33"/>
    <w:rsid w:val="00CA0075"/>
    <w:rsid w:val="00CA037B"/>
    <w:rsid w:val="00CA0471"/>
    <w:rsid w:val="00CA0576"/>
    <w:rsid w:val="00CA090F"/>
    <w:rsid w:val="00CA09D0"/>
    <w:rsid w:val="00CA0B7D"/>
    <w:rsid w:val="00CA0D11"/>
    <w:rsid w:val="00CA1255"/>
    <w:rsid w:val="00CA1E45"/>
    <w:rsid w:val="00CA28A2"/>
    <w:rsid w:val="00CA3CE4"/>
    <w:rsid w:val="00CA3D8A"/>
    <w:rsid w:val="00CA40A0"/>
    <w:rsid w:val="00CA4283"/>
    <w:rsid w:val="00CA43D9"/>
    <w:rsid w:val="00CA4CCE"/>
    <w:rsid w:val="00CA4ED1"/>
    <w:rsid w:val="00CA50FE"/>
    <w:rsid w:val="00CA570B"/>
    <w:rsid w:val="00CA5953"/>
    <w:rsid w:val="00CA5C5B"/>
    <w:rsid w:val="00CA5D5F"/>
    <w:rsid w:val="00CA5EBB"/>
    <w:rsid w:val="00CA640A"/>
    <w:rsid w:val="00CA6DA1"/>
    <w:rsid w:val="00CA6F30"/>
    <w:rsid w:val="00CA77C4"/>
    <w:rsid w:val="00CA794F"/>
    <w:rsid w:val="00CA7C75"/>
    <w:rsid w:val="00CA7CAE"/>
    <w:rsid w:val="00CB00AD"/>
    <w:rsid w:val="00CB03C2"/>
    <w:rsid w:val="00CB0550"/>
    <w:rsid w:val="00CB056A"/>
    <w:rsid w:val="00CB058F"/>
    <w:rsid w:val="00CB05E9"/>
    <w:rsid w:val="00CB0BD1"/>
    <w:rsid w:val="00CB0C6F"/>
    <w:rsid w:val="00CB1019"/>
    <w:rsid w:val="00CB1226"/>
    <w:rsid w:val="00CB12C1"/>
    <w:rsid w:val="00CB1603"/>
    <w:rsid w:val="00CB17A5"/>
    <w:rsid w:val="00CB19FA"/>
    <w:rsid w:val="00CB1D6C"/>
    <w:rsid w:val="00CB1D8D"/>
    <w:rsid w:val="00CB23D0"/>
    <w:rsid w:val="00CB23F0"/>
    <w:rsid w:val="00CB240A"/>
    <w:rsid w:val="00CB292A"/>
    <w:rsid w:val="00CB2E1A"/>
    <w:rsid w:val="00CB2F41"/>
    <w:rsid w:val="00CB36BF"/>
    <w:rsid w:val="00CB37FB"/>
    <w:rsid w:val="00CB3C48"/>
    <w:rsid w:val="00CB40D0"/>
    <w:rsid w:val="00CB44F0"/>
    <w:rsid w:val="00CB45EB"/>
    <w:rsid w:val="00CB4627"/>
    <w:rsid w:val="00CB4808"/>
    <w:rsid w:val="00CB48E9"/>
    <w:rsid w:val="00CB4CD8"/>
    <w:rsid w:val="00CB512C"/>
    <w:rsid w:val="00CB513A"/>
    <w:rsid w:val="00CB5381"/>
    <w:rsid w:val="00CB54A3"/>
    <w:rsid w:val="00CB583F"/>
    <w:rsid w:val="00CB5AEB"/>
    <w:rsid w:val="00CB5E8A"/>
    <w:rsid w:val="00CB60CC"/>
    <w:rsid w:val="00CB62EC"/>
    <w:rsid w:val="00CB63A8"/>
    <w:rsid w:val="00CB6869"/>
    <w:rsid w:val="00CB713B"/>
    <w:rsid w:val="00CB748F"/>
    <w:rsid w:val="00CB7813"/>
    <w:rsid w:val="00CB7882"/>
    <w:rsid w:val="00CB7C6F"/>
    <w:rsid w:val="00CB7CF6"/>
    <w:rsid w:val="00CB7F89"/>
    <w:rsid w:val="00CC0532"/>
    <w:rsid w:val="00CC0622"/>
    <w:rsid w:val="00CC06F5"/>
    <w:rsid w:val="00CC0CB7"/>
    <w:rsid w:val="00CC1239"/>
    <w:rsid w:val="00CC1AC3"/>
    <w:rsid w:val="00CC1D0A"/>
    <w:rsid w:val="00CC1EC5"/>
    <w:rsid w:val="00CC20C8"/>
    <w:rsid w:val="00CC21D2"/>
    <w:rsid w:val="00CC2603"/>
    <w:rsid w:val="00CC27D7"/>
    <w:rsid w:val="00CC39CB"/>
    <w:rsid w:val="00CC3AE7"/>
    <w:rsid w:val="00CC3D56"/>
    <w:rsid w:val="00CC408F"/>
    <w:rsid w:val="00CC4884"/>
    <w:rsid w:val="00CC4A7F"/>
    <w:rsid w:val="00CC4D62"/>
    <w:rsid w:val="00CC5546"/>
    <w:rsid w:val="00CC5731"/>
    <w:rsid w:val="00CC5CD1"/>
    <w:rsid w:val="00CC6123"/>
    <w:rsid w:val="00CC65EC"/>
    <w:rsid w:val="00CC676C"/>
    <w:rsid w:val="00CC6770"/>
    <w:rsid w:val="00CC6C95"/>
    <w:rsid w:val="00CC6DA6"/>
    <w:rsid w:val="00CC7391"/>
    <w:rsid w:val="00CC7479"/>
    <w:rsid w:val="00CC74AC"/>
    <w:rsid w:val="00CC7DEC"/>
    <w:rsid w:val="00CD019A"/>
    <w:rsid w:val="00CD080F"/>
    <w:rsid w:val="00CD0C45"/>
    <w:rsid w:val="00CD111B"/>
    <w:rsid w:val="00CD18D5"/>
    <w:rsid w:val="00CD1989"/>
    <w:rsid w:val="00CD1993"/>
    <w:rsid w:val="00CD1A40"/>
    <w:rsid w:val="00CD1ADD"/>
    <w:rsid w:val="00CD25E3"/>
    <w:rsid w:val="00CD318C"/>
    <w:rsid w:val="00CD349E"/>
    <w:rsid w:val="00CD3653"/>
    <w:rsid w:val="00CD4401"/>
    <w:rsid w:val="00CD471B"/>
    <w:rsid w:val="00CD4741"/>
    <w:rsid w:val="00CD4C37"/>
    <w:rsid w:val="00CD5D52"/>
    <w:rsid w:val="00CD5E5C"/>
    <w:rsid w:val="00CD620F"/>
    <w:rsid w:val="00CD622D"/>
    <w:rsid w:val="00CD68ED"/>
    <w:rsid w:val="00CD69C5"/>
    <w:rsid w:val="00CD6E05"/>
    <w:rsid w:val="00CD7542"/>
    <w:rsid w:val="00CD75FA"/>
    <w:rsid w:val="00CD7CC6"/>
    <w:rsid w:val="00CD7CC7"/>
    <w:rsid w:val="00CD7D9E"/>
    <w:rsid w:val="00CE003C"/>
    <w:rsid w:val="00CE0413"/>
    <w:rsid w:val="00CE0ACF"/>
    <w:rsid w:val="00CE0F5E"/>
    <w:rsid w:val="00CE1882"/>
    <w:rsid w:val="00CE18C0"/>
    <w:rsid w:val="00CE1910"/>
    <w:rsid w:val="00CE1DE1"/>
    <w:rsid w:val="00CE2020"/>
    <w:rsid w:val="00CE2880"/>
    <w:rsid w:val="00CE28C8"/>
    <w:rsid w:val="00CE2A5C"/>
    <w:rsid w:val="00CE3072"/>
    <w:rsid w:val="00CE32C9"/>
    <w:rsid w:val="00CE348E"/>
    <w:rsid w:val="00CE3CCE"/>
    <w:rsid w:val="00CE47A0"/>
    <w:rsid w:val="00CE4D39"/>
    <w:rsid w:val="00CE4DE3"/>
    <w:rsid w:val="00CE5170"/>
    <w:rsid w:val="00CE54EF"/>
    <w:rsid w:val="00CE5506"/>
    <w:rsid w:val="00CE5658"/>
    <w:rsid w:val="00CE5882"/>
    <w:rsid w:val="00CE5AEA"/>
    <w:rsid w:val="00CE5DDC"/>
    <w:rsid w:val="00CE61A4"/>
    <w:rsid w:val="00CE63FF"/>
    <w:rsid w:val="00CE6BE7"/>
    <w:rsid w:val="00CE6D3B"/>
    <w:rsid w:val="00CE701C"/>
    <w:rsid w:val="00CE7093"/>
    <w:rsid w:val="00CE7244"/>
    <w:rsid w:val="00CE7479"/>
    <w:rsid w:val="00CE7599"/>
    <w:rsid w:val="00CE7A3B"/>
    <w:rsid w:val="00CE7A47"/>
    <w:rsid w:val="00CE7A59"/>
    <w:rsid w:val="00CE7A69"/>
    <w:rsid w:val="00CE7DC9"/>
    <w:rsid w:val="00CF040E"/>
    <w:rsid w:val="00CF0971"/>
    <w:rsid w:val="00CF0AAD"/>
    <w:rsid w:val="00CF0D41"/>
    <w:rsid w:val="00CF1169"/>
    <w:rsid w:val="00CF34DA"/>
    <w:rsid w:val="00CF3A1F"/>
    <w:rsid w:val="00CF3F8D"/>
    <w:rsid w:val="00CF449B"/>
    <w:rsid w:val="00CF4AF2"/>
    <w:rsid w:val="00CF4EBC"/>
    <w:rsid w:val="00CF5E5D"/>
    <w:rsid w:val="00CF64F7"/>
    <w:rsid w:val="00CF6732"/>
    <w:rsid w:val="00CF677A"/>
    <w:rsid w:val="00CF6B10"/>
    <w:rsid w:val="00CF6DEE"/>
    <w:rsid w:val="00CF757C"/>
    <w:rsid w:val="00CF7B70"/>
    <w:rsid w:val="00CF7F21"/>
    <w:rsid w:val="00D00197"/>
    <w:rsid w:val="00D00349"/>
    <w:rsid w:val="00D004BC"/>
    <w:rsid w:val="00D00590"/>
    <w:rsid w:val="00D00945"/>
    <w:rsid w:val="00D01000"/>
    <w:rsid w:val="00D01007"/>
    <w:rsid w:val="00D0110A"/>
    <w:rsid w:val="00D01AF9"/>
    <w:rsid w:val="00D01C6C"/>
    <w:rsid w:val="00D01CEA"/>
    <w:rsid w:val="00D02469"/>
    <w:rsid w:val="00D02532"/>
    <w:rsid w:val="00D0276A"/>
    <w:rsid w:val="00D028B6"/>
    <w:rsid w:val="00D02BEE"/>
    <w:rsid w:val="00D03229"/>
    <w:rsid w:val="00D033BB"/>
    <w:rsid w:val="00D033BC"/>
    <w:rsid w:val="00D03AFB"/>
    <w:rsid w:val="00D03C90"/>
    <w:rsid w:val="00D04334"/>
    <w:rsid w:val="00D047C1"/>
    <w:rsid w:val="00D04808"/>
    <w:rsid w:val="00D0552D"/>
    <w:rsid w:val="00D0613A"/>
    <w:rsid w:val="00D06E59"/>
    <w:rsid w:val="00D070D3"/>
    <w:rsid w:val="00D073BC"/>
    <w:rsid w:val="00D07FD8"/>
    <w:rsid w:val="00D10073"/>
    <w:rsid w:val="00D109BA"/>
    <w:rsid w:val="00D10A7D"/>
    <w:rsid w:val="00D111B3"/>
    <w:rsid w:val="00D11623"/>
    <w:rsid w:val="00D11A42"/>
    <w:rsid w:val="00D11A4A"/>
    <w:rsid w:val="00D11E77"/>
    <w:rsid w:val="00D11E78"/>
    <w:rsid w:val="00D12025"/>
    <w:rsid w:val="00D1202E"/>
    <w:rsid w:val="00D12512"/>
    <w:rsid w:val="00D12BDD"/>
    <w:rsid w:val="00D12FBF"/>
    <w:rsid w:val="00D131B0"/>
    <w:rsid w:val="00D13A5B"/>
    <w:rsid w:val="00D1461A"/>
    <w:rsid w:val="00D14759"/>
    <w:rsid w:val="00D1484F"/>
    <w:rsid w:val="00D14A89"/>
    <w:rsid w:val="00D150C8"/>
    <w:rsid w:val="00D152A7"/>
    <w:rsid w:val="00D15429"/>
    <w:rsid w:val="00D15691"/>
    <w:rsid w:val="00D15864"/>
    <w:rsid w:val="00D15E95"/>
    <w:rsid w:val="00D1605E"/>
    <w:rsid w:val="00D1642B"/>
    <w:rsid w:val="00D20E21"/>
    <w:rsid w:val="00D20ECE"/>
    <w:rsid w:val="00D21FEB"/>
    <w:rsid w:val="00D22072"/>
    <w:rsid w:val="00D225FA"/>
    <w:rsid w:val="00D22872"/>
    <w:rsid w:val="00D22ECD"/>
    <w:rsid w:val="00D231B9"/>
    <w:rsid w:val="00D233AF"/>
    <w:rsid w:val="00D234CB"/>
    <w:rsid w:val="00D2388F"/>
    <w:rsid w:val="00D239EE"/>
    <w:rsid w:val="00D24547"/>
    <w:rsid w:val="00D2459B"/>
    <w:rsid w:val="00D2498F"/>
    <w:rsid w:val="00D2508D"/>
    <w:rsid w:val="00D252F8"/>
    <w:rsid w:val="00D25797"/>
    <w:rsid w:val="00D258A0"/>
    <w:rsid w:val="00D25E9F"/>
    <w:rsid w:val="00D26DEA"/>
    <w:rsid w:val="00D271DA"/>
    <w:rsid w:val="00D27255"/>
    <w:rsid w:val="00D279E7"/>
    <w:rsid w:val="00D27B29"/>
    <w:rsid w:val="00D27E2C"/>
    <w:rsid w:val="00D30288"/>
    <w:rsid w:val="00D30301"/>
    <w:rsid w:val="00D304BB"/>
    <w:rsid w:val="00D308F2"/>
    <w:rsid w:val="00D30B31"/>
    <w:rsid w:val="00D3148E"/>
    <w:rsid w:val="00D318EE"/>
    <w:rsid w:val="00D31A7A"/>
    <w:rsid w:val="00D32454"/>
    <w:rsid w:val="00D325B9"/>
    <w:rsid w:val="00D3269E"/>
    <w:rsid w:val="00D3282E"/>
    <w:rsid w:val="00D329B1"/>
    <w:rsid w:val="00D33407"/>
    <w:rsid w:val="00D3359F"/>
    <w:rsid w:val="00D339E4"/>
    <w:rsid w:val="00D33F2E"/>
    <w:rsid w:val="00D34385"/>
    <w:rsid w:val="00D3469A"/>
    <w:rsid w:val="00D34C49"/>
    <w:rsid w:val="00D3546B"/>
    <w:rsid w:val="00D3559A"/>
    <w:rsid w:val="00D359C9"/>
    <w:rsid w:val="00D36093"/>
    <w:rsid w:val="00D36591"/>
    <w:rsid w:val="00D365B1"/>
    <w:rsid w:val="00D36727"/>
    <w:rsid w:val="00D36812"/>
    <w:rsid w:val="00D36A55"/>
    <w:rsid w:val="00D36B08"/>
    <w:rsid w:val="00D36B0E"/>
    <w:rsid w:val="00D36C30"/>
    <w:rsid w:val="00D36D62"/>
    <w:rsid w:val="00D3729D"/>
    <w:rsid w:val="00D37AA5"/>
    <w:rsid w:val="00D37BDF"/>
    <w:rsid w:val="00D405CB"/>
    <w:rsid w:val="00D4062F"/>
    <w:rsid w:val="00D4088C"/>
    <w:rsid w:val="00D4147E"/>
    <w:rsid w:val="00D4196C"/>
    <w:rsid w:val="00D4277D"/>
    <w:rsid w:val="00D42937"/>
    <w:rsid w:val="00D42A13"/>
    <w:rsid w:val="00D42DDC"/>
    <w:rsid w:val="00D43319"/>
    <w:rsid w:val="00D43480"/>
    <w:rsid w:val="00D43CBA"/>
    <w:rsid w:val="00D44107"/>
    <w:rsid w:val="00D44217"/>
    <w:rsid w:val="00D44731"/>
    <w:rsid w:val="00D449D5"/>
    <w:rsid w:val="00D44DAD"/>
    <w:rsid w:val="00D44E23"/>
    <w:rsid w:val="00D44F51"/>
    <w:rsid w:val="00D45001"/>
    <w:rsid w:val="00D4506B"/>
    <w:rsid w:val="00D456C0"/>
    <w:rsid w:val="00D456CE"/>
    <w:rsid w:val="00D45E3C"/>
    <w:rsid w:val="00D463F3"/>
    <w:rsid w:val="00D46569"/>
    <w:rsid w:val="00D46896"/>
    <w:rsid w:val="00D46B58"/>
    <w:rsid w:val="00D46C79"/>
    <w:rsid w:val="00D46EB2"/>
    <w:rsid w:val="00D477FF"/>
    <w:rsid w:val="00D47AFE"/>
    <w:rsid w:val="00D47E8F"/>
    <w:rsid w:val="00D50593"/>
    <w:rsid w:val="00D507C9"/>
    <w:rsid w:val="00D50960"/>
    <w:rsid w:val="00D50A99"/>
    <w:rsid w:val="00D519D5"/>
    <w:rsid w:val="00D529BF"/>
    <w:rsid w:val="00D52B57"/>
    <w:rsid w:val="00D53D83"/>
    <w:rsid w:val="00D54AFC"/>
    <w:rsid w:val="00D54EF8"/>
    <w:rsid w:val="00D54F0C"/>
    <w:rsid w:val="00D55C83"/>
    <w:rsid w:val="00D5620D"/>
    <w:rsid w:val="00D5644B"/>
    <w:rsid w:val="00D56491"/>
    <w:rsid w:val="00D564A8"/>
    <w:rsid w:val="00D5658C"/>
    <w:rsid w:val="00D566A9"/>
    <w:rsid w:val="00D56A2C"/>
    <w:rsid w:val="00D56D28"/>
    <w:rsid w:val="00D57706"/>
    <w:rsid w:val="00D57A59"/>
    <w:rsid w:val="00D57B99"/>
    <w:rsid w:val="00D57D75"/>
    <w:rsid w:val="00D57F1B"/>
    <w:rsid w:val="00D6028F"/>
    <w:rsid w:val="00D6045A"/>
    <w:rsid w:val="00D60963"/>
    <w:rsid w:val="00D60EDD"/>
    <w:rsid w:val="00D60F8B"/>
    <w:rsid w:val="00D61164"/>
    <w:rsid w:val="00D61751"/>
    <w:rsid w:val="00D61A80"/>
    <w:rsid w:val="00D61BDD"/>
    <w:rsid w:val="00D61C5D"/>
    <w:rsid w:val="00D61CA7"/>
    <w:rsid w:val="00D61FF2"/>
    <w:rsid w:val="00D626A7"/>
    <w:rsid w:val="00D637AE"/>
    <w:rsid w:val="00D63D32"/>
    <w:rsid w:val="00D64129"/>
    <w:rsid w:val="00D642B1"/>
    <w:rsid w:val="00D64563"/>
    <w:rsid w:val="00D645B1"/>
    <w:rsid w:val="00D64C6B"/>
    <w:rsid w:val="00D650CF"/>
    <w:rsid w:val="00D6513D"/>
    <w:rsid w:val="00D663B9"/>
    <w:rsid w:val="00D6641B"/>
    <w:rsid w:val="00D664A0"/>
    <w:rsid w:val="00D66570"/>
    <w:rsid w:val="00D6660C"/>
    <w:rsid w:val="00D666FC"/>
    <w:rsid w:val="00D6751E"/>
    <w:rsid w:val="00D6764E"/>
    <w:rsid w:val="00D677FE"/>
    <w:rsid w:val="00D67F2B"/>
    <w:rsid w:val="00D712CC"/>
    <w:rsid w:val="00D713DE"/>
    <w:rsid w:val="00D714BF"/>
    <w:rsid w:val="00D71C04"/>
    <w:rsid w:val="00D72405"/>
    <w:rsid w:val="00D725CC"/>
    <w:rsid w:val="00D7306E"/>
    <w:rsid w:val="00D73D24"/>
    <w:rsid w:val="00D73E4E"/>
    <w:rsid w:val="00D73FB4"/>
    <w:rsid w:val="00D74708"/>
    <w:rsid w:val="00D749F4"/>
    <w:rsid w:val="00D74EFB"/>
    <w:rsid w:val="00D75153"/>
    <w:rsid w:val="00D751D9"/>
    <w:rsid w:val="00D75445"/>
    <w:rsid w:val="00D75D0D"/>
    <w:rsid w:val="00D75D15"/>
    <w:rsid w:val="00D76067"/>
    <w:rsid w:val="00D76E42"/>
    <w:rsid w:val="00D76FB2"/>
    <w:rsid w:val="00D77C62"/>
    <w:rsid w:val="00D8046C"/>
    <w:rsid w:val="00D80770"/>
    <w:rsid w:val="00D80D9B"/>
    <w:rsid w:val="00D814E3"/>
    <w:rsid w:val="00D818D0"/>
    <w:rsid w:val="00D81E0A"/>
    <w:rsid w:val="00D81F17"/>
    <w:rsid w:val="00D821D0"/>
    <w:rsid w:val="00D82761"/>
    <w:rsid w:val="00D82D2A"/>
    <w:rsid w:val="00D82FC0"/>
    <w:rsid w:val="00D83896"/>
    <w:rsid w:val="00D83D65"/>
    <w:rsid w:val="00D840A9"/>
    <w:rsid w:val="00D84356"/>
    <w:rsid w:val="00D84749"/>
    <w:rsid w:val="00D847E4"/>
    <w:rsid w:val="00D84F6B"/>
    <w:rsid w:val="00D85072"/>
    <w:rsid w:val="00D85144"/>
    <w:rsid w:val="00D85231"/>
    <w:rsid w:val="00D852F0"/>
    <w:rsid w:val="00D86939"/>
    <w:rsid w:val="00D86A0C"/>
    <w:rsid w:val="00D86E4F"/>
    <w:rsid w:val="00D874D4"/>
    <w:rsid w:val="00D8759C"/>
    <w:rsid w:val="00D87D0E"/>
    <w:rsid w:val="00D87EA6"/>
    <w:rsid w:val="00D9028D"/>
    <w:rsid w:val="00D9041E"/>
    <w:rsid w:val="00D906CE"/>
    <w:rsid w:val="00D90A3C"/>
    <w:rsid w:val="00D90FEB"/>
    <w:rsid w:val="00D91295"/>
    <w:rsid w:val="00D91FA9"/>
    <w:rsid w:val="00D920F9"/>
    <w:rsid w:val="00D921B8"/>
    <w:rsid w:val="00D921D5"/>
    <w:rsid w:val="00D92283"/>
    <w:rsid w:val="00D92A30"/>
    <w:rsid w:val="00D9306A"/>
    <w:rsid w:val="00D9327C"/>
    <w:rsid w:val="00D932A8"/>
    <w:rsid w:val="00D932C5"/>
    <w:rsid w:val="00D93962"/>
    <w:rsid w:val="00D93F2F"/>
    <w:rsid w:val="00D94161"/>
    <w:rsid w:val="00D9419B"/>
    <w:rsid w:val="00D942BD"/>
    <w:rsid w:val="00D94B92"/>
    <w:rsid w:val="00D94D1F"/>
    <w:rsid w:val="00D95A5D"/>
    <w:rsid w:val="00D95A8D"/>
    <w:rsid w:val="00D95AFE"/>
    <w:rsid w:val="00D95B89"/>
    <w:rsid w:val="00D95E49"/>
    <w:rsid w:val="00D95E8F"/>
    <w:rsid w:val="00D95EEE"/>
    <w:rsid w:val="00D95FAF"/>
    <w:rsid w:val="00D9671D"/>
    <w:rsid w:val="00D96733"/>
    <w:rsid w:val="00D97706"/>
    <w:rsid w:val="00D97C86"/>
    <w:rsid w:val="00DA02C0"/>
    <w:rsid w:val="00DA05C1"/>
    <w:rsid w:val="00DA09FE"/>
    <w:rsid w:val="00DA0BBA"/>
    <w:rsid w:val="00DA0BFF"/>
    <w:rsid w:val="00DA1317"/>
    <w:rsid w:val="00DA1C11"/>
    <w:rsid w:val="00DA1F79"/>
    <w:rsid w:val="00DA21AB"/>
    <w:rsid w:val="00DA2320"/>
    <w:rsid w:val="00DA260B"/>
    <w:rsid w:val="00DA27CF"/>
    <w:rsid w:val="00DA2D74"/>
    <w:rsid w:val="00DA2F31"/>
    <w:rsid w:val="00DA304F"/>
    <w:rsid w:val="00DA3E92"/>
    <w:rsid w:val="00DA41D5"/>
    <w:rsid w:val="00DA43B9"/>
    <w:rsid w:val="00DA4596"/>
    <w:rsid w:val="00DA45A7"/>
    <w:rsid w:val="00DA4613"/>
    <w:rsid w:val="00DA47AD"/>
    <w:rsid w:val="00DA4962"/>
    <w:rsid w:val="00DA4C39"/>
    <w:rsid w:val="00DA51DF"/>
    <w:rsid w:val="00DA52E6"/>
    <w:rsid w:val="00DA5330"/>
    <w:rsid w:val="00DA5364"/>
    <w:rsid w:val="00DA542D"/>
    <w:rsid w:val="00DA549B"/>
    <w:rsid w:val="00DA5534"/>
    <w:rsid w:val="00DA5E49"/>
    <w:rsid w:val="00DA60B3"/>
    <w:rsid w:val="00DA65EB"/>
    <w:rsid w:val="00DA67CA"/>
    <w:rsid w:val="00DA6B75"/>
    <w:rsid w:val="00DA6EFF"/>
    <w:rsid w:val="00DA768B"/>
    <w:rsid w:val="00DA794C"/>
    <w:rsid w:val="00DA7A7D"/>
    <w:rsid w:val="00DA7B37"/>
    <w:rsid w:val="00DA7C08"/>
    <w:rsid w:val="00DA7C5E"/>
    <w:rsid w:val="00DA7DCD"/>
    <w:rsid w:val="00DB010B"/>
    <w:rsid w:val="00DB026D"/>
    <w:rsid w:val="00DB0474"/>
    <w:rsid w:val="00DB0475"/>
    <w:rsid w:val="00DB0C5E"/>
    <w:rsid w:val="00DB0C67"/>
    <w:rsid w:val="00DB0D98"/>
    <w:rsid w:val="00DB0E4E"/>
    <w:rsid w:val="00DB16E3"/>
    <w:rsid w:val="00DB1BF1"/>
    <w:rsid w:val="00DB1EC1"/>
    <w:rsid w:val="00DB2FF4"/>
    <w:rsid w:val="00DB31C3"/>
    <w:rsid w:val="00DB3222"/>
    <w:rsid w:val="00DB3852"/>
    <w:rsid w:val="00DB3B23"/>
    <w:rsid w:val="00DB3BC6"/>
    <w:rsid w:val="00DB3D70"/>
    <w:rsid w:val="00DB4287"/>
    <w:rsid w:val="00DB48D1"/>
    <w:rsid w:val="00DB494C"/>
    <w:rsid w:val="00DB49D7"/>
    <w:rsid w:val="00DB4E0B"/>
    <w:rsid w:val="00DB5490"/>
    <w:rsid w:val="00DB54D6"/>
    <w:rsid w:val="00DB6107"/>
    <w:rsid w:val="00DB6363"/>
    <w:rsid w:val="00DB63EB"/>
    <w:rsid w:val="00DB675E"/>
    <w:rsid w:val="00DB6B6E"/>
    <w:rsid w:val="00DB6F0A"/>
    <w:rsid w:val="00DB7B91"/>
    <w:rsid w:val="00DB7CDA"/>
    <w:rsid w:val="00DC04EB"/>
    <w:rsid w:val="00DC052B"/>
    <w:rsid w:val="00DC0674"/>
    <w:rsid w:val="00DC06CB"/>
    <w:rsid w:val="00DC0CE3"/>
    <w:rsid w:val="00DC102A"/>
    <w:rsid w:val="00DC168D"/>
    <w:rsid w:val="00DC21B6"/>
    <w:rsid w:val="00DC22D8"/>
    <w:rsid w:val="00DC27B5"/>
    <w:rsid w:val="00DC2820"/>
    <w:rsid w:val="00DC2A69"/>
    <w:rsid w:val="00DC2D4B"/>
    <w:rsid w:val="00DC3569"/>
    <w:rsid w:val="00DC35CD"/>
    <w:rsid w:val="00DC35E3"/>
    <w:rsid w:val="00DC37C2"/>
    <w:rsid w:val="00DC3B3B"/>
    <w:rsid w:val="00DC4151"/>
    <w:rsid w:val="00DC44F4"/>
    <w:rsid w:val="00DC4543"/>
    <w:rsid w:val="00DC4693"/>
    <w:rsid w:val="00DC496A"/>
    <w:rsid w:val="00DC4ABA"/>
    <w:rsid w:val="00DC4B83"/>
    <w:rsid w:val="00DC4E49"/>
    <w:rsid w:val="00DC55E0"/>
    <w:rsid w:val="00DC567A"/>
    <w:rsid w:val="00DC5BAB"/>
    <w:rsid w:val="00DC5C96"/>
    <w:rsid w:val="00DC5EA2"/>
    <w:rsid w:val="00DC5F71"/>
    <w:rsid w:val="00DC63B0"/>
    <w:rsid w:val="00DC6576"/>
    <w:rsid w:val="00DC7051"/>
    <w:rsid w:val="00DC7166"/>
    <w:rsid w:val="00DC739C"/>
    <w:rsid w:val="00DC7562"/>
    <w:rsid w:val="00DD0053"/>
    <w:rsid w:val="00DD0511"/>
    <w:rsid w:val="00DD05B6"/>
    <w:rsid w:val="00DD087A"/>
    <w:rsid w:val="00DD0A28"/>
    <w:rsid w:val="00DD120D"/>
    <w:rsid w:val="00DD145F"/>
    <w:rsid w:val="00DD1830"/>
    <w:rsid w:val="00DD20DE"/>
    <w:rsid w:val="00DD263B"/>
    <w:rsid w:val="00DD2912"/>
    <w:rsid w:val="00DD3249"/>
    <w:rsid w:val="00DD3533"/>
    <w:rsid w:val="00DD3CF1"/>
    <w:rsid w:val="00DD3EAC"/>
    <w:rsid w:val="00DD4379"/>
    <w:rsid w:val="00DD4637"/>
    <w:rsid w:val="00DD47FA"/>
    <w:rsid w:val="00DD4B65"/>
    <w:rsid w:val="00DD5174"/>
    <w:rsid w:val="00DD54FD"/>
    <w:rsid w:val="00DD5785"/>
    <w:rsid w:val="00DD5827"/>
    <w:rsid w:val="00DD5C3F"/>
    <w:rsid w:val="00DD5C59"/>
    <w:rsid w:val="00DD63BD"/>
    <w:rsid w:val="00DD6780"/>
    <w:rsid w:val="00DD6AE8"/>
    <w:rsid w:val="00DD6C62"/>
    <w:rsid w:val="00DD6F48"/>
    <w:rsid w:val="00DD71CD"/>
    <w:rsid w:val="00DD71CE"/>
    <w:rsid w:val="00DD7AFD"/>
    <w:rsid w:val="00DD7BBC"/>
    <w:rsid w:val="00DD7C45"/>
    <w:rsid w:val="00DE037A"/>
    <w:rsid w:val="00DE09B3"/>
    <w:rsid w:val="00DE0A8A"/>
    <w:rsid w:val="00DE0DCE"/>
    <w:rsid w:val="00DE1549"/>
    <w:rsid w:val="00DE157E"/>
    <w:rsid w:val="00DE1B1A"/>
    <w:rsid w:val="00DE1B27"/>
    <w:rsid w:val="00DE2068"/>
    <w:rsid w:val="00DE210D"/>
    <w:rsid w:val="00DE211E"/>
    <w:rsid w:val="00DE2B2C"/>
    <w:rsid w:val="00DE2BB6"/>
    <w:rsid w:val="00DE2FCE"/>
    <w:rsid w:val="00DE31F1"/>
    <w:rsid w:val="00DE3205"/>
    <w:rsid w:val="00DE38FB"/>
    <w:rsid w:val="00DE3DD8"/>
    <w:rsid w:val="00DE4033"/>
    <w:rsid w:val="00DE43B5"/>
    <w:rsid w:val="00DE4675"/>
    <w:rsid w:val="00DE4936"/>
    <w:rsid w:val="00DE4A70"/>
    <w:rsid w:val="00DE4DE6"/>
    <w:rsid w:val="00DE4F1A"/>
    <w:rsid w:val="00DE5221"/>
    <w:rsid w:val="00DE5B54"/>
    <w:rsid w:val="00DE67E2"/>
    <w:rsid w:val="00DE6D8E"/>
    <w:rsid w:val="00DE705B"/>
    <w:rsid w:val="00DE70B9"/>
    <w:rsid w:val="00DE7398"/>
    <w:rsid w:val="00DE798D"/>
    <w:rsid w:val="00DE7BD8"/>
    <w:rsid w:val="00DE7F49"/>
    <w:rsid w:val="00DF003F"/>
    <w:rsid w:val="00DF008F"/>
    <w:rsid w:val="00DF0917"/>
    <w:rsid w:val="00DF0932"/>
    <w:rsid w:val="00DF0DA5"/>
    <w:rsid w:val="00DF1034"/>
    <w:rsid w:val="00DF12B6"/>
    <w:rsid w:val="00DF1434"/>
    <w:rsid w:val="00DF14BA"/>
    <w:rsid w:val="00DF1878"/>
    <w:rsid w:val="00DF1B66"/>
    <w:rsid w:val="00DF2226"/>
    <w:rsid w:val="00DF22D2"/>
    <w:rsid w:val="00DF2369"/>
    <w:rsid w:val="00DF24B3"/>
    <w:rsid w:val="00DF24D9"/>
    <w:rsid w:val="00DF2819"/>
    <w:rsid w:val="00DF282F"/>
    <w:rsid w:val="00DF283B"/>
    <w:rsid w:val="00DF29ED"/>
    <w:rsid w:val="00DF2E2A"/>
    <w:rsid w:val="00DF2FE0"/>
    <w:rsid w:val="00DF351B"/>
    <w:rsid w:val="00DF386D"/>
    <w:rsid w:val="00DF4160"/>
    <w:rsid w:val="00DF48B4"/>
    <w:rsid w:val="00DF56F8"/>
    <w:rsid w:val="00DF59ED"/>
    <w:rsid w:val="00DF6D11"/>
    <w:rsid w:val="00DF6D19"/>
    <w:rsid w:val="00DF73A4"/>
    <w:rsid w:val="00DF786A"/>
    <w:rsid w:val="00DF7C80"/>
    <w:rsid w:val="00DF7C83"/>
    <w:rsid w:val="00E00061"/>
    <w:rsid w:val="00E0024B"/>
    <w:rsid w:val="00E003E3"/>
    <w:rsid w:val="00E00CA3"/>
    <w:rsid w:val="00E01185"/>
    <w:rsid w:val="00E013F8"/>
    <w:rsid w:val="00E01B3F"/>
    <w:rsid w:val="00E01C61"/>
    <w:rsid w:val="00E01F9F"/>
    <w:rsid w:val="00E01FEB"/>
    <w:rsid w:val="00E02115"/>
    <w:rsid w:val="00E02BEA"/>
    <w:rsid w:val="00E02ED2"/>
    <w:rsid w:val="00E0314A"/>
    <w:rsid w:val="00E0316D"/>
    <w:rsid w:val="00E03738"/>
    <w:rsid w:val="00E037AA"/>
    <w:rsid w:val="00E03D6B"/>
    <w:rsid w:val="00E03E52"/>
    <w:rsid w:val="00E03EA6"/>
    <w:rsid w:val="00E03FC8"/>
    <w:rsid w:val="00E04218"/>
    <w:rsid w:val="00E04630"/>
    <w:rsid w:val="00E04CA4"/>
    <w:rsid w:val="00E05425"/>
    <w:rsid w:val="00E05789"/>
    <w:rsid w:val="00E05F72"/>
    <w:rsid w:val="00E05FFC"/>
    <w:rsid w:val="00E06093"/>
    <w:rsid w:val="00E06490"/>
    <w:rsid w:val="00E06CA0"/>
    <w:rsid w:val="00E06DE9"/>
    <w:rsid w:val="00E06FCF"/>
    <w:rsid w:val="00E0792D"/>
    <w:rsid w:val="00E07AD1"/>
    <w:rsid w:val="00E10665"/>
    <w:rsid w:val="00E1094C"/>
    <w:rsid w:val="00E110FB"/>
    <w:rsid w:val="00E11190"/>
    <w:rsid w:val="00E11C2B"/>
    <w:rsid w:val="00E1269E"/>
    <w:rsid w:val="00E13155"/>
    <w:rsid w:val="00E13A43"/>
    <w:rsid w:val="00E14350"/>
    <w:rsid w:val="00E14534"/>
    <w:rsid w:val="00E14E15"/>
    <w:rsid w:val="00E15178"/>
    <w:rsid w:val="00E15550"/>
    <w:rsid w:val="00E1571F"/>
    <w:rsid w:val="00E160B2"/>
    <w:rsid w:val="00E1640E"/>
    <w:rsid w:val="00E166A6"/>
    <w:rsid w:val="00E16864"/>
    <w:rsid w:val="00E16D34"/>
    <w:rsid w:val="00E16EA8"/>
    <w:rsid w:val="00E16F82"/>
    <w:rsid w:val="00E17486"/>
    <w:rsid w:val="00E17C89"/>
    <w:rsid w:val="00E17CBE"/>
    <w:rsid w:val="00E20EEE"/>
    <w:rsid w:val="00E21514"/>
    <w:rsid w:val="00E21608"/>
    <w:rsid w:val="00E216DA"/>
    <w:rsid w:val="00E21F83"/>
    <w:rsid w:val="00E22011"/>
    <w:rsid w:val="00E221DE"/>
    <w:rsid w:val="00E22A8C"/>
    <w:rsid w:val="00E2358C"/>
    <w:rsid w:val="00E23738"/>
    <w:rsid w:val="00E23A01"/>
    <w:rsid w:val="00E23DE0"/>
    <w:rsid w:val="00E24006"/>
    <w:rsid w:val="00E246B5"/>
    <w:rsid w:val="00E24A5A"/>
    <w:rsid w:val="00E25125"/>
    <w:rsid w:val="00E2536E"/>
    <w:rsid w:val="00E25612"/>
    <w:rsid w:val="00E25A93"/>
    <w:rsid w:val="00E25DC2"/>
    <w:rsid w:val="00E267CE"/>
    <w:rsid w:val="00E2697F"/>
    <w:rsid w:val="00E269A9"/>
    <w:rsid w:val="00E26BCB"/>
    <w:rsid w:val="00E270A9"/>
    <w:rsid w:val="00E309E4"/>
    <w:rsid w:val="00E30C68"/>
    <w:rsid w:val="00E30F36"/>
    <w:rsid w:val="00E310F9"/>
    <w:rsid w:val="00E31419"/>
    <w:rsid w:val="00E31700"/>
    <w:rsid w:val="00E319E4"/>
    <w:rsid w:val="00E31FAB"/>
    <w:rsid w:val="00E32B51"/>
    <w:rsid w:val="00E32CA7"/>
    <w:rsid w:val="00E332F8"/>
    <w:rsid w:val="00E334BA"/>
    <w:rsid w:val="00E33D83"/>
    <w:rsid w:val="00E34369"/>
    <w:rsid w:val="00E346DC"/>
    <w:rsid w:val="00E34A77"/>
    <w:rsid w:val="00E34DF4"/>
    <w:rsid w:val="00E34E90"/>
    <w:rsid w:val="00E35322"/>
    <w:rsid w:val="00E3540D"/>
    <w:rsid w:val="00E35980"/>
    <w:rsid w:val="00E35B04"/>
    <w:rsid w:val="00E35CD4"/>
    <w:rsid w:val="00E35E36"/>
    <w:rsid w:val="00E35F0C"/>
    <w:rsid w:val="00E36807"/>
    <w:rsid w:val="00E369CC"/>
    <w:rsid w:val="00E36A82"/>
    <w:rsid w:val="00E36EA7"/>
    <w:rsid w:val="00E36F05"/>
    <w:rsid w:val="00E3723B"/>
    <w:rsid w:val="00E374D6"/>
    <w:rsid w:val="00E37ADD"/>
    <w:rsid w:val="00E37BD8"/>
    <w:rsid w:val="00E4009A"/>
    <w:rsid w:val="00E40427"/>
    <w:rsid w:val="00E404E2"/>
    <w:rsid w:val="00E4079A"/>
    <w:rsid w:val="00E40B58"/>
    <w:rsid w:val="00E40D7A"/>
    <w:rsid w:val="00E41553"/>
    <w:rsid w:val="00E41637"/>
    <w:rsid w:val="00E418F9"/>
    <w:rsid w:val="00E41A97"/>
    <w:rsid w:val="00E420C5"/>
    <w:rsid w:val="00E4222B"/>
    <w:rsid w:val="00E43102"/>
    <w:rsid w:val="00E4331A"/>
    <w:rsid w:val="00E433CD"/>
    <w:rsid w:val="00E43669"/>
    <w:rsid w:val="00E439C4"/>
    <w:rsid w:val="00E439F1"/>
    <w:rsid w:val="00E43D3F"/>
    <w:rsid w:val="00E43DB1"/>
    <w:rsid w:val="00E44A1D"/>
    <w:rsid w:val="00E44B46"/>
    <w:rsid w:val="00E4549A"/>
    <w:rsid w:val="00E4603F"/>
    <w:rsid w:val="00E464B3"/>
    <w:rsid w:val="00E4681B"/>
    <w:rsid w:val="00E47384"/>
    <w:rsid w:val="00E4786D"/>
    <w:rsid w:val="00E47E0F"/>
    <w:rsid w:val="00E50159"/>
    <w:rsid w:val="00E501D9"/>
    <w:rsid w:val="00E510C7"/>
    <w:rsid w:val="00E511BC"/>
    <w:rsid w:val="00E51785"/>
    <w:rsid w:val="00E517EC"/>
    <w:rsid w:val="00E51BF2"/>
    <w:rsid w:val="00E51F91"/>
    <w:rsid w:val="00E526E6"/>
    <w:rsid w:val="00E52735"/>
    <w:rsid w:val="00E52D37"/>
    <w:rsid w:val="00E53AD7"/>
    <w:rsid w:val="00E53F6D"/>
    <w:rsid w:val="00E542C6"/>
    <w:rsid w:val="00E5475A"/>
    <w:rsid w:val="00E548B1"/>
    <w:rsid w:val="00E54CB8"/>
    <w:rsid w:val="00E54D78"/>
    <w:rsid w:val="00E54E15"/>
    <w:rsid w:val="00E54EDA"/>
    <w:rsid w:val="00E55153"/>
    <w:rsid w:val="00E56220"/>
    <w:rsid w:val="00E56256"/>
    <w:rsid w:val="00E56385"/>
    <w:rsid w:val="00E5729A"/>
    <w:rsid w:val="00E57BF7"/>
    <w:rsid w:val="00E60041"/>
    <w:rsid w:val="00E600EE"/>
    <w:rsid w:val="00E60506"/>
    <w:rsid w:val="00E60623"/>
    <w:rsid w:val="00E60EA0"/>
    <w:rsid w:val="00E6126D"/>
    <w:rsid w:val="00E6162B"/>
    <w:rsid w:val="00E61880"/>
    <w:rsid w:val="00E61E0A"/>
    <w:rsid w:val="00E62585"/>
    <w:rsid w:val="00E62E1F"/>
    <w:rsid w:val="00E63123"/>
    <w:rsid w:val="00E6320A"/>
    <w:rsid w:val="00E634EE"/>
    <w:rsid w:val="00E63610"/>
    <w:rsid w:val="00E63A69"/>
    <w:rsid w:val="00E63B28"/>
    <w:rsid w:val="00E63CA8"/>
    <w:rsid w:val="00E63CD2"/>
    <w:rsid w:val="00E64650"/>
    <w:rsid w:val="00E6468D"/>
    <w:rsid w:val="00E647D5"/>
    <w:rsid w:val="00E64D55"/>
    <w:rsid w:val="00E6513C"/>
    <w:rsid w:val="00E65AFF"/>
    <w:rsid w:val="00E65B77"/>
    <w:rsid w:val="00E660D6"/>
    <w:rsid w:val="00E660FC"/>
    <w:rsid w:val="00E663BB"/>
    <w:rsid w:val="00E675D1"/>
    <w:rsid w:val="00E67A5F"/>
    <w:rsid w:val="00E67A69"/>
    <w:rsid w:val="00E67AD0"/>
    <w:rsid w:val="00E70CD7"/>
    <w:rsid w:val="00E70F06"/>
    <w:rsid w:val="00E70F41"/>
    <w:rsid w:val="00E7108F"/>
    <w:rsid w:val="00E7148A"/>
    <w:rsid w:val="00E71832"/>
    <w:rsid w:val="00E7281A"/>
    <w:rsid w:val="00E72A40"/>
    <w:rsid w:val="00E72DD3"/>
    <w:rsid w:val="00E72EE4"/>
    <w:rsid w:val="00E7332F"/>
    <w:rsid w:val="00E73656"/>
    <w:rsid w:val="00E73734"/>
    <w:rsid w:val="00E73854"/>
    <w:rsid w:val="00E73FFB"/>
    <w:rsid w:val="00E7412F"/>
    <w:rsid w:val="00E74561"/>
    <w:rsid w:val="00E745E0"/>
    <w:rsid w:val="00E74E8E"/>
    <w:rsid w:val="00E750A4"/>
    <w:rsid w:val="00E75159"/>
    <w:rsid w:val="00E757DE"/>
    <w:rsid w:val="00E75D70"/>
    <w:rsid w:val="00E7621F"/>
    <w:rsid w:val="00E76793"/>
    <w:rsid w:val="00E76A83"/>
    <w:rsid w:val="00E76B8E"/>
    <w:rsid w:val="00E77708"/>
    <w:rsid w:val="00E77BB4"/>
    <w:rsid w:val="00E77BE9"/>
    <w:rsid w:val="00E77C52"/>
    <w:rsid w:val="00E77D92"/>
    <w:rsid w:val="00E77DC9"/>
    <w:rsid w:val="00E77F09"/>
    <w:rsid w:val="00E80216"/>
    <w:rsid w:val="00E80532"/>
    <w:rsid w:val="00E80858"/>
    <w:rsid w:val="00E80B95"/>
    <w:rsid w:val="00E80CD2"/>
    <w:rsid w:val="00E80CED"/>
    <w:rsid w:val="00E80FA1"/>
    <w:rsid w:val="00E81097"/>
    <w:rsid w:val="00E811CB"/>
    <w:rsid w:val="00E81390"/>
    <w:rsid w:val="00E81AF9"/>
    <w:rsid w:val="00E826E8"/>
    <w:rsid w:val="00E82D95"/>
    <w:rsid w:val="00E8347B"/>
    <w:rsid w:val="00E8377F"/>
    <w:rsid w:val="00E83C62"/>
    <w:rsid w:val="00E83D11"/>
    <w:rsid w:val="00E83FA1"/>
    <w:rsid w:val="00E84216"/>
    <w:rsid w:val="00E84862"/>
    <w:rsid w:val="00E84D87"/>
    <w:rsid w:val="00E852FE"/>
    <w:rsid w:val="00E86160"/>
    <w:rsid w:val="00E86896"/>
    <w:rsid w:val="00E86A92"/>
    <w:rsid w:val="00E87302"/>
    <w:rsid w:val="00E8762D"/>
    <w:rsid w:val="00E8763B"/>
    <w:rsid w:val="00E87CE7"/>
    <w:rsid w:val="00E90549"/>
    <w:rsid w:val="00E90868"/>
    <w:rsid w:val="00E90C6A"/>
    <w:rsid w:val="00E91737"/>
    <w:rsid w:val="00E91BF2"/>
    <w:rsid w:val="00E91DCA"/>
    <w:rsid w:val="00E91E66"/>
    <w:rsid w:val="00E91F0B"/>
    <w:rsid w:val="00E920FE"/>
    <w:rsid w:val="00E929AE"/>
    <w:rsid w:val="00E92CEA"/>
    <w:rsid w:val="00E92F09"/>
    <w:rsid w:val="00E9307C"/>
    <w:rsid w:val="00E940C4"/>
    <w:rsid w:val="00E942F2"/>
    <w:rsid w:val="00E94A5E"/>
    <w:rsid w:val="00E94BA4"/>
    <w:rsid w:val="00E95059"/>
    <w:rsid w:val="00E9565C"/>
    <w:rsid w:val="00E95EA5"/>
    <w:rsid w:val="00E95FA0"/>
    <w:rsid w:val="00E972AA"/>
    <w:rsid w:val="00E97393"/>
    <w:rsid w:val="00E97558"/>
    <w:rsid w:val="00E97725"/>
    <w:rsid w:val="00E977F4"/>
    <w:rsid w:val="00E97ABB"/>
    <w:rsid w:val="00EA01F7"/>
    <w:rsid w:val="00EA03B7"/>
    <w:rsid w:val="00EA08E3"/>
    <w:rsid w:val="00EA09A5"/>
    <w:rsid w:val="00EA0A98"/>
    <w:rsid w:val="00EA0C02"/>
    <w:rsid w:val="00EA0C33"/>
    <w:rsid w:val="00EA1785"/>
    <w:rsid w:val="00EA1F25"/>
    <w:rsid w:val="00EA214F"/>
    <w:rsid w:val="00EA2986"/>
    <w:rsid w:val="00EA3042"/>
    <w:rsid w:val="00EA413A"/>
    <w:rsid w:val="00EA414E"/>
    <w:rsid w:val="00EA4783"/>
    <w:rsid w:val="00EA4B1F"/>
    <w:rsid w:val="00EA5D36"/>
    <w:rsid w:val="00EA5DA6"/>
    <w:rsid w:val="00EA6067"/>
    <w:rsid w:val="00EA64C2"/>
    <w:rsid w:val="00EA64E6"/>
    <w:rsid w:val="00EA65CF"/>
    <w:rsid w:val="00EA6767"/>
    <w:rsid w:val="00EA67AA"/>
    <w:rsid w:val="00EA67C7"/>
    <w:rsid w:val="00EA74A9"/>
    <w:rsid w:val="00EA7511"/>
    <w:rsid w:val="00EA7B7F"/>
    <w:rsid w:val="00EB029D"/>
    <w:rsid w:val="00EB0AA9"/>
    <w:rsid w:val="00EB1106"/>
    <w:rsid w:val="00EB121D"/>
    <w:rsid w:val="00EB128F"/>
    <w:rsid w:val="00EB12AB"/>
    <w:rsid w:val="00EB153D"/>
    <w:rsid w:val="00EB1E02"/>
    <w:rsid w:val="00EB20E9"/>
    <w:rsid w:val="00EB21B4"/>
    <w:rsid w:val="00EB2303"/>
    <w:rsid w:val="00EB23E6"/>
    <w:rsid w:val="00EB30A2"/>
    <w:rsid w:val="00EB30D6"/>
    <w:rsid w:val="00EB338F"/>
    <w:rsid w:val="00EB34DF"/>
    <w:rsid w:val="00EB3621"/>
    <w:rsid w:val="00EB38C0"/>
    <w:rsid w:val="00EB3B18"/>
    <w:rsid w:val="00EB41E7"/>
    <w:rsid w:val="00EB4841"/>
    <w:rsid w:val="00EB4AEA"/>
    <w:rsid w:val="00EB4D97"/>
    <w:rsid w:val="00EB51C1"/>
    <w:rsid w:val="00EB52AD"/>
    <w:rsid w:val="00EB5564"/>
    <w:rsid w:val="00EB5659"/>
    <w:rsid w:val="00EB57C8"/>
    <w:rsid w:val="00EB5E5A"/>
    <w:rsid w:val="00EB68EF"/>
    <w:rsid w:val="00EB6D95"/>
    <w:rsid w:val="00EB7404"/>
    <w:rsid w:val="00EB749F"/>
    <w:rsid w:val="00EB7D65"/>
    <w:rsid w:val="00EB7D9E"/>
    <w:rsid w:val="00EB7E9C"/>
    <w:rsid w:val="00EC06CB"/>
    <w:rsid w:val="00EC06F3"/>
    <w:rsid w:val="00EC086D"/>
    <w:rsid w:val="00EC0EFC"/>
    <w:rsid w:val="00EC1618"/>
    <w:rsid w:val="00EC173C"/>
    <w:rsid w:val="00EC281F"/>
    <w:rsid w:val="00EC2929"/>
    <w:rsid w:val="00EC2EEA"/>
    <w:rsid w:val="00EC3337"/>
    <w:rsid w:val="00EC35D4"/>
    <w:rsid w:val="00EC3644"/>
    <w:rsid w:val="00EC367D"/>
    <w:rsid w:val="00EC3B55"/>
    <w:rsid w:val="00EC4F0A"/>
    <w:rsid w:val="00EC4F90"/>
    <w:rsid w:val="00EC501C"/>
    <w:rsid w:val="00EC525C"/>
    <w:rsid w:val="00EC53D3"/>
    <w:rsid w:val="00EC6091"/>
    <w:rsid w:val="00EC67FC"/>
    <w:rsid w:val="00EC6C26"/>
    <w:rsid w:val="00EC761F"/>
    <w:rsid w:val="00EC76EF"/>
    <w:rsid w:val="00EC7A4E"/>
    <w:rsid w:val="00EC7B66"/>
    <w:rsid w:val="00EC7E52"/>
    <w:rsid w:val="00ED00D7"/>
    <w:rsid w:val="00ED0A4F"/>
    <w:rsid w:val="00ED0ED2"/>
    <w:rsid w:val="00ED10F2"/>
    <w:rsid w:val="00ED11AE"/>
    <w:rsid w:val="00ED1CD8"/>
    <w:rsid w:val="00ED1F14"/>
    <w:rsid w:val="00ED1FFE"/>
    <w:rsid w:val="00ED212C"/>
    <w:rsid w:val="00ED243E"/>
    <w:rsid w:val="00ED2B6C"/>
    <w:rsid w:val="00ED2CC3"/>
    <w:rsid w:val="00ED3028"/>
    <w:rsid w:val="00ED38B9"/>
    <w:rsid w:val="00ED44CA"/>
    <w:rsid w:val="00ED4633"/>
    <w:rsid w:val="00ED4DF8"/>
    <w:rsid w:val="00ED562C"/>
    <w:rsid w:val="00ED566E"/>
    <w:rsid w:val="00ED5965"/>
    <w:rsid w:val="00ED604D"/>
    <w:rsid w:val="00ED6285"/>
    <w:rsid w:val="00ED6D0D"/>
    <w:rsid w:val="00ED77A1"/>
    <w:rsid w:val="00ED7B3E"/>
    <w:rsid w:val="00ED7CCD"/>
    <w:rsid w:val="00ED7D9E"/>
    <w:rsid w:val="00ED7F3A"/>
    <w:rsid w:val="00EE0A70"/>
    <w:rsid w:val="00EE0BBA"/>
    <w:rsid w:val="00EE0F01"/>
    <w:rsid w:val="00EE1356"/>
    <w:rsid w:val="00EE1406"/>
    <w:rsid w:val="00EE19A1"/>
    <w:rsid w:val="00EE1E76"/>
    <w:rsid w:val="00EE1E95"/>
    <w:rsid w:val="00EE2135"/>
    <w:rsid w:val="00EE2585"/>
    <w:rsid w:val="00EE25FD"/>
    <w:rsid w:val="00EE274F"/>
    <w:rsid w:val="00EE2E2B"/>
    <w:rsid w:val="00EE2E46"/>
    <w:rsid w:val="00EE2FE1"/>
    <w:rsid w:val="00EE3536"/>
    <w:rsid w:val="00EE3573"/>
    <w:rsid w:val="00EE3974"/>
    <w:rsid w:val="00EE447D"/>
    <w:rsid w:val="00EE457A"/>
    <w:rsid w:val="00EE467E"/>
    <w:rsid w:val="00EE4AE3"/>
    <w:rsid w:val="00EE4D81"/>
    <w:rsid w:val="00EE4FD7"/>
    <w:rsid w:val="00EE5458"/>
    <w:rsid w:val="00EE55D1"/>
    <w:rsid w:val="00EE5BE7"/>
    <w:rsid w:val="00EE5D2C"/>
    <w:rsid w:val="00EE5FDE"/>
    <w:rsid w:val="00EE6CE9"/>
    <w:rsid w:val="00EE6F02"/>
    <w:rsid w:val="00EE6F22"/>
    <w:rsid w:val="00EE6FCA"/>
    <w:rsid w:val="00EE6FD4"/>
    <w:rsid w:val="00EE7333"/>
    <w:rsid w:val="00EE7E1E"/>
    <w:rsid w:val="00EF0197"/>
    <w:rsid w:val="00EF0929"/>
    <w:rsid w:val="00EF09D1"/>
    <w:rsid w:val="00EF0C25"/>
    <w:rsid w:val="00EF0D3E"/>
    <w:rsid w:val="00EF0EB1"/>
    <w:rsid w:val="00EF10A5"/>
    <w:rsid w:val="00EF157B"/>
    <w:rsid w:val="00EF16DC"/>
    <w:rsid w:val="00EF183A"/>
    <w:rsid w:val="00EF22F7"/>
    <w:rsid w:val="00EF284C"/>
    <w:rsid w:val="00EF2F82"/>
    <w:rsid w:val="00EF3B99"/>
    <w:rsid w:val="00EF3D74"/>
    <w:rsid w:val="00EF3DAE"/>
    <w:rsid w:val="00EF3E50"/>
    <w:rsid w:val="00EF44FC"/>
    <w:rsid w:val="00EF4811"/>
    <w:rsid w:val="00EF4978"/>
    <w:rsid w:val="00EF4A0A"/>
    <w:rsid w:val="00EF4C89"/>
    <w:rsid w:val="00EF5060"/>
    <w:rsid w:val="00EF568B"/>
    <w:rsid w:val="00EF56F6"/>
    <w:rsid w:val="00EF5720"/>
    <w:rsid w:val="00EF5DA3"/>
    <w:rsid w:val="00EF6AF0"/>
    <w:rsid w:val="00EF6C60"/>
    <w:rsid w:val="00EF6DB5"/>
    <w:rsid w:val="00EF703F"/>
    <w:rsid w:val="00EF722B"/>
    <w:rsid w:val="00EF73D5"/>
    <w:rsid w:val="00EF797A"/>
    <w:rsid w:val="00EF7C93"/>
    <w:rsid w:val="00EF7E38"/>
    <w:rsid w:val="00F001A1"/>
    <w:rsid w:val="00F00470"/>
    <w:rsid w:val="00F0062A"/>
    <w:rsid w:val="00F00D84"/>
    <w:rsid w:val="00F00E87"/>
    <w:rsid w:val="00F01040"/>
    <w:rsid w:val="00F02842"/>
    <w:rsid w:val="00F02B71"/>
    <w:rsid w:val="00F0382D"/>
    <w:rsid w:val="00F0393F"/>
    <w:rsid w:val="00F0396E"/>
    <w:rsid w:val="00F03D11"/>
    <w:rsid w:val="00F03F91"/>
    <w:rsid w:val="00F04206"/>
    <w:rsid w:val="00F04AD1"/>
    <w:rsid w:val="00F04BB0"/>
    <w:rsid w:val="00F04D4B"/>
    <w:rsid w:val="00F0563B"/>
    <w:rsid w:val="00F05CA5"/>
    <w:rsid w:val="00F05F68"/>
    <w:rsid w:val="00F0656D"/>
    <w:rsid w:val="00F067B5"/>
    <w:rsid w:val="00F06AB8"/>
    <w:rsid w:val="00F07801"/>
    <w:rsid w:val="00F07D92"/>
    <w:rsid w:val="00F102A1"/>
    <w:rsid w:val="00F103FA"/>
    <w:rsid w:val="00F1068E"/>
    <w:rsid w:val="00F10E5C"/>
    <w:rsid w:val="00F10F52"/>
    <w:rsid w:val="00F11130"/>
    <w:rsid w:val="00F118D9"/>
    <w:rsid w:val="00F11BBA"/>
    <w:rsid w:val="00F11EBB"/>
    <w:rsid w:val="00F12142"/>
    <w:rsid w:val="00F125BC"/>
    <w:rsid w:val="00F126EE"/>
    <w:rsid w:val="00F12CC6"/>
    <w:rsid w:val="00F12D7F"/>
    <w:rsid w:val="00F12E21"/>
    <w:rsid w:val="00F135A9"/>
    <w:rsid w:val="00F13617"/>
    <w:rsid w:val="00F13FC0"/>
    <w:rsid w:val="00F14620"/>
    <w:rsid w:val="00F1466F"/>
    <w:rsid w:val="00F14737"/>
    <w:rsid w:val="00F14839"/>
    <w:rsid w:val="00F14B7D"/>
    <w:rsid w:val="00F14C32"/>
    <w:rsid w:val="00F15185"/>
    <w:rsid w:val="00F15228"/>
    <w:rsid w:val="00F154B9"/>
    <w:rsid w:val="00F15811"/>
    <w:rsid w:val="00F15B5F"/>
    <w:rsid w:val="00F15F05"/>
    <w:rsid w:val="00F160B4"/>
    <w:rsid w:val="00F16297"/>
    <w:rsid w:val="00F163A4"/>
    <w:rsid w:val="00F16CAC"/>
    <w:rsid w:val="00F17035"/>
    <w:rsid w:val="00F17202"/>
    <w:rsid w:val="00F17210"/>
    <w:rsid w:val="00F173B4"/>
    <w:rsid w:val="00F200CA"/>
    <w:rsid w:val="00F205EE"/>
    <w:rsid w:val="00F207D0"/>
    <w:rsid w:val="00F208A8"/>
    <w:rsid w:val="00F208AC"/>
    <w:rsid w:val="00F20F51"/>
    <w:rsid w:val="00F21044"/>
    <w:rsid w:val="00F21472"/>
    <w:rsid w:val="00F21780"/>
    <w:rsid w:val="00F217E4"/>
    <w:rsid w:val="00F21C37"/>
    <w:rsid w:val="00F22A24"/>
    <w:rsid w:val="00F22A88"/>
    <w:rsid w:val="00F23410"/>
    <w:rsid w:val="00F23478"/>
    <w:rsid w:val="00F23B4C"/>
    <w:rsid w:val="00F24320"/>
    <w:rsid w:val="00F243C7"/>
    <w:rsid w:val="00F24902"/>
    <w:rsid w:val="00F24B8F"/>
    <w:rsid w:val="00F252AF"/>
    <w:rsid w:val="00F25E67"/>
    <w:rsid w:val="00F25F2C"/>
    <w:rsid w:val="00F2640F"/>
    <w:rsid w:val="00F2733A"/>
    <w:rsid w:val="00F273C9"/>
    <w:rsid w:val="00F273D6"/>
    <w:rsid w:val="00F3018D"/>
    <w:rsid w:val="00F3041C"/>
    <w:rsid w:val="00F305D5"/>
    <w:rsid w:val="00F30765"/>
    <w:rsid w:val="00F309F4"/>
    <w:rsid w:val="00F30F43"/>
    <w:rsid w:val="00F314ED"/>
    <w:rsid w:val="00F3152D"/>
    <w:rsid w:val="00F31BC8"/>
    <w:rsid w:val="00F31EFA"/>
    <w:rsid w:val="00F31FF5"/>
    <w:rsid w:val="00F32208"/>
    <w:rsid w:val="00F32716"/>
    <w:rsid w:val="00F336BA"/>
    <w:rsid w:val="00F33901"/>
    <w:rsid w:val="00F33C9B"/>
    <w:rsid w:val="00F341C9"/>
    <w:rsid w:val="00F342F6"/>
    <w:rsid w:val="00F345F2"/>
    <w:rsid w:val="00F34A23"/>
    <w:rsid w:val="00F34E78"/>
    <w:rsid w:val="00F355A9"/>
    <w:rsid w:val="00F35864"/>
    <w:rsid w:val="00F35CB4"/>
    <w:rsid w:val="00F36128"/>
    <w:rsid w:val="00F36613"/>
    <w:rsid w:val="00F367C7"/>
    <w:rsid w:val="00F367EA"/>
    <w:rsid w:val="00F369E1"/>
    <w:rsid w:val="00F36CDC"/>
    <w:rsid w:val="00F376F1"/>
    <w:rsid w:val="00F37941"/>
    <w:rsid w:val="00F40179"/>
    <w:rsid w:val="00F405AA"/>
    <w:rsid w:val="00F405C9"/>
    <w:rsid w:val="00F40E4C"/>
    <w:rsid w:val="00F40E56"/>
    <w:rsid w:val="00F41537"/>
    <w:rsid w:val="00F415C6"/>
    <w:rsid w:val="00F4178D"/>
    <w:rsid w:val="00F41A4F"/>
    <w:rsid w:val="00F41CC2"/>
    <w:rsid w:val="00F41D6F"/>
    <w:rsid w:val="00F421E8"/>
    <w:rsid w:val="00F42255"/>
    <w:rsid w:val="00F424C5"/>
    <w:rsid w:val="00F4255E"/>
    <w:rsid w:val="00F4351E"/>
    <w:rsid w:val="00F43565"/>
    <w:rsid w:val="00F43CA2"/>
    <w:rsid w:val="00F43F21"/>
    <w:rsid w:val="00F4686C"/>
    <w:rsid w:val="00F46A0D"/>
    <w:rsid w:val="00F4766A"/>
    <w:rsid w:val="00F478E9"/>
    <w:rsid w:val="00F47FDB"/>
    <w:rsid w:val="00F505A4"/>
    <w:rsid w:val="00F50628"/>
    <w:rsid w:val="00F506C5"/>
    <w:rsid w:val="00F512E3"/>
    <w:rsid w:val="00F516D9"/>
    <w:rsid w:val="00F5171A"/>
    <w:rsid w:val="00F51969"/>
    <w:rsid w:val="00F519D8"/>
    <w:rsid w:val="00F51C3E"/>
    <w:rsid w:val="00F51CD5"/>
    <w:rsid w:val="00F51EC0"/>
    <w:rsid w:val="00F52263"/>
    <w:rsid w:val="00F52426"/>
    <w:rsid w:val="00F5249B"/>
    <w:rsid w:val="00F526E7"/>
    <w:rsid w:val="00F52BCE"/>
    <w:rsid w:val="00F52C9A"/>
    <w:rsid w:val="00F52DD2"/>
    <w:rsid w:val="00F52E89"/>
    <w:rsid w:val="00F537CC"/>
    <w:rsid w:val="00F53947"/>
    <w:rsid w:val="00F53DDC"/>
    <w:rsid w:val="00F53E82"/>
    <w:rsid w:val="00F5409E"/>
    <w:rsid w:val="00F541E9"/>
    <w:rsid w:val="00F54856"/>
    <w:rsid w:val="00F54A08"/>
    <w:rsid w:val="00F54ABA"/>
    <w:rsid w:val="00F552B0"/>
    <w:rsid w:val="00F55365"/>
    <w:rsid w:val="00F558FD"/>
    <w:rsid w:val="00F55B23"/>
    <w:rsid w:val="00F56556"/>
    <w:rsid w:val="00F569F6"/>
    <w:rsid w:val="00F56DB1"/>
    <w:rsid w:val="00F56F0C"/>
    <w:rsid w:val="00F5702E"/>
    <w:rsid w:val="00F57A8B"/>
    <w:rsid w:val="00F57B88"/>
    <w:rsid w:val="00F57EA1"/>
    <w:rsid w:val="00F60328"/>
    <w:rsid w:val="00F60D61"/>
    <w:rsid w:val="00F60DAA"/>
    <w:rsid w:val="00F60EDC"/>
    <w:rsid w:val="00F6101C"/>
    <w:rsid w:val="00F611AA"/>
    <w:rsid w:val="00F613E4"/>
    <w:rsid w:val="00F616A0"/>
    <w:rsid w:val="00F61835"/>
    <w:rsid w:val="00F61907"/>
    <w:rsid w:val="00F619AA"/>
    <w:rsid w:val="00F61A2C"/>
    <w:rsid w:val="00F61B5C"/>
    <w:rsid w:val="00F61F93"/>
    <w:rsid w:val="00F62109"/>
    <w:rsid w:val="00F628A9"/>
    <w:rsid w:val="00F62C94"/>
    <w:rsid w:val="00F638D7"/>
    <w:rsid w:val="00F63D28"/>
    <w:rsid w:val="00F63F92"/>
    <w:rsid w:val="00F640D7"/>
    <w:rsid w:val="00F64585"/>
    <w:rsid w:val="00F65629"/>
    <w:rsid w:val="00F656DA"/>
    <w:rsid w:val="00F65B29"/>
    <w:rsid w:val="00F65CFB"/>
    <w:rsid w:val="00F662AA"/>
    <w:rsid w:val="00F66976"/>
    <w:rsid w:val="00F66AF6"/>
    <w:rsid w:val="00F66FF6"/>
    <w:rsid w:val="00F670CC"/>
    <w:rsid w:val="00F67360"/>
    <w:rsid w:val="00F67952"/>
    <w:rsid w:val="00F67C69"/>
    <w:rsid w:val="00F67C97"/>
    <w:rsid w:val="00F7021D"/>
    <w:rsid w:val="00F7061F"/>
    <w:rsid w:val="00F708F1"/>
    <w:rsid w:val="00F70B48"/>
    <w:rsid w:val="00F70FA6"/>
    <w:rsid w:val="00F7138A"/>
    <w:rsid w:val="00F71417"/>
    <w:rsid w:val="00F71431"/>
    <w:rsid w:val="00F71797"/>
    <w:rsid w:val="00F71B0C"/>
    <w:rsid w:val="00F71BDD"/>
    <w:rsid w:val="00F71F96"/>
    <w:rsid w:val="00F72719"/>
    <w:rsid w:val="00F7284E"/>
    <w:rsid w:val="00F72AE5"/>
    <w:rsid w:val="00F72B5F"/>
    <w:rsid w:val="00F73B64"/>
    <w:rsid w:val="00F73CCA"/>
    <w:rsid w:val="00F73D36"/>
    <w:rsid w:val="00F73E29"/>
    <w:rsid w:val="00F740F6"/>
    <w:rsid w:val="00F74749"/>
    <w:rsid w:val="00F74AD3"/>
    <w:rsid w:val="00F74C1C"/>
    <w:rsid w:val="00F74CCE"/>
    <w:rsid w:val="00F753ED"/>
    <w:rsid w:val="00F7593E"/>
    <w:rsid w:val="00F75950"/>
    <w:rsid w:val="00F75F4F"/>
    <w:rsid w:val="00F764DE"/>
    <w:rsid w:val="00F76502"/>
    <w:rsid w:val="00F766C6"/>
    <w:rsid w:val="00F7673D"/>
    <w:rsid w:val="00F76C8C"/>
    <w:rsid w:val="00F76D7D"/>
    <w:rsid w:val="00F76F1B"/>
    <w:rsid w:val="00F77406"/>
    <w:rsid w:val="00F77AC5"/>
    <w:rsid w:val="00F77B6B"/>
    <w:rsid w:val="00F8005D"/>
    <w:rsid w:val="00F806F3"/>
    <w:rsid w:val="00F80A5A"/>
    <w:rsid w:val="00F80AF4"/>
    <w:rsid w:val="00F8128D"/>
    <w:rsid w:val="00F81C34"/>
    <w:rsid w:val="00F81E12"/>
    <w:rsid w:val="00F81F44"/>
    <w:rsid w:val="00F821E6"/>
    <w:rsid w:val="00F82381"/>
    <w:rsid w:val="00F8249F"/>
    <w:rsid w:val="00F824B3"/>
    <w:rsid w:val="00F82598"/>
    <w:rsid w:val="00F8268A"/>
    <w:rsid w:val="00F82747"/>
    <w:rsid w:val="00F8292C"/>
    <w:rsid w:val="00F82A6A"/>
    <w:rsid w:val="00F8306D"/>
    <w:rsid w:val="00F834C1"/>
    <w:rsid w:val="00F836C9"/>
    <w:rsid w:val="00F839CD"/>
    <w:rsid w:val="00F83C94"/>
    <w:rsid w:val="00F83E13"/>
    <w:rsid w:val="00F83E8B"/>
    <w:rsid w:val="00F8405D"/>
    <w:rsid w:val="00F84462"/>
    <w:rsid w:val="00F848C7"/>
    <w:rsid w:val="00F8524D"/>
    <w:rsid w:val="00F8540E"/>
    <w:rsid w:val="00F85601"/>
    <w:rsid w:val="00F85794"/>
    <w:rsid w:val="00F857E3"/>
    <w:rsid w:val="00F857F5"/>
    <w:rsid w:val="00F858C5"/>
    <w:rsid w:val="00F85A00"/>
    <w:rsid w:val="00F85D5F"/>
    <w:rsid w:val="00F8601D"/>
    <w:rsid w:val="00F86824"/>
    <w:rsid w:val="00F9026A"/>
    <w:rsid w:val="00F906D0"/>
    <w:rsid w:val="00F90723"/>
    <w:rsid w:val="00F914CE"/>
    <w:rsid w:val="00F91E13"/>
    <w:rsid w:val="00F9217B"/>
    <w:rsid w:val="00F92313"/>
    <w:rsid w:val="00F92438"/>
    <w:rsid w:val="00F925D3"/>
    <w:rsid w:val="00F9280F"/>
    <w:rsid w:val="00F928DD"/>
    <w:rsid w:val="00F928EE"/>
    <w:rsid w:val="00F9339E"/>
    <w:rsid w:val="00F93430"/>
    <w:rsid w:val="00F937A8"/>
    <w:rsid w:val="00F93883"/>
    <w:rsid w:val="00F939B1"/>
    <w:rsid w:val="00F950F6"/>
    <w:rsid w:val="00F95119"/>
    <w:rsid w:val="00F95896"/>
    <w:rsid w:val="00F9654C"/>
    <w:rsid w:val="00F96877"/>
    <w:rsid w:val="00F96B98"/>
    <w:rsid w:val="00F96C8F"/>
    <w:rsid w:val="00F9775A"/>
    <w:rsid w:val="00F9786A"/>
    <w:rsid w:val="00F97931"/>
    <w:rsid w:val="00F97E86"/>
    <w:rsid w:val="00FA01E8"/>
    <w:rsid w:val="00FA0263"/>
    <w:rsid w:val="00FA0515"/>
    <w:rsid w:val="00FA0686"/>
    <w:rsid w:val="00FA06F0"/>
    <w:rsid w:val="00FA156B"/>
    <w:rsid w:val="00FA15A2"/>
    <w:rsid w:val="00FA1791"/>
    <w:rsid w:val="00FA1959"/>
    <w:rsid w:val="00FA1D91"/>
    <w:rsid w:val="00FA21B2"/>
    <w:rsid w:val="00FA231B"/>
    <w:rsid w:val="00FA24E2"/>
    <w:rsid w:val="00FA2C1E"/>
    <w:rsid w:val="00FA331B"/>
    <w:rsid w:val="00FA3E8C"/>
    <w:rsid w:val="00FA44D0"/>
    <w:rsid w:val="00FA44E1"/>
    <w:rsid w:val="00FA4D37"/>
    <w:rsid w:val="00FA4D89"/>
    <w:rsid w:val="00FA4F9A"/>
    <w:rsid w:val="00FA502A"/>
    <w:rsid w:val="00FA5098"/>
    <w:rsid w:val="00FA5156"/>
    <w:rsid w:val="00FA522E"/>
    <w:rsid w:val="00FA56F2"/>
    <w:rsid w:val="00FA596C"/>
    <w:rsid w:val="00FA59B4"/>
    <w:rsid w:val="00FA5D34"/>
    <w:rsid w:val="00FA5EC0"/>
    <w:rsid w:val="00FA5FC9"/>
    <w:rsid w:val="00FA60FA"/>
    <w:rsid w:val="00FA611A"/>
    <w:rsid w:val="00FA6812"/>
    <w:rsid w:val="00FA6BC5"/>
    <w:rsid w:val="00FA6E2F"/>
    <w:rsid w:val="00FA7199"/>
    <w:rsid w:val="00FA72F5"/>
    <w:rsid w:val="00FA7481"/>
    <w:rsid w:val="00FA7BD1"/>
    <w:rsid w:val="00FA7D66"/>
    <w:rsid w:val="00FA7F32"/>
    <w:rsid w:val="00FB0090"/>
    <w:rsid w:val="00FB0B4D"/>
    <w:rsid w:val="00FB0F7B"/>
    <w:rsid w:val="00FB1305"/>
    <w:rsid w:val="00FB132B"/>
    <w:rsid w:val="00FB17CB"/>
    <w:rsid w:val="00FB1C29"/>
    <w:rsid w:val="00FB27E3"/>
    <w:rsid w:val="00FB283A"/>
    <w:rsid w:val="00FB287E"/>
    <w:rsid w:val="00FB2920"/>
    <w:rsid w:val="00FB2973"/>
    <w:rsid w:val="00FB375E"/>
    <w:rsid w:val="00FB3F08"/>
    <w:rsid w:val="00FB498D"/>
    <w:rsid w:val="00FB4B03"/>
    <w:rsid w:val="00FB4F06"/>
    <w:rsid w:val="00FB5021"/>
    <w:rsid w:val="00FB502D"/>
    <w:rsid w:val="00FB5289"/>
    <w:rsid w:val="00FB5606"/>
    <w:rsid w:val="00FB563D"/>
    <w:rsid w:val="00FB5A8B"/>
    <w:rsid w:val="00FB6438"/>
    <w:rsid w:val="00FB645F"/>
    <w:rsid w:val="00FB669C"/>
    <w:rsid w:val="00FB7C6A"/>
    <w:rsid w:val="00FB7E59"/>
    <w:rsid w:val="00FB7F3B"/>
    <w:rsid w:val="00FC005F"/>
    <w:rsid w:val="00FC07DB"/>
    <w:rsid w:val="00FC0D90"/>
    <w:rsid w:val="00FC1138"/>
    <w:rsid w:val="00FC19AF"/>
    <w:rsid w:val="00FC1A87"/>
    <w:rsid w:val="00FC2B58"/>
    <w:rsid w:val="00FC2CCF"/>
    <w:rsid w:val="00FC2E69"/>
    <w:rsid w:val="00FC2F81"/>
    <w:rsid w:val="00FC3130"/>
    <w:rsid w:val="00FC3976"/>
    <w:rsid w:val="00FC3ADE"/>
    <w:rsid w:val="00FC3AEF"/>
    <w:rsid w:val="00FC3FEC"/>
    <w:rsid w:val="00FC41D6"/>
    <w:rsid w:val="00FC428A"/>
    <w:rsid w:val="00FC4671"/>
    <w:rsid w:val="00FC4DE1"/>
    <w:rsid w:val="00FC5107"/>
    <w:rsid w:val="00FC58CE"/>
    <w:rsid w:val="00FC5C80"/>
    <w:rsid w:val="00FC627C"/>
    <w:rsid w:val="00FC6330"/>
    <w:rsid w:val="00FC64E4"/>
    <w:rsid w:val="00FC6C4F"/>
    <w:rsid w:val="00FC6E30"/>
    <w:rsid w:val="00FC721B"/>
    <w:rsid w:val="00FC756A"/>
    <w:rsid w:val="00FC7855"/>
    <w:rsid w:val="00FC7D1D"/>
    <w:rsid w:val="00FD04DF"/>
    <w:rsid w:val="00FD07EC"/>
    <w:rsid w:val="00FD0B61"/>
    <w:rsid w:val="00FD149C"/>
    <w:rsid w:val="00FD174A"/>
    <w:rsid w:val="00FD1F0D"/>
    <w:rsid w:val="00FD1F35"/>
    <w:rsid w:val="00FD22EF"/>
    <w:rsid w:val="00FD2646"/>
    <w:rsid w:val="00FD2FCC"/>
    <w:rsid w:val="00FD31E0"/>
    <w:rsid w:val="00FD3E4E"/>
    <w:rsid w:val="00FD41C6"/>
    <w:rsid w:val="00FD425F"/>
    <w:rsid w:val="00FD4268"/>
    <w:rsid w:val="00FD43F5"/>
    <w:rsid w:val="00FD4917"/>
    <w:rsid w:val="00FD4950"/>
    <w:rsid w:val="00FD523F"/>
    <w:rsid w:val="00FD538A"/>
    <w:rsid w:val="00FD565B"/>
    <w:rsid w:val="00FD5D5D"/>
    <w:rsid w:val="00FD6497"/>
    <w:rsid w:val="00FD66BA"/>
    <w:rsid w:val="00FD69C7"/>
    <w:rsid w:val="00FD6E4F"/>
    <w:rsid w:val="00FD6FE4"/>
    <w:rsid w:val="00FD7605"/>
    <w:rsid w:val="00FD7AAD"/>
    <w:rsid w:val="00FD7D77"/>
    <w:rsid w:val="00FE0A12"/>
    <w:rsid w:val="00FE0AE0"/>
    <w:rsid w:val="00FE1274"/>
    <w:rsid w:val="00FE1A97"/>
    <w:rsid w:val="00FE1C4F"/>
    <w:rsid w:val="00FE1CEE"/>
    <w:rsid w:val="00FE2C72"/>
    <w:rsid w:val="00FE2CBD"/>
    <w:rsid w:val="00FE3100"/>
    <w:rsid w:val="00FE31CF"/>
    <w:rsid w:val="00FE37A8"/>
    <w:rsid w:val="00FE3982"/>
    <w:rsid w:val="00FE39F5"/>
    <w:rsid w:val="00FE3CBC"/>
    <w:rsid w:val="00FE4576"/>
    <w:rsid w:val="00FE4841"/>
    <w:rsid w:val="00FE4A03"/>
    <w:rsid w:val="00FE4AFC"/>
    <w:rsid w:val="00FE4E1D"/>
    <w:rsid w:val="00FE5631"/>
    <w:rsid w:val="00FE5B64"/>
    <w:rsid w:val="00FE651F"/>
    <w:rsid w:val="00FE6709"/>
    <w:rsid w:val="00FE6A24"/>
    <w:rsid w:val="00FE6E39"/>
    <w:rsid w:val="00FE734F"/>
    <w:rsid w:val="00FE73C5"/>
    <w:rsid w:val="00FE7519"/>
    <w:rsid w:val="00FE75B7"/>
    <w:rsid w:val="00FE76C3"/>
    <w:rsid w:val="00FE7F09"/>
    <w:rsid w:val="00FF0317"/>
    <w:rsid w:val="00FF038D"/>
    <w:rsid w:val="00FF039F"/>
    <w:rsid w:val="00FF0B58"/>
    <w:rsid w:val="00FF0BEB"/>
    <w:rsid w:val="00FF0DC8"/>
    <w:rsid w:val="00FF1511"/>
    <w:rsid w:val="00FF1B23"/>
    <w:rsid w:val="00FF1BF5"/>
    <w:rsid w:val="00FF1CBC"/>
    <w:rsid w:val="00FF1E43"/>
    <w:rsid w:val="00FF2509"/>
    <w:rsid w:val="00FF293C"/>
    <w:rsid w:val="00FF2974"/>
    <w:rsid w:val="00FF2A5D"/>
    <w:rsid w:val="00FF2C9A"/>
    <w:rsid w:val="00FF2D96"/>
    <w:rsid w:val="00FF36BC"/>
    <w:rsid w:val="00FF3A74"/>
    <w:rsid w:val="00FF3C22"/>
    <w:rsid w:val="00FF47C9"/>
    <w:rsid w:val="00FF4807"/>
    <w:rsid w:val="00FF4A21"/>
    <w:rsid w:val="00FF5490"/>
    <w:rsid w:val="00FF5DC4"/>
    <w:rsid w:val="00FF5F5C"/>
    <w:rsid w:val="00FF5F9E"/>
    <w:rsid w:val="00FF636A"/>
    <w:rsid w:val="00FF6384"/>
    <w:rsid w:val="00FF678D"/>
    <w:rsid w:val="00FF69EE"/>
    <w:rsid w:val="00FF6C8E"/>
    <w:rsid w:val="00FF6DBB"/>
    <w:rsid w:val="00FF6DED"/>
    <w:rsid w:val="00FF70AF"/>
    <w:rsid w:val="00FF78F8"/>
    <w:rsid w:val="00FF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B8F642"/>
  <w15:chartTrackingRefBased/>
  <w15:docId w15:val="{41E50E0E-C952-43AE-9E34-F184DC99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rsid w:val="002C255C"/>
    <w:pPr>
      <w:spacing w:line="360" w:lineRule="auto"/>
      <w:ind w:firstLine="709"/>
      <w:jc w:val="both"/>
    </w:pPr>
    <w:rPr>
      <w:sz w:val="24"/>
    </w:rPr>
  </w:style>
  <w:style w:type="paragraph" w:styleId="1">
    <w:name w:val="heading 1"/>
    <w:basedOn w:val="a4"/>
    <w:next w:val="a4"/>
    <w:link w:val="11"/>
    <w:autoRedefine/>
    <w:qFormat/>
    <w:rsid w:val="00DE210D"/>
    <w:pPr>
      <w:keepNext/>
      <w:numPr>
        <w:numId w:val="9"/>
      </w:numPr>
      <w:spacing w:before="240" w:after="240"/>
      <w:outlineLvl w:val="0"/>
    </w:pPr>
    <w:rPr>
      <w:b/>
      <w:bCs/>
      <w:sz w:val="32"/>
      <w:szCs w:val="28"/>
    </w:rPr>
  </w:style>
  <w:style w:type="paragraph" w:styleId="21">
    <w:name w:val="heading 2"/>
    <w:basedOn w:val="a4"/>
    <w:next w:val="a4"/>
    <w:link w:val="22"/>
    <w:autoRedefine/>
    <w:qFormat/>
    <w:rsid w:val="005A28A8"/>
    <w:pPr>
      <w:keepNext/>
      <w:numPr>
        <w:ilvl w:val="1"/>
        <w:numId w:val="9"/>
      </w:numPr>
      <w:spacing w:before="240" w:after="120"/>
      <w:jc w:val="left"/>
      <w:outlineLvl w:val="1"/>
    </w:pPr>
    <w:rPr>
      <w:b/>
      <w:sz w:val="28"/>
      <w:szCs w:val="26"/>
    </w:rPr>
  </w:style>
  <w:style w:type="paragraph" w:styleId="3">
    <w:name w:val="heading 3"/>
    <w:basedOn w:val="a5"/>
    <w:next w:val="a4"/>
    <w:autoRedefine/>
    <w:qFormat/>
    <w:rsid w:val="00C35329"/>
    <w:pPr>
      <w:keepNext/>
      <w:numPr>
        <w:ilvl w:val="2"/>
        <w:numId w:val="9"/>
      </w:numPr>
      <w:spacing w:before="240" w:after="120"/>
      <w:ind w:left="720"/>
      <w:jc w:val="left"/>
      <w:outlineLvl w:val="2"/>
    </w:pPr>
    <w:rPr>
      <w:b/>
      <w:color w:val="24292F"/>
      <w:sz w:val="28"/>
      <w:szCs w:val="28"/>
    </w:rPr>
  </w:style>
  <w:style w:type="paragraph" w:styleId="4">
    <w:name w:val="heading 4"/>
    <w:basedOn w:val="a4"/>
    <w:next w:val="a4"/>
    <w:autoRedefine/>
    <w:rsid w:val="004A693F"/>
    <w:pPr>
      <w:keepNext/>
      <w:numPr>
        <w:ilvl w:val="3"/>
        <w:numId w:val="9"/>
      </w:numPr>
      <w:spacing w:before="240" w:after="120"/>
      <w:jc w:val="left"/>
      <w:outlineLvl w:val="3"/>
    </w:pPr>
    <w:rPr>
      <w:b/>
    </w:rPr>
  </w:style>
  <w:style w:type="paragraph" w:styleId="5">
    <w:name w:val="heading 5"/>
    <w:basedOn w:val="a4"/>
    <w:next w:val="a4"/>
    <w:rsid w:val="009F6850"/>
    <w:pPr>
      <w:keepNext/>
      <w:numPr>
        <w:ilvl w:val="4"/>
        <w:numId w:val="9"/>
      </w:numPr>
      <w:outlineLvl w:val="4"/>
    </w:pPr>
    <w:rPr>
      <w:rFonts w:ascii="Wingdings" w:hAnsi="Wingdings"/>
      <w:b/>
    </w:rPr>
  </w:style>
  <w:style w:type="paragraph" w:styleId="6">
    <w:name w:val="heading 6"/>
    <w:basedOn w:val="a4"/>
    <w:next w:val="a4"/>
    <w:rsid w:val="00C87892"/>
    <w:pPr>
      <w:keepNext/>
      <w:numPr>
        <w:ilvl w:val="5"/>
        <w:numId w:val="9"/>
      </w:numPr>
      <w:jc w:val="center"/>
      <w:outlineLvl w:val="5"/>
    </w:pPr>
    <w:rPr>
      <w:sz w:val="26"/>
    </w:rPr>
  </w:style>
  <w:style w:type="paragraph" w:styleId="7">
    <w:name w:val="heading 7"/>
    <w:basedOn w:val="a4"/>
    <w:next w:val="a4"/>
    <w:rsid w:val="00C87892"/>
    <w:pPr>
      <w:keepNext/>
      <w:numPr>
        <w:ilvl w:val="6"/>
        <w:numId w:val="9"/>
      </w:numPr>
      <w:spacing w:before="240" w:after="120"/>
      <w:jc w:val="center"/>
      <w:outlineLvl w:val="6"/>
    </w:pPr>
    <w:rPr>
      <w:b/>
      <w:sz w:val="28"/>
    </w:rPr>
  </w:style>
  <w:style w:type="paragraph" w:styleId="8">
    <w:name w:val="heading 8"/>
    <w:basedOn w:val="a4"/>
    <w:next w:val="a4"/>
    <w:rsid w:val="00C87892"/>
    <w:pPr>
      <w:numPr>
        <w:ilvl w:val="7"/>
        <w:numId w:val="9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21"/>
    <w:next w:val="a4"/>
    <w:rsid w:val="00C87892"/>
    <w:pPr>
      <w:numPr>
        <w:ilvl w:val="8"/>
      </w:numPr>
      <w:spacing w:after="60"/>
      <w:outlineLvl w:val="8"/>
    </w:pPr>
    <w:rPr>
      <w:rFonts w:ascii="Wingdings" w:hAnsi="Wingdings" w:cs="Wingdings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1"/>
    <w:link w:val="1"/>
    <w:rsid w:val="00DE210D"/>
    <w:rPr>
      <w:b/>
      <w:bCs/>
      <w:sz w:val="32"/>
      <w:szCs w:val="28"/>
    </w:rPr>
  </w:style>
  <w:style w:type="character" w:customStyle="1" w:styleId="22">
    <w:name w:val="Заголовок 2 Знак"/>
    <w:link w:val="21"/>
    <w:rsid w:val="005A28A8"/>
    <w:rPr>
      <w:b/>
      <w:sz w:val="28"/>
      <w:szCs w:val="26"/>
    </w:rPr>
  </w:style>
  <w:style w:type="paragraph" w:styleId="a5">
    <w:name w:val="Normal (Web)"/>
    <w:basedOn w:val="a4"/>
    <w:rsid w:val="0064229C"/>
    <w:rPr>
      <w:szCs w:val="24"/>
    </w:rPr>
  </w:style>
  <w:style w:type="character" w:customStyle="1" w:styleId="31">
    <w:name w:val="Заголовок 3 Знак1"/>
    <w:rsid w:val="006E5DE7"/>
    <w:rPr>
      <w:rFonts w:ascii="Times New Roman" w:hAnsi="Times New Roman"/>
      <w:b/>
      <w:sz w:val="24"/>
      <w:szCs w:val="24"/>
    </w:rPr>
  </w:style>
  <w:style w:type="paragraph" w:styleId="a9">
    <w:name w:val="header"/>
    <w:basedOn w:val="a4"/>
    <w:link w:val="aa"/>
    <w:rsid w:val="00CA09D0"/>
    <w:pPr>
      <w:tabs>
        <w:tab w:val="center" w:pos="4677"/>
        <w:tab w:val="right" w:pos="9355"/>
      </w:tabs>
    </w:pPr>
  </w:style>
  <w:style w:type="paragraph" w:customStyle="1" w:styleId="ab">
    <w:name w:val="Текст абзаца Знак"/>
    <w:link w:val="ac"/>
    <w:rsid w:val="00E05789"/>
    <w:pPr>
      <w:spacing w:line="360" w:lineRule="auto"/>
      <w:ind w:firstLine="709"/>
      <w:jc w:val="both"/>
    </w:pPr>
    <w:rPr>
      <w:sz w:val="26"/>
    </w:rPr>
  </w:style>
  <w:style w:type="character" w:customStyle="1" w:styleId="ac">
    <w:name w:val="Текст абзаца Знак Знак"/>
    <w:link w:val="ab"/>
    <w:rsid w:val="00E05789"/>
    <w:rPr>
      <w:sz w:val="26"/>
      <w:lang w:val="ru-RU" w:eastAsia="ru-RU" w:bidi="ar-SA"/>
    </w:rPr>
  </w:style>
  <w:style w:type="paragraph" w:styleId="ad">
    <w:name w:val="footer"/>
    <w:basedOn w:val="a4"/>
    <w:pPr>
      <w:tabs>
        <w:tab w:val="center" w:pos="4153"/>
        <w:tab w:val="right" w:pos="8306"/>
      </w:tabs>
    </w:pPr>
  </w:style>
  <w:style w:type="paragraph" w:styleId="10">
    <w:name w:val="toc 1"/>
    <w:aliases w:val="Contents 1"/>
    <w:basedOn w:val="a4"/>
    <w:next w:val="a4"/>
    <w:autoRedefine/>
    <w:uiPriority w:val="39"/>
    <w:rsid w:val="00AF7106"/>
    <w:pPr>
      <w:tabs>
        <w:tab w:val="left" w:pos="284"/>
        <w:tab w:val="right" w:leader="dot" w:pos="9923"/>
      </w:tabs>
      <w:ind w:left="284" w:right="283" w:hanging="284"/>
      <w:jc w:val="left"/>
    </w:pPr>
    <w:rPr>
      <w:caps/>
    </w:rPr>
  </w:style>
  <w:style w:type="paragraph" w:customStyle="1" w:styleId="ae">
    <w:name w:val="Название темы"/>
    <w:basedOn w:val="a4"/>
    <w:rsid w:val="00A82153"/>
    <w:pPr>
      <w:spacing w:before="60" w:after="60"/>
      <w:jc w:val="center"/>
    </w:pPr>
    <w:rPr>
      <w:b/>
      <w:bCs/>
      <w:sz w:val="30"/>
    </w:rPr>
  </w:style>
  <w:style w:type="paragraph" w:customStyle="1" w:styleId="af">
    <w:name w:val="Главный инженер проекта"/>
    <w:basedOn w:val="ab"/>
    <w:rsid w:val="00D30B31"/>
    <w:pPr>
      <w:ind w:firstLine="0"/>
      <w:jc w:val="center"/>
    </w:pPr>
    <w:rPr>
      <w:sz w:val="28"/>
    </w:rPr>
  </w:style>
  <w:style w:type="paragraph" w:styleId="af0">
    <w:name w:val="Body Text"/>
    <w:basedOn w:val="a4"/>
    <w:rsid w:val="00832ED5"/>
    <w:pPr>
      <w:spacing w:after="120"/>
    </w:pPr>
  </w:style>
  <w:style w:type="paragraph" w:styleId="af1">
    <w:name w:val="Balloon Text"/>
    <w:basedOn w:val="a4"/>
    <w:semiHidden/>
    <w:rsid w:val="000F3674"/>
    <w:rPr>
      <w:rFonts w:ascii="GOST Type AU" w:hAnsi="GOST Type AU" w:cs="GOST Type AU"/>
      <w:sz w:val="16"/>
      <w:szCs w:val="16"/>
    </w:rPr>
  </w:style>
  <w:style w:type="paragraph" w:styleId="af2">
    <w:name w:val="Document Map"/>
    <w:basedOn w:val="a4"/>
    <w:semiHidden/>
    <w:rsid w:val="00C142CC"/>
    <w:pPr>
      <w:shd w:val="clear" w:color="auto" w:fill="000080"/>
    </w:pPr>
    <w:rPr>
      <w:rFonts w:ascii="GOST Type AU" w:hAnsi="GOST Type AU" w:cs="GOST Type AU"/>
    </w:rPr>
  </w:style>
  <w:style w:type="paragraph" w:styleId="23">
    <w:name w:val="toc 2"/>
    <w:basedOn w:val="a4"/>
    <w:next w:val="a4"/>
    <w:autoRedefine/>
    <w:uiPriority w:val="39"/>
    <w:rsid w:val="00F04D4B"/>
    <w:pPr>
      <w:tabs>
        <w:tab w:val="left" w:pos="851"/>
        <w:tab w:val="right" w:leader="dot" w:pos="9498"/>
      </w:tabs>
      <w:ind w:left="851" w:right="424" w:hanging="567"/>
      <w:jc w:val="left"/>
    </w:pPr>
    <w:rPr>
      <w:noProof/>
    </w:rPr>
  </w:style>
  <w:style w:type="paragraph" w:styleId="30">
    <w:name w:val="toc 3"/>
    <w:basedOn w:val="a4"/>
    <w:next w:val="a4"/>
    <w:autoRedefine/>
    <w:uiPriority w:val="39"/>
    <w:rsid w:val="00B71B43"/>
    <w:pPr>
      <w:tabs>
        <w:tab w:val="left" w:pos="1560"/>
        <w:tab w:val="right" w:leader="dot" w:pos="9923"/>
      </w:tabs>
      <w:ind w:left="1560" w:right="424" w:hanging="709"/>
    </w:pPr>
    <w:rPr>
      <w:noProof/>
    </w:rPr>
  </w:style>
  <w:style w:type="character" w:styleId="af3">
    <w:name w:val="Hyperlink"/>
    <w:uiPriority w:val="99"/>
    <w:rsid w:val="00D30B31"/>
    <w:rPr>
      <w:color w:val="0000FF"/>
      <w:u w:val="single"/>
    </w:rPr>
  </w:style>
  <w:style w:type="paragraph" w:customStyle="1" w:styleId="af4">
    <w:name w:val="Название таблицы Знак"/>
    <w:basedOn w:val="af5"/>
    <w:link w:val="af6"/>
    <w:rsid w:val="007547A6"/>
  </w:style>
  <w:style w:type="paragraph" w:styleId="af5">
    <w:name w:val="caption"/>
    <w:basedOn w:val="a4"/>
    <w:next w:val="a4"/>
    <w:link w:val="12"/>
    <w:rsid w:val="00C87892"/>
    <w:rPr>
      <w:b/>
      <w:bCs/>
    </w:rPr>
  </w:style>
  <w:style w:type="character" w:customStyle="1" w:styleId="12">
    <w:name w:val="Название объекта Знак1"/>
    <w:link w:val="af5"/>
    <w:rsid w:val="007547A6"/>
    <w:rPr>
      <w:b/>
      <w:bCs/>
      <w:lang w:val="ru-RU" w:eastAsia="ru-RU" w:bidi="ar-SA"/>
    </w:rPr>
  </w:style>
  <w:style w:type="character" w:customStyle="1" w:styleId="af6">
    <w:name w:val="Название таблицы Знак Знак"/>
    <w:basedOn w:val="12"/>
    <w:link w:val="af4"/>
    <w:rsid w:val="007547A6"/>
    <w:rPr>
      <w:b/>
      <w:bCs/>
      <w:lang w:val="ru-RU" w:eastAsia="ru-RU" w:bidi="ar-SA"/>
    </w:rPr>
  </w:style>
  <w:style w:type="paragraph" w:customStyle="1" w:styleId="af7">
    <w:name w:val="слово Содержание"/>
    <w:basedOn w:val="ab"/>
    <w:rsid w:val="00A757D4"/>
    <w:pPr>
      <w:ind w:firstLine="0"/>
      <w:jc w:val="center"/>
    </w:pPr>
    <w:rPr>
      <w:b/>
      <w:bCs/>
    </w:rPr>
  </w:style>
  <w:style w:type="paragraph" w:customStyle="1" w:styleId="af8">
    <w:name w:val="Текст листа рег. изменений"/>
    <w:basedOn w:val="a4"/>
    <w:rsid w:val="00D45001"/>
    <w:pPr>
      <w:jc w:val="center"/>
    </w:pPr>
    <w:rPr>
      <w:b/>
      <w:bCs/>
    </w:rPr>
  </w:style>
  <w:style w:type="paragraph" w:styleId="af9">
    <w:name w:val="Body Text Indent"/>
    <w:basedOn w:val="a4"/>
    <w:rsid w:val="00AA573B"/>
    <w:pPr>
      <w:spacing w:after="120"/>
      <w:ind w:left="283"/>
    </w:pPr>
  </w:style>
  <w:style w:type="table" w:styleId="afa">
    <w:name w:val="Table Grid"/>
    <w:basedOn w:val="a7"/>
    <w:uiPriority w:val="39"/>
    <w:rsid w:val="00C878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Дефисное перечисление Знак"/>
    <w:basedOn w:val="ab"/>
    <w:link w:val="afb"/>
    <w:rsid w:val="00E05789"/>
    <w:pPr>
      <w:numPr>
        <w:numId w:val="1"/>
      </w:numPr>
    </w:pPr>
    <w:rPr>
      <w:lang w:val="en-US"/>
    </w:rPr>
  </w:style>
  <w:style w:type="character" w:customStyle="1" w:styleId="afb">
    <w:name w:val="Дефисное перечисление Знак Знак"/>
    <w:link w:val="a1"/>
    <w:rsid w:val="00E05789"/>
    <w:rPr>
      <w:sz w:val="26"/>
      <w:lang w:val="en-US"/>
    </w:rPr>
  </w:style>
  <w:style w:type="paragraph" w:styleId="40">
    <w:name w:val="toc 4"/>
    <w:basedOn w:val="a4"/>
    <w:next w:val="a4"/>
    <w:autoRedefine/>
    <w:semiHidden/>
    <w:rsid w:val="00362AF3"/>
    <w:pPr>
      <w:tabs>
        <w:tab w:val="left" w:pos="2410"/>
        <w:tab w:val="right" w:leader="dot" w:pos="9923"/>
      </w:tabs>
      <w:ind w:left="1560"/>
    </w:pPr>
  </w:style>
  <w:style w:type="character" w:customStyle="1" w:styleId="afc">
    <w:name w:val="Знак Знак Знак"/>
    <w:rsid w:val="00755B76"/>
    <w:rPr>
      <w:sz w:val="26"/>
      <w:szCs w:val="26"/>
      <w:lang w:val="ru-RU" w:eastAsia="ru-RU" w:bidi="ar-SA"/>
    </w:rPr>
  </w:style>
  <w:style w:type="paragraph" w:customStyle="1" w:styleId="Normal1">
    <w:name w:val="Normal1"/>
    <w:rsid w:val="00867409"/>
    <w:pPr>
      <w:spacing w:before="100" w:after="100" w:line="360" w:lineRule="auto"/>
      <w:ind w:firstLine="709"/>
      <w:jc w:val="both"/>
    </w:pPr>
    <w:rPr>
      <w:snapToGrid w:val="0"/>
      <w:sz w:val="24"/>
    </w:rPr>
  </w:style>
  <w:style w:type="character" w:styleId="afd">
    <w:name w:val="page number"/>
    <w:basedOn w:val="a6"/>
    <w:rsid w:val="007540E6"/>
  </w:style>
  <w:style w:type="character" w:customStyle="1" w:styleId="24">
    <w:name w:val="Знак Знак2"/>
    <w:rsid w:val="00C35BFF"/>
    <w:rPr>
      <w:b/>
      <w:caps/>
      <w:noProof w:val="0"/>
      <w:sz w:val="28"/>
      <w:szCs w:val="28"/>
      <w:lang w:val="ru-RU" w:eastAsia="ru-RU" w:bidi="ar-SA"/>
    </w:rPr>
  </w:style>
  <w:style w:type="character" w:customStyle="1" w:styleId="13">
    <w:name w:val="Знак Знак1"/>
    <w:rsid w:val="00C35BFF"/>
    <w:rPr>
      <w:noProof w:val="0"/>
      <w:sz w:val="26"/>
      <w:szCs w:val="26"/>
      <w:lang w:val="ru-RU" w:eastAsia="ru-RU" w:bidi="ar-SA"/>
    </w:rPr>
  </w:style>
  <w:style w:type="character" w:customStyle="1" w:styleId="afe">
    <w:name w:val="Текст Знак"/>
    <w:link w:val="aff"/>
    <w:rsid w:val="00C35BFF"/>
    <w:rPr>
      <w:b/>
      <w:bCs/>
      <w:noProof w:val="0"/>
      <w:lang w:val="ru-RU" w:eastAsia="ru-RU" w:bidi="ar-SA"/>
    </w:rPr>
  </w:style>
  <w:style w:type="paragraph" w:customStyle="1" w:styleId="aff0">
    <w:name w:val="Текст абзаца"/>
    <w:rsid w:val="00646412"/>
    <w:pPr>
      <w:spacing w:line="360" w:lineRule="auto"/>
      <w:ind w:firstLine="709"/>
      <w:jc w:val="both"/>
    </w:pPr>
    <w:rPr>
      <w:sz w:val="26"/>
    </w:rPr>
  </w:style>
  <w:style w:type="paragraph" w:customStyle="1" w:styleId="aff1">
    <w:name w:val="Чертежный"/>
    <w:rsid w:val="00B00BFB"/>
    <w:pPr>
      <w:spacing w:line="360" w:lineRule="auto"/>
      <w:ind w:firstLine="709"/>
      <w:jc w:val="both"/>
    </w:pPr>
    <w:rPr>
      <w:rFonts w:ascii="Courier New" w:hAnsi="Courier New"/>
      <w:i/>
      <w:sz w:val="28"/>
      <w:lang w:val="uk-UA"/>
    </w:rPr>
  </w:style>
  <w:style w:type="paragraph" w:customStyle="1" w:styleId="aff2">
    <w:name w:val="Рисунок"/>
    <w:basedOn w:val="af5"/>
    <w:autoRedefine/>
    <w:rsid w:val="00A4207C"/>
    <w:pPr>
      <w:spacing w:before="120" w:line="480" w:lineRule="auto"/>
      <w:ind w:firstLine="0"/>
    </w:pPr>
  </w:style>
  <w:style w:type="paragraph" w:customStyle="1" w:styleId="aff3">
    <w:name w:val="Таблица"/>
    <w:basedOn w:val="a4"/>
    <w:link w:val="aff4"/>
    <w:rsid w:val="00461D83"/>
    <w:pPr>
      <w:ind w:firstLine="0"/>
    </w:pPr>
  </w:style>
  <w:style w:type="paragraph" w:customStyle="1" w:styleId="aff5">
    <w:name w:val="Назв.таблицы"/>
    <w:basedOn w:val="a4"/>
    <w:autoRedefine/>
    <w:rsid w:val="00627CEE"/>
    <w:pPr>
      <w:keepNext/>
      <w:spacing w:before="240" w:after="120"/>
      <w:ind w:left="2127" w:hanging="1418"/>
      <w:jc w:val="left"/>
    </w:pPr>
  </w:style>
  <w:style w:type="paragraph" w:customStyle="1" w:styleId="aff6">
    <w:name w:val="Назв.рисунка"/>
    <w:basedOn w:val="a4"/>
    <w:rsid w:val="00012487"/>
    <w:pPr>
      <w:spacing w:after="240"/>
      <w:ind w:left="2127" w:hanging="1418"/>
      <w:jc w:val="left"/>
    </w:pPr>
  </w:style>
  <w:style w:type="paragraph" w:customStyle="1" w:styleId="aff7">
    <w:name w:val="Сноска"/>
    <w:basedOn w:val="a4"/>
    <w:autoRedefine/>
    <w:rsid w:val="00FB498D"/>
    <w:pPr>
      <w:spacing w:line="240" w:lineRule="auto"/>
      <w:ind w:firstLine="0"/>
      <w:jc w:val="left"/>
    </w:pPr>
    <w:rPr>
      <w:sz w:val="20"/>
    </w:rPr>
  </w:style>
  <w:style w:type="paragraph" w:customStyle="1" w:styleId="aff8">
    <w:name w:val="РисунокХ"/>
    <w:basedOn w:val="a4"/>
    <w:rsid w:val="003E6CA9"/>
    <w:rPr>
      <w:sz w:val="20"/>
    </w:rPr>
  </w:style>
  <w:style w:type="paragraph" w:customStyle="1" w:styleId="TableHeading">
    <w:name w:val="TableHeading"/>
    <w:basedOn w:val="a4"/>
    <w:rsid w:val="00A4207C"/>
    <w:pPr>
      <w:spacing w:before="60" w:after="60"/>
      <w:ind w:left="72" w:right="72"/>
    </w:pPr>
    <w:rPr>
      <w:rFonts w:ascii="Wingdings" w:hAnsi="Wingdings"/>
      <w:b/>
      <w:lang w:val="en-US"/>
    </w:rPr>
  </w:style>
  <w:style w:type="paragraph" w:customStyle="1" w:styleId="TableText">
    <w:name w:val="TableText"/>
    <w:basedOn w:val="af0"/>
    <w:rsid w:val="00A4207C"/>
    <w:pPr>
      <w:spacing w:before="40" w:after="40"/>
      <w:ind w:left="72" w:right="72"/>
    </w:pPr>
    <w:rPr>
      <w:sz w:val="18"/>
      <w:lang w:val="en-US"/>
    </w:rPr>
  </w:style>
  <w:style w:type="paragraph" w:styleId="a">
    <w:name w:val="List Bullet"/>
    <w:basedOn w:val="a4"/>
    <w:autoRedefine/>
    <w:rsid w:val="00A4207C"/>
    <w:pPr>
      <w:numPr>
        <w:numId w:val="2"/>
      </w:numPr>
    </w:pPr>
    <w:rPr>
      <w:lang w:val="en-US"/>
    </w:rPr>
  </w:style>
  <w:style w:type="paragraph" w:styleId="20">
    <w:name w:val="List Bullet 2"/>
    <w:basedOn w:val="a4"/>
    <w:autoRedefine/>
    <w:rsid w:val="00A4207C"/>
    <w:pPr>
      <w:numPr>
        <w:numId w:val="3"/>
      </w:numPr>
      <w:tabs>
        <w:tab w:val="clear" w:pos="643"/>
        <w:tab w:val="num" w:pos="720"/>
      </w:tabs>
      <w:ind w:left="720"/>
    </w:pPr>
    <w:rPr>
      <w:lang w:val="en-US"/>
    </w:rPr>
  </w:style>
  <w:style w:type="paragraph" w:styleId="2">
    <w:name w:val="List Number 2"/>
    <w:basedOn w:val="a4"/>
    <w:rsid w:val="00A4207C"/>
    <w:pPr>
      <w:numPr>
        <w:numId w:val="4"/>
      </w:numPr>
      <w:tabs>
        <w:tab w:val="clear" w:pos="643"/>
        <w:tab w:val="num" w:pos="720"/>
      </w:tabs>
      <w:ind w:left="720"/>
    </w:pPr>
    <w:rPr>
      <w:lang w:val="en-US"/>
    </w:rPr>
  </w:style>
  <w:style w:type="paragraph" w:customStyle="1" w:styleId="BodyTextTable">
    <w:name w:val="Body Text Table"/>
    <w:basedOn w:val="af0"/>
    <w:rsid w:val="00A4207C"/>
    <w:pPr>
      <w:spacing w:before="115" w:after="0"/>
    </w:pPr>
    <w:rPr>
      <w:sz w:val="20"/>
      <w:lang w:val="en-US"/>
    </w:rPr>
  </w:style>
  <w:style w:type="paragraph" w:customStyle="1" w:styleId="SourceTop">
    <w:name w:val="SourceTop"/>
    <w:basedOn w:val="Source"/>
    <w:next w:val="Source"/>
    <w:rsid w:val="00A4207C"/>
  </w:style>
  <w:style w:type="paragraph" w:customStyle="1" w:styleId="Source">
    <w:name w:val="Source"/>
    <w:basedOn w:val="CodeBase"/>
    <w:rsid w:val="00A4207C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</w:tabs>
    </w:pPr>
    <w:rPr>
      <w:sz w:val="16"/>
    </w:rPr>
  </w:style>
  <w:style w:type="paragraph" w:customStyle="1" w:styleId="CodeBase">
    <w:name w:val="Code Base"/>
    <w:basedOn w:val="af0"/>
    <w:rsid w:val="00A4207C"/>
    <w:pPr>
      <w:spacing w:before="115" w:after="0"/>
      <w:ind w:left="2880"/>
    </w:pPr>
    <w:rPr>
      <w:rFonts w:ascii="Wingdings" w:hAnsi="Wingdings"/>
      <w:sz w:val="20"/>
      <w:lang w:val="en-US"/>
    </w:rPr>
  </w:style>
  <w:style w:type="paragraph" w:customStyle="1" w:styleId="SuperTitle">
    <w:name w:val="SuperTitle"/>
    <w:basedOn w:val="aff9"/>
    <w:rsid w:val="00A4207C"/>
    <w:pPr>
      <w:pBdr>
        <w:top w:val="single" w:sz="48" w:space="1" w:color="auto"/>
      </w:pBdr>
      <w:spacing w:before="960" w:after="0"/>
      <w:ind w:left="1440"/>
    </w:pPr>
    <w:rPr>
      <w:sz w:val="28"/>
    </w:rPr>
  </w:style>
  <w:style w:type="paragraph" w:styleId="aff9">
    <w:name w:val="Title"/>
    <w:basedOn w:val="HeadingBase"/>
    <w:rsid w:val="006E5DE7"/>
    <w:pPr>
      <w:spacing w:before="242" w:after="722"/>
      <w:jc w:val="right"/>
    </w:pPr>
    <w:rPr>
      <w:rFonts w:ascii="Times New Roman" w:hAnsi="Times New Roman"/>
      <w:sz w:val="72"/>
    </w:rPr>
  </w:style>
  <w:style w:type="paragraph" w:customStyle="1" w:styleId="HeadingBase">
    <w:name w:val="Heading Base"/>
    <w:basedOn w:val="a4"/>
    <w:rsid w:val="00A4207C"/>
    <w:rPr>
      <w:rFonts w:ascii="Wingdings" w:hAnsi="Wingdings"/>
      <w:b/>
      <w:lang w:val="en-US"/>
    </w:rPr>
  </w:style>
  <w:style w:type="paragraph" w:styleId="25">
    <w:name w:val="Body Text Indent 2"/>
    <w:basedOn w:val="a4"/>
    <w:rsid w:val="00A4207C"/>
    <w:pPr>
      <w:widowControl w:val="0"/>
      <w:shd w:val="clear" w:color="auto" w:fill="FFFFFF"/>
      <w:tabs>
        <w:tab w:val="left" w:pos="1418"/>
      </w:tabs>
      <w:spacing w:before="14"/>
      <w:ind w:right="29" w:firstLine="851"/>
    </w:pPr>
    <w:rPr>
      <w:snapToGrid w:val="0"/>
      <w:color w:val="000000"/>
      <w:sz w:val="28"/>
    </w:rPr>
  </w:style>
  <w:style w:type="paragraph" w:styleId="32">
    <w:name w:val="Body Text Indent 3"/>
    <w:basedOn w:val="a4"/>
    <w:rsid w:val="00A4207C"/>
    <w:pPr>
      <w:widowControl w:val="0"/>
      <w:shd w:val="clear" w:color="auto" w:fill="FFFFFF"/>
      <w:ind w:firstLine="720"/>
    </w:pPr>
    <w:rPr>
      <w:snapToGrid w:val="0"/>
      <w:color w:val="000000"/>
      <w:sz w:val="28"/>
    </w:rPr>
  </w:style>
  <w:style w:type="paragraph" w:styleId="affa">
    <w:name w:val="Block Text"/>
    <w:basedOn w:val="a4"/>
    <w:rsid w:val="00A4207C"/>
    <w:pPr>
      <w:widowControl w:val="0"/>
      <w:shd w:val="clear" w:color="auto" w:fill="FFFFFF"/>
      <w:spacing w:before="302" w:line="295" w:lineRule="exact"/>
      <w:ind w:left="22" w:right="14" w:firstLine="562"/>
    </w:pPr>
    <w:rPr>
      <w:b/>
      <w:snapToGrid w:val="0"/>
      <w:color w:val="000000"/>
      <w:w w:val="83"/>
      <w:sz w:val="28"/>
    </w:rPr>
  </w:style>
  <w:style w:type="paragraph" w:styleId="26">
    <w:name w:val="Body Text 2"/>
    <w:basedOn w:val="a4"/>
    <w:rsid w:val="00A4207C"/>
    <w:pPr>
      <w:widowControl w:val="0"/>
      <w:shd w:val="clear" w:color="auto" w:fill="FFFFFF"/>
      <w:spacing w:line="295" w:lineRule="exact"/>
      <w:jc w:val="center"/>
    </w:pPr>
    <w:rPr>
      <w:snapToGrid w:val="0"/>
      <w:color w:val="000000"/>
    </w:rPr>
  </w:style>
  <w:style w:type="paragraph" w:customStyle="1" w:styleId="110">
    <w:name w:val="Оглавление 11"/>
    <w:basedOn w:val="Normal1"/>
    <w:next w:val="Normal1"/>
    <w:autoRedefine/>
    <w:rsid w:val="00A4207C"/>
    <w:pPr>
      <w:spacing w:before="0" w:after="0"/>
      <w:jc w:val="center"/>
    </w:pPr>
    <w:rPr>
      <w:b/>
      <w:snapToGrid/>
      <w:sz w:val="28"/>
    </w:rPr>
  </w:style>
  <w:style w:type="paragraph" w:customStyle="1" w:styleId="BodyText1">
    <w:name w:val="Body Text1"/>
    <w:basedOn w:val="Normal1"/>
    <w:rsid w:val="00A4207C"/>
    <w:pPr>
      <w:spacing w:before="0" w:after="0"/>
      <w:jc w:val="center"/>
    </w:pPr>
    <w:rPr>
      <w:snapToGrid/>
    </w:rPr>
  </w:style>
  <w:style w:type="paragraph" w:customStyle="1" w:styleId="affb">
    <w:name w:val="Код программы"/>
    <w:basedOn w:val="a4"/>
    <w:link w:val="affc"/>
    <w:rsid w:val="00033E84"/>
    <w:pPr>
      <w:ind w:left="709"/>
    </w:pPr>
    <w:rPr>
      <w:rFonts w:ascii="Wingdings" w:hAnsi="Wingdings"/>
      <w:sz w:val="19"/>
    </w:rPr>
  </w:style>
  <w:style w:type="character" w:customStyle="1" w:styleId="affc">
    <w:name w:val="Код программы Знак"/>
    <w:link w:val="affb"/>
    <w:rsid w:val="006078C2"/>
    <w:rPr>
      <w:rFonts w:ascii="Wingdings" w:hAnsi="Wingdings"/>
      <w:sz w:val="19"/>
      <w:lang w:val="ru-RU" w:eastAsia="ru-RU" w:bidi="ar-SA"/>
    </w:rPr>
  </w:style>
  <w:style w:type="paragraph" w:customStyle="1" w:styleId="33">
    <w:name w:val="Стиль3"/>
    <w:basedOn w:val="a4"/>
    <w:rsid w:val="002B2836"/>
    <w:pPr>
      <w:spacing w:line="240" w:lineRule="auto"/>
      <w:ind w:right="-1" w:firstLine="708"/>
    </w:pPr>
    <w:rPr>
      <w:sz w:val="28"/>
    </w:rPr>
  </w:style>
  <w:style w:type="paragraph" w:customStyle="1" w:styleId="41">
    <w:name w:val="Стиль4"/>
    <w:basedOn w:val="a4"/>
    <w:rsid w:val="002B2836"/>
    <w:pPr>
      <w:overflowPunct w:val="0"/>
      <w:autoSpaceDE w:val="0"/>
      <w:autoSpaceDN w:val="0"/>
      <w:adjustRightInd w:val="0"/>
      <w:spacing w:line="240" w:lineRule="auto"/>
      <w:ind w:left="720" w:right="113" w:firstLine="0"/>
      <w:textAlignment w:val="baseline"/>
    </w:pPr>
    <w:rPr>
      <w:sz w:val="28"/>
    </w:rPr>
  </w:style>
  <w:style w:type="paragraph" w:customStyle="1" w:styleId="J">
    <w:name w:val="J"/>
    <w:basedOn w:val="33"/>
    <w:rsid w:val="00AB271C"/>
    <w:pPr>
      <w:ind w:firstLine="851"/>
    </w:pPr>
  </w:style>
  <w:style w:type="character" w:styleId="affd">
    <w:name w:val="FollowedHyperlink"/>
    <w:uiPriority w:val="99"/>
    <w:rsid w:val="00BD06CD"/>
    <w:rPr>
      <w:color w:val="800080"/>
      <w:u w:val="single"/>
    </w:rPr>
  </w:style>
  <w:style w:type="paragraph" w:customStyle="1" w:styleId="xl24">
    <w:name w:val="xl24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paragraph" w:customStyle="1" w:styleId="xl25">
    <w:name w:val="xl25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6">
    <w:name w:val="xl26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paragraph" w:customStyle="1" w:styleId="xl27">
    <w:name w:val="xl27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8">
    <w:name w:val="xl28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9">
    <w:name w:val="xl29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30">
    <w:name w:val="xl30"/>
    <w:basedOn w:val="a4"/>
    <w:rsid w:val="00BD06C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numbering" w:customStyle="1" w:styleId="TPM">
    <w:name w:val="TP_Mаркированный"/>
    <w:basedOn w:val="a8"/>
    <w:rsid w:val="00050E74"/>
    <w:pPr>
      <w:numPr>
        <w:numId w:val="5"/>
      </w:numPr>
    </w:pPr>
  </w:style>
  <w:style w:type="paragraph" w:customStyle="1" w:styleId="xl22">
    <w:name w:val="xl22"/>
    <w:basedOn w:val="a4"/>
    <w:rsid w:val="00B43A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paragraph" w:customStyle="1" w:styleId="xl23">
    <w:name w:val="xl23"/>
    <w:basedOn w:val="a4"/>
    <w:rsid w:val="00B43A0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szCs w:val="24"/>
    </w:rPr>
  </w:style>
  <w:style w:type="character" w:customStyle="1" w:styleId="70">
    <w:name w:val="Знак Знак7"/>
    <w:rsid w:val="00681553"/>
    <w:rPr>
      <w:b/>
      <w:caps/>
      <w:sz w:val="24"/>
      <w:szCs w:val="28"/>
      <w:lang w:val="ru-RU" w:eastAsia="ru-RU" w:bidi="ar-SA"/>
    </w:rPr>
  </w:style>
  <w:style w:type="character" w:customStyle="1" w:styleId="affe">
    <w:name w:val="Название объекта Знак"/>
    <w:rsid w:val="0060013C"/>
    <w:rPr>
      <w:sz w:val="24"/>
      <w:lang w:val="en-US" w:eastAsia="ru-RU" w:bidi="ar-SA"/>
    </w:rPr>
  </w:style>
  <w:style w:type="paragraph" w:customStyle="1" w:styleId="a3">
    <w:name w:val="Обычный + По ширине"/>
    <w:aliases w:val="Первая строка:  1.25 см"/>
    <w:basedOn w:val="a4"/>
    <w:rsid w:val="0060013C"/>
    <w:pPr>
      <w:numPr>
        <w:numId w:val="6"/>
      </w:numPr>
      <w:spacing w:line="240" w:lineRule="auto"/>
      <w:ind w:left="0" w:firstLine="0"/>
    </w:pPr>
    <w:rPr>
      <w:snapToGrid w:val="0"/>
      <w:szCs w:val="24"/>
    </w:rPr>
  </w:style>
  <w:style w:type="paragraph" w:styleId="34">
    <w:name w:val="Body Text 3"/>
    <w:basedOn w:val="a4"/>
    <w:rsid w:val="0060013C"/>
    <w:pPr>
      <w:spacing w:line="240" w:lineRule="auto"/>
      <w:jc w:val="left"/>
    </w:pPr>
    <w:rPr>
      <w:b/>
      <w:sz w:val="16"/>
    </w:rPr>
  </w:style>
  <w:style w:type="paragraph" w:customStyle="1" w:styleId="BodyTable">
    <w:name w:val="BodyTable"/>
    <w:basedOn w:val="a4"/>
    <w:rsid w:val="0060013C"/>
    <w:pPr>
      <w:spacing w:before="115" w:line="240" w:lineRule="auto"/>
      <w:jc w:val="left"/>
    </w:pPr>
    <w:rPr>
      <w:rFonts w:ascii="Cambria Math" w:hAnsi="Cambria Math"/>
      <w:lang w:val="en-US"/>
    </w:rPr>
  </w:style>
  <w:style w:type="paragraph" w:customStyle="1" w:styleId="Figures">
    <w:name w:val="Figures"/>
    <w:basedOn w:val="af0"/>
    <w:next w:val="af5"/>
    <w:rsid w:val="0060013C"/>
    <w:pPr>
      <w:tabs>
        <w:tab w:val="left" w:pos="3600"/>
        <w:tab w:val="left" w:pos="3960"/>
      </w:tabs>
      <w:spacing w:before="140" w:after="60" w:line="240" w:lineRule="auto"/>
      <w:ind w:left="2880"/>
      <w:jc w:val="left"/>
    </w:pPr>
    <w:rPr>
      <w:sz w:val="20"/>
      <w:lang w:val="en-US"/>
    </w:rPr>
  </w:style>
  <w:style w:type="character" w:customStyle="1" w:styleId="14">
    <w:name w:val="Заголовок 1 Знак"/>
    <w:rsid w:val="0060013C"/>
    <w:rPr>
      <w:sz w:val="24"/>
      <w:lang w:val="ru-RU" w:eastAsia="ru-RU" w:bidi="ar-SA"/>
    </w:rPr>
  </w:style>
  <w:style w:type="paragraph" w:customStyle="1" w:styleId="afff">
    <w:name w:val="Содержание"/>
    <w:basedOn w:val="23"/>
    <w:rsid w:val="0060013C"/>
    <w:pPr>
      <w:widowControl w:val="0"/>
      <w:tabs>
        <w:tab w:val="clear" w:pos="851"/>
        <w:tab w:val="left" w:pos="1420"/>
        <w:tab w:val="right" w:leader="dot" w:pos="9781"/>
      </w:tabs>
      <w:spacing w:line="240" w:lineRule="auto"/>
      <w:ind w:left="0" w:right="306" w:firstLine="709"/>
    </w:pPr>
    <w:rPr>
      <w:b/>
      <w:noProof w:val="0"/>
      <w:snapToGrid w:val="0"/>
      <w:szCs w:val="24"/>
    </w:rPr>
  </w:style>
  <w:style w:type="paragraph" w:customStyle="1" w:styleId="120">
    <w:name w:val="Обычный + 12 пт"/>
    <w:aliases w:val="По центру,Первая строка:  1,25 см"/>
    <w:basedOn w:val="21"/>
    <w:rsid w:val="0060013C"/>
    <w:pPr>
      <w:widowControl w:val="0"/>
      <w:tabs>
        <w:tab w:val="num" w:pos="1134"/>
      </w:tabs>
      <w:spacing w:before="0" w:after="0"/>
      <w:ind w:left="1134" w:hanging="425"/>
    </w:pPr>
    <w:rPr>
      <w:b w:val="0"/>
      <w:bCs/>
      <w:iCs/>
      <w:snapToGrid w:val="0"/>
      <w:szCs w:val="24"/>
    </w:rPr>
  </w:style>
  <w:style w:type="paragraph" w:customStyle="1" w:styleId="afff0">
    <w:name w:val="Внтрзаг"/>
    <w:basedOn w:val="a4"/>
    <w:rsid w:val="0060013C"/>
    <w:pPr>
      <w:keepNext/>
      <w:widowControl w:val="0"/>
      <w:spacing w:line="240" w:lineRule="auto"/>
      <w:jc w:val="left"/>
    </w:pPr>
    <w:rPr>
      <w:b/>
      <w:snapToGrid w:val="0"/>
    </w:rPr>
  </w:style>
  <w:style w:type="paragraph" w:customStyle="1" w:styleId="121">
    <w:name w:val="Стиль Название объекта + 12 пт"/>
    <w:basedOn w:val="af5"/>
    <w:link w:val="122"/>
    <w:rsid w:val="0060013C"/>
    <w:pPr>
      <w:tabs>
        <w:tab w:val="left" w:pos="3600"/>
        <w:tab w:val="left" w:pos="3960"/>
      </w:tabs>
      <w:spacing w:line="240" w:lineRule="auto"/>
    </w:pPr>
    <w:rPr>
      <w:b w:val="0"/>
      <w:bCs w:val="0"/>
      <w:i/>
      <w:iCs/>
      <w:lang w:val="en-US"/>
    </w:rPr>
  </w:style>
  <w:style w:type="character" w:customStyle="1" w:styleId="122">
    <w:name w:val="Стиль Название объекта + 12 пт Знак"/>
    <w:link w:val="121"/>
    <w:rsid w:val="0060013C"/>
    <w:rPr>
      <w:i/>
      <w:iCs/>
      <w:sz w:val="24"/>
      <w:lang w:val="en-US" w:eastAsia="ru-RU" w:bidi="ar-SA"/>
    </w:rPr>
  </w:style>
  <w:style w:type="paragraph" w:customStyle="1" w:styleId="afff1">
    <w:name w:val="ТБЛ"/>
    <w:basedOn w:val="a4"/>
    <w:next w:val="a4"/>
    <w:rsid w:val="0060013C"/>
    <w:pPr>
      <w:widowControl w:val="0"/>
      <w:spacing w:line="240" w:lineRule="auto"/>
      <w:ind w:firstLine="0"/>
      <w:jc w:val="left"/>
    </w:pPr>
    <w:rPr>
      <w:bCs/>
      <w:iCs/>
      <w:snapToGrid w:val="0"/>
      <w:szCs w:val="24"/>
    </w:rPr>
  </w:style>
  <w:style w:type="paragraph" w:customStyle="1" w:styleId="afff2">
    <w:name w:val="Руслан"/>
    <w:basedOn w:val="8"/>
    <w:rsid w:val="0060013C"/>
    <w:pPr>
      <w:widowControl w:val="0"/>
      <w:spacing w:before="0" w:after="0"/>
      <w:ind w:left="0" w:firstLine="720"/>
    </w:pPr>
    <w:rPr>
      <w:b/>
      <w:i w:val="0"/>
      <w:snapToGrid w:val="0"/>
      <w:sz w:val="28"/>
      <w:szCs w:val="28"/>
    </w:rPr>
  </w:style>
  <w:style w:type="character" w:customStyle="1" w:styleId="35">
    <w:name w:val="Заголовок 3 Знак"/>
    <w:rsid w:val="0060013C"/>
    <w:rPr>
      <w:b/>
      <w:sz w:val="24"/>
      <w:lang w:val="ru-RU" w:eastAsia="ru-RU" w:bidi="ar-SA"/>
    </w:rPr>
  </w:style>
  <w:style w:type="paragraph" w:customStyle="1" w:styleId="36">
    <w:name w:val="Рисунок 3"/>
    <w:basedOn w:val="aff2"/>
    <w:rsid w:val="0060013C"/>
    <w:pPr>
      <w:widowControl w:val="0"/>
      <w:tabs>
        <w:tab w:val="num" w:pos="360"/>
      </w:tabs>
      <w:spacing w:before="0" w:line="360" w:lineRule="auto"/>
      <w:ind w:left="360" w:hanging="360"/>
      <w:jc w:val="center"/>
      <w:outlineLvl w:val="0"/>
    </w:pPr>
    <w:rPr>
      <w:b w:val="0"/>
      <w:bCs w:val="0"/>
      <w:snapToGrid w:val="0"/>
      <w:sz w:val="20"/>
    </w:rPr>
  </w:style>
  <w:style w:type="paragraph" w:customStyle="1" w:styleId="15">
    <w:name w:val="Рисунок1"/>
    <w:basedOn w:val="aff2"/>
    <w:next w:val="a4"/>
    <w:rsid w:val="0060013C"/>
    <w:pPr>
      <w:widowControl w:val="0"/>
      <w:tabs>
        <w:tab w:val="num" w:pos="360"/>
      </w:tabs>
      <w:spacing w:before="0" w:line="360" w:lineRule="auto"/>
      <w:ind w:left="360" w:hanging="360"/>
      <w:jc w:val="center"/>
      <w:outlineLvl w:val="0"/>
    </w:pPr>
    <w:rPr>
      <w:b w:val="0"/>
      <w:bCs w:val="0"/>
      <w:snapToGrid w:val="0"/>
      <w:sz w:val="20"/>
    </w:rPr>
  </w:style>
  <w:style w:type="paragraph" w:customStyle="1" w:styleId="afff3">
    <w:name w:val="Маркер"/>
    <w:basedOn w:val="a4"/>
    <w:rsid w:val="0060013C"/>
    <w:pPr>
      <w:widowControl w:val="0"/>
      <w:tabs>
        <w:tab w:val="num" w:pos="643"/>
      </w:tabs>
      <w:ind w:left="643" w:hanging="360"/>
    </w:pPr>
    <w:rPr>
      <w:snapToGrid w:val="0"/>
      <w:sz w:val="20"/>
      <w:lang w:eastAsia="en-US"/>
    </w:rPr>
  </w:style>
  <w:style w:type="paragraph" w:customStyle="1" w:styleId="afff4">
    <w:name w:val="Текст перечисления"/>
    <w:basedOn w:val="a4"/>
    <w:rsid w:val="0060013C"/>
    <w:pPr>
      <w:widowControl w:val="0"/>
      <w:tabs>
        <w:tab w:val="num" w:pos="643"/>
      </w:tabs>
      <w:ind w:left="397" w:firstLine="284"/>
    </w:pPr>
    <w:rPr>
      <w:snapToGrid w:val="0"/>
      <w:sz w:val="20"/>
      <w:lang w:eastAsia="en-US"/>
    </w:rPr>
  </w:style>
  <w:style w:type="paragraph" w:customStyle="1" w:styleId="NoSpacing1">
    <w:name w:val="No Spacing1"/>
    <w:rsid w:val="0060013C"/>
    <w:pPr>
      <w:spacing w:line="360" w:lineRule="auto"/>
      <w:ind w:firstLine="709"/>
      <w:jc w:val="both"/>
    </w:pPr>
    <w:rPr>
      <w:rFonts w:ascii="Wingdings" w:hAnsi="Wingdings" w:cs="Wingdings"/>
      <w:sz w:val="22"/>
      <w:szCs w:val="22"/>
    </w:rPr>
  </w:style>
  <w:style w:type="paragraph" w:customStyle="1" w:styleId="afff5">
    <w:name w:val="ГКС_маркер"/>
    <w:basedOn w:val="a4"/>
    <w:autoRedefine/>
    <w:rsid w:val="0060013C"/>
    <w:pPr>
      <w:widowControl w:val="0"/>
      <w:suppressAutoHyphens/>
      <w:ind w:right="23" w:firstLine="0"/>
    </w:pPr>
    <w:rPr>
      <w:snapToGrid w:val="0"/>
      <w:szCs w:val="24"/>
    </w:rPr>
  </w:style>
  <w:style w:type="paragraph" w:styleId="aff">
    <w:name w:val="Plain Text"/>
    <w:basedOn w:val="a4"/>
    <w:link w:val="afe"/>
    <w:rsid w:val="00436FCB"/>
    <w:pPr>
      <w:spacing w:line="240" w:lineRule="auto"/>
      <w:ind w:firstLine="0"/>
      <w:jc w:val="left"/>
    </w:pPr>
    <w:rPr>
      <w:b/>
      <w:bCs/>
      <w:sz w:val="20"/>
    </w:rPr>
  </w:style>
  <w:style w:type="paragraph" w:customStyle="1" w:styleId="font5">
    <w:name w:val="font5"/>
    <w:basedOn w:val="a4"/>
    <w:rsid w:val="005B3384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paragraph" w:customStyle="1" w:styleId="font6">
    <w:name w:val="font6"/>
    <w:basedOn w:val="a4"/>
    <w:rsid w:val="005B3384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paragraph" w:styleId="16">
    <w:name w:val="index 1"/>
    <w:basedOn w:val="a4"/>
    <w:next w:val="a4"/>
    <w:autoRedefine/>
    <w:semiHidden/>
    <w:rsid w:val="00671A46"/>
    <w:pPr>
      <w:ind w:left="240" w:hanging="240"/>
    </w:pPr>
  </w:style>
  <w:style w:type="paragraph" w:styleId="afff6">
    <w:name w:val="index heading"/>
    <w:basedOn w:val="a4"/>
    <w:next w:val="16"/>
    <w:semiHidden/>
    <w:rsid w:val="00671A46"/>
    <w:pPr>
      <w:spacing w:line="240" w:lineRule="auto"/>
      <w:ind w:firstLine="0"/>
      <w:jc w:val="left"/>
    </w:pPr>
    <w:rPr>
      <w:szCs w:val="24"/>
    </w:rPr>
  </w:style>
  <w:style w:type="paragraph" w:customStyle="1" w:styleId="xl66">
    <w:name w:val="xl66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color w:val="000000"/>
      <w:szCs w:val="24"/>
    </w:rPr>
  </w:style>
  <w:style w:type="paragraph" w:customStyle="1" w:styleId="xl67">
    <w:name w:val="xl67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color w:val="000000"/>
      <w:szCs w:val="24"/>
    </w:rPr>
  </w:style>
  <w:style w:type="paragraph" w:customStyle="1" w:styleId="xl68">
    <w:name w:val="xl68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</w:pPr>
    <w:rPr>
      <w:color w:val="000000"/>
      <w:szCs w:val="24"/>
    </w:rPr>
  </w:style>
  <w:style w:type="paragraph" w:customStyle="1" w:styleId="xl69">
    <w:name w:val="xl69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240" w:lineRule="auto"/>
      <w:ind w:firstLine="0"/>
      <w:jc w:val="left"/>
      <w:textAlignment w:val="center"/>
    </w:pPr>
    <w:rPr>
      <w:color w:val="000000"/>
      <w:szCs w:val="24"/>
    </w:rPr>
  </w:style>
  <w:style w:type="paragraph" w:customStyle="1" w:styleId="xl70">
    <w:name w:val="xl70"/>
    <w:basedOn w:val="a4"/>
    <w:rsid w:val="005F42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b/>
      <w:bCs/>
      <w:color w:val="000000"/>
      <w:szCs w:val="24"/>
    </w:rPr>
  </w:style>
  <w:style w:type="paragraph" w:customStyle="1" w:styleId="afff7">
    <w:name w:val="Формы"/>
    <w:basedOn w:val="a4"/>
    <w:rsid w:val="00081E01"/>
    <w:pPr>
      <w:spacing w:line="240" w:lineRule="auto"/>
      <w:ind w:firstLine="0"/>
      <w:jc w:val="center"/>
    </w:pPr>
    <w:rPr>
      <w:rFonts w:ascii="Wingdings" w:hAnsi="Wingdings"/>
      <w:w w:val="80"/>
      <w:sz w:val="18"/>
      <w:szCs w:val="24"/>
    </w:rPr>
  </w:style>
  <w:style w:type="character" w:customStyle="1" w:styleId="aa">
    <w:name w:val="Верхний колонтитул Знак"/>
    <w:link w:val="a9"/>
    <w:rsid w:val="00BC5726"/>
    <w:rPr>
      <w:rFonts w:ascii="GOST Type AU" w:hAnsi="GOST Type AU"/>
      <w:sz w:val="24"/>
    </w:rPr>
  </w:style>
  <w:style w:type="paragraph" w:customStyle="1" w:styleId="XRG">
    <w:name w:val="ШТАМП_XRG"/>
    <w:basedOn w:val="a4"/>
    <w:rsid w:val="00BC5726"/>
    <w:pPr>
      <w:spacing w:line="240" w:lineRule="auto"/>
      <w:jc w:val="center"/>
    </w:pPr>
    <w:rPr>
      <w:rFonts w:ascii="Wingdings" w:eastAsia="Cambria Math" w:hAnsi="Wingdings" w:cs="Wingdings"/>
      <w:sz w:val="20"/>
      <w:szCs w:val="22"/>
      <w:lang w:eastAsia="en-US"/>
    </w:rPr>
  </w:style>
  <w:style w:type="character" w:styleId="afff8">
    <w:name w:val="annotation reference"/>
    <w:rsid w:val="00072717"/>
    <w:rPr>
      <w:sz w:val="16"/>
      <w:szCs w:val="16"/>
    </w:rPr>
  </w:style>
  <w:style w:type="paragraph" w:styleId="afff9">
    <w:name w:val="annotation text"/>
    <w:basedOn w:val="a4"/>
    <w:link w:val="afffa"/>
    <w:rsid w:val="00072717"/>
    <w:rPr>
      <w:sz w:val="20"/>
    </w:rPr>
  </w:style>
  <w:style w:type="character" w:customStyle="1" w:styleId="afffa">
    <w:name w:val="Текст примечания Знак"/>
    <w:link w:val="afff9"/>
    <w:rsid w:val="00072717"/>
    <w:rPr>
      <w:rFonts w:ascii="GOST Type AU" w:hAnsi="GOST Type AU"/>
    </w:rPr>
  </w:style>
  <w:style w:type="paragraph" w:styleId="afffb">
    <w:name w:val="annotation subject"/>
    <w:basedOn w:val="afff9"/>
    <w:next w:val="afff9"/>
    <w:link w:val="afffc"/>
    <w:rsid w:val="00072717"/>
    <w:rPr>
      <w:b/>
      <w:bCs/>
    </w:rPr>
  </w:style>
  <w:style w:type="character" w:customStyle="1" w:styleId="afffc">
    <w:name w:val="Тема примечания Знак"/>
    <w:link w:val="afffb"/>
    <w:rsid w:val="00072717"/>
    <w:rPr>
      <w:rFonts w:ascii="GOST Type AU" w:hAnsi="GOST Type AU"/>
      <w:b/>
      <w:bCs/>
    </w:rPr>
  </w:style>
  <w:style w:type="paragraph" w:customStyle="1" w:styleId="afffd">
    <w:name w:val="Штамп по центру"/>
    <w:basedOn w:val="a4"/>
    <w:link w:val="afffe"/>
    <w:rsid w:val="006175E9"/>
    <w:pPr>
      <w:spacing w:line="240" w:lineRule="auto"/>
      <w:ind w:firstLine="0"/>
      <w:jc w:val="center"/>
    </w:pPr>
    <w:rPr>
      <w:rFonts w:ascii="Wingdings" w:hAnsi="Wingdings"/>
      <w:szCs w:val="28"/>
    </w:rPr>
  </w:style>
  <w:style w:type="character" w:customStyle="1" w:styleId="afffe">
    <w:name w:val="Штамп по центру Знак"/>
    <w:link w:val="afffd"/>
    <w:locked/>
    <w:rsid w:val="006175E9"/>
    <w:rPr>
      <w:rFonts w:ascii="Wingdings" w:hAnsi="Wingdings"/>
      <w:sz w:val="24"/>
      <w:szCs w:val="28"/>
    </w:rPr>
  </w:style>
  <w:style w:type="paragraph" w:customStyle="1" w:styleId="msonormal0">
    <w:name w:val="msonormal"/>
    <w:basedOn w:val="a4"/>
    <w:rsid w:val="0054662C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paragraph" w:customStyle="1" w:styleId="xl65">
    <w:name w:val="xl65"/>
    <w:basedOn w:val="a4"/>
    <w:rsid w:val="0054662C"/>
    <w:pPr>
      <w:spacing w:before="100" w:beforeAutospacing="1" w:after="100" w:afterAutospacing="1" w:line="240" w:lineRule="auto"/>
      <w:ind w:firstLine="0"/>
      <w:jc w:val="center"/>
      <w:textAlignment w:val="center"/>
    </w:pPr>
    <w:rPr>
      <w:szCs w:val="24"/>
    </w:rPr>
  </w:style>
  <w:style w:type="paragraph" w:customStyle="1" w:styleId="affff">
    <w:name w:val="Штамп"/>
    <w:basedOn w:val="affff0"/>
    <w:link w:val="affff1"/>
    <w:rsid w:val="00581338"/>
    <w:pPr>
      <w:spacing w:line="240" w:lineRule="auto"/>
      <w:ind w:firstLine="0"/>
      <w:jc w:val="left"/>
    </w:pPr>
    <w:rPr>
      <w:rFonts w:ascii="GOST Type AU" w:hAnsi="GOST Type AU"/>
      <w:bCs/>
      <w:sz w:val="24"/>
      <w:szCs w:val="28"/>
    </w:rPr>
  </w:style>
  <w:style w:type="character" w:customStyle="1" w:styleId="affff1">
    <w:name w:val="Штамп Знак"/>
    <w:link w:val="affff"/>
    <w:rsid w:val="00581338"/>
    <w:rPr>
      <w:rFonts w:ascii="GOST Type AU" w:hAnsi="GOST Type AU"/>
      <w:bCs/>
      <w:sz w:val="24"/>
      <w:szCs w:val="28"/>
    </w:rPr>
  </w:style>
  <w:style w:type="paragraph" w:styleId="affff0">
    <w:name w:val="footnote text"/>
    <w:basedOn w:val="a4"/>
    <w:link w:val="affff2"/>
    <w:rsid w:val="00581338"/>
    <w:rPr>
      <w:sz w:val="20"/>
    </w:rPr>
  </w:style>
  <w:style w:type="character" w:customStyle="1" w:styleId="affff2">
    <w:name w:val="Текст сноски Знак"/>
    <w:link w:val="affff0"/>
    <w:rsid w:val="00581338"/>
    <w:rPr>
      <w:rFonts w:ascii="Wingdings" w:hAnsi="Wingdings"/>
    </w:rPr>
  </w:style>
  <w:style w:type="paragraph" w:customStyle="1" w:styleId="affff3">
    <w:name w:val="Табл.шапка"/>
    <w:basedOn w:val="aff"/>
    <w:link w:val="affff4"/>
    <w:rsid w:val="008A50D4"/>
    <w:pPr>
      <w:jc w:val="center"/>
    </w:pPr>
    <w:rPr>
      <w:b w:val="0"/>
      <w:bCs w:val="0"/>
      <w:sz w:val="22"/>
      <w:szCs w:val="22"/>
    </w:rPr>
  </w:style>
  <w:style w:type="paragraph" w:customStyle="1" w:styleId="affff5">
    <w:name w:val="Табл. текст"/>
    <w:basedOn w:val="affff3"/>
    <w:link w:val="affff6"/>
    <w:rsid w:val="008A50D4"/>
    <w:pPr>
      <w:jc w:val="left"/>
    </w:pPr>
  </w:style>
  <w:style w:type="character" w:customStyle="1" w:styleId="affff4">
    <w:name w:val="Табл.шапка Знак"/>
    <w:link w:val="affff3"/>
    <w:rsid w:val="008A50D4"/>
    <w:rPr>
      <w:rFonts w:ascii="Wingdings" w:hAnsi="Wingdings"/>
      <w:sz w:val="22"/>
      <w:szCs w:val="22"/>
    </w:rPr>
  </w:style>
  <w:style w:type="character" w:customStyle="1" w:styleId="affff6">
    <w:name w:val="Табл. текст Знак"/>
    <w:link w:val="affff5"/>
    <w:rsid w:val="008A50D4"/>
    <w:rPr>
      <w:rFonts w:ascii="Wingdings" w:hAnsi="Wingdings"/>
      <w:sz w:val="22"/>
      <w:szCs w:val="22"/>
    </w:rPr>
  </w:style>
  <w:style w:type="paragraph" w:customStyle="1" w:styleId="affff7">
    <w:name w:val="текст"/>
    <w:link w:val="affff8"/>
    <w:rsid w:val="003D7358"/>
    <w:pPr>
      <w:spacing w:line="276" w:lineRule="auto"/>
      <w:ind w:firstLine="851"/>
      <w:jc w:val="both"/>
    </w:pPr>
    <w:rPr>
      <w:rFonts w:ascii="Wingdings" w:hAnsi="Wingdings"/>
      <w:sz w:val="24"/>
    </w:rPr>
  </w:style>
  <w:style w:type="character" w:customStyle="1" w:styleId="affff8">
    <w:name w:val="текст Знак"/>
    <w:link w:val="affff7"/>
    <w:rsid w:val="003D7358"/>
    <w:rPr>
      <w:rFonts w:ascii="Wingdings" w:hAnsi="Wingdings"/>
      <w:sz w:val="24"/>
    </w:rPr>
  </w:style>
  <w:style w:type="paragraph" w:customStyle="1" w:styleId="a0">
    <w:name w:val="Список (ТЗ)"/>
    <w:basedOn w:val="affff9"/>
    <w:link w:val="affffa"/>
    <w:rsid w:val="00584C6C"/>
    <w:pPr>
      <w:numPr>
        <w:numId w:val="7"/>
      </w:numPr>
      <w:tabs>
        <w:tab w:val="left" w:pos="1134"/>
      </w:tabs>
      <w:spacing w:line="276" w:lineRule="auto"/>
      <w:ind w:left="0" w:firstLine="851"/>
      <w:contextualSpacing/>
    </w:pPr>
    <w:rPr>
      <w:snapToGrid w:val="0"/>
      <w:color w:val="000000"/>
      <w:szCs w:val="24"/>
    </w:rPr>
  </w:style>
  <w:style w:type="character" w:customStyle="1" w:styleId="affffa">
    <w:name w:val="Список (ТЗ) Знак"/>
    <w:link w:val="a0"/>
    <w:rsid w:val="00584C6C"/>
    <w:rPr>
      <w:snapToGrid w:val="0"/>
      <w:color w:val="000000"/>
      <w:sz w:val="24"/>
      <w:szCs w:val="24"/>
    </w:rPr>
  </w:style>
  <w:style w:type="paragraph" w:styleId="affff9">
    <w:name w:val="List Paragraph"/>
    <w:basedOn w:val="a4"/>
    <w:uiPriority w:val="34"/>
    <w:rsid w:val="00584C6C"/>
    <w:pPr>
      <w:ind w:left="708"/>
    </w:pPr>
  </w:style>
  <w:style w:type="paragraph" w:customStyle="1" w:styleId="a2">
    <w:name w:val="перечислен"/>
    <w:basedOn w:val="a4"/>
    <w:link w:val="affffb"/>
    <w:rsid w:val="00C63725"/>
    <w:pPr>
      <w:numPr>
        <w:numId w:val="8"/>
      </w:numPr>
      <w:spacing w:line="276" w:lineRule="auto"/>
      <w:ind w:left="0" w:firstLine="851"/>
    </w:pPr>
    <w:rPr>
      <w:rFonts w:cs="Wingdings"/>
    </w:rPr>
  </w:style>
  <w:style w:type="character" w:customStyle="1" w:styleId="affffb">
    <w:name w:val="перечислен Знак"/>
    <w:link w:val="a2"/>
    <w:rsid w:val="00C63725"/>
    <w:rPr>
      <w:rFonts w:cs="Wingdings"/>
      <w:sz w:val="24"/>
    </w:rPr>
  </w:style>
  <w:style w:type="paragraph" w:customStyle="1" w:styleId="affffc">
    <w:name w:val="Обычный+Ж"/>
    <w:basedOn w:val="a4"/>
    <w:link w:val="affffd"/>
    <w:rsid w:val="00C63725"/>
    <w:pPr>
      <w:spacing w:before="80"/>
    </w:pPr>
    <w:rPr>
      <w:b/>
    </w:rPr>
  </w:style>
  <w:style w:type="character" w:customStyle="1" w:styleId="affffd">
    <w:name w:val="Обычный+Ж Знак"/>
    <w:link w:val="affffc"/>
    <w:rsid w:val="00C63725"/>
    <w:rPr>
      <w:rFonts w:ascii="Wingdings" w:hAnsi="Wingdings"/>
      <w:b/>
      <w:sz w:val="24"/>
    </w:rPr>
  </w:style>
  <w:style w:type="paragraph" w:customStyle="1" w:styleId="TableParagraph">
    <w:name w:val="Table Paragraph"/>
    <w:basedOn w:val="a4"/>
    <w:uiPriority w:val="1"/>
    <w:qFormat/>
    <w:rsid w:val="007366A0"/>
    <w:pPr>
      <w:autoSpaceDE w:val="0"/>
      <w:autoSpaceDN w:val="0"/>
      <w:adjustRightInd w:val="0"/>
      <w:spacing w:line="240" w:lineRule="auto"/>
      <w:ind w:firstLine="0"/>
      <w:jc w:val="left"/>
    </w:pPr>
    <w:rPr>
      <w:szCs w:val="24"/>
      <w:lang w:eastAsia="en-US"/>
    </w:rPr>
  </w:style>
  <w:style w:type="character" w:customStyle="1" w:styleId="Heading3">
    <w:name w:val="Heading #3_"/>
    <w:link w:val="Heading30"/>
    <w:rsid w:val="00872738"/>
    <w:rPr>
      <w:b/>
      <w:bCs/>
      <w:sz w:val="22"/>
      <w:szCs w:val="22"/>
      <w:shd w:val="clear" w:color="auto" w:fill="FFFFFF"/>
    </w:rPr>
  </w:style>
  <w:style w:type="paragraph" w:customStyle="1" w:styleId="Heading30">
    <w:name w:val="Heading #3"/>
    <w:basedOn w:val="a4"/>
    <w:link w:val="Heading3"/>
    <w:rsid w:val="00872738"/>
    <w:pPr>
      <w:widowControl w:val="0"/>
      <w:shd w:val="clear" w:color="auto" w:fill="FFFFFF"/>
      <w:spacing w:after="420" w:line="244" w:lineRule="exact"/>
      <w:ind w:firstLine="0"/>
      <w:outlineLvl w:val="2"/>
    </w:pPr>
    <w:rPr>
      <w:b/>
      <w:bCs/>
      <w:sz w:val="22"/>
      <w:szCs w:val="22"/>
    </w:rPr>
  </w:style>
  <w:style w:type="character" w:customStyle="1" w:styleId="Bodytext2">
    <w:name w:val="Body text (2)_"/>
    <w:link w:val="Bodytext20"/>
    <w:rsid w:val="00872738"/>
    <w:rPr>
      <w:shd w:val="clear" w:color="auto" w:fill="FFFFFF"/>
    </w:rPr>
  </w:style>
  <w:style w:type="paragraph" w:customStyle="1" w:styleId="Bodytext20">
    <w:name w:val="Body text (2)"/>
    <w:basedOn w:val="a4"/>
    <w:link w:val="Bodytext2"/>
    <w:rsid w:val="00872738"/>
    <w:pPr>
      <w:widowControl w:val="0"/>
      <w:shd w:val="clear" w:color="auto" w:fill="FFFFFF"/>
      <w:spacing w:after="3040" w:line="266" w:lineRule="exact"/>
      <w:ind w:hanging="380"/>
    </w:pPr>
    <w:rPr>
      <w:sz w:val="20"/>
    </w:rPr>
  </w:style>
  <w:style w:type="character" w:customStyle="1" w:styleId="Bodytext295pt">
    <w:name w:val="Body text (2) + 9;5 pt"/>
    <w:rsid w:val="001D402D"/>
    <w:rPr>
      <w:rFonts w:ascii="Times New Roman" w:eastAsia="Times New Roman" w:hAnsi="Times New Roman" w:cs="Times New Roman"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paragraph" w:customStyle="1" w:styleId="affffe">
    <w:name w:val="Формула"/>
    <w:basedOn w:val="af0"/>
    <w:next w:val="a4"/>
    <w:uiPriority w:val="1"/>
    <w:rsid w:val="00370F82"/>
    <w:pPr>
      <w:tabs>
        <w:tab w:val="left" w:pos="2552"/>
        <w:tab w:val="center" w:pos="4820"/>
        <w:tab w:val="right" w:pos="9923"/>
      </w:tabs>
      <w:suppressAutoHyphens/>
      <w:spacing w:after="0"/>
      <w:ind w:right="-2" w:firstLine="0"/>
      <w:jc w:val="left"/>
    </w:pPr>
    <w:rPr>
      <w:rFonts w:eastAsia="Cambria Math"/>
      <w:sz w:val="22"/>
    </w:rPr>
  </w:style>
  <w:style w:type="character" w:customStyle="1" w:styleId="aff4">
    <w:name w:val="Таблица Знак"/>
    <w:link w:val="aff3"/>
    <w:rsid w:val="005622E8"/>
    <w:rPr>
      <w:rFonts w:ascii="Wingdings" w:hAnsi="Wingdings"/>
      <w:sz w:val="24"/>
    </w:rPr>
  </w:style>
  <w:style w:type="paragraph" w:customStyle="1" w:styleId="Default">
    <w:name w:val="Default"/>
    <w:rsid w:val="00DC21B6"/>
    <w:pPr>
      <w:autoSpaceDE w:val="0"/>
      <w:autoSpaceDN w:val="0"/>
      <w:adjustRightInd w:val="0"/>
      <w:spacing w:line="360" w:lineRule="auto"/>
      <w:ind w:firstLine="709"/>
      <w:jc w:val="both"/>
    </w:pPr>
    <w:rPr>
      <w:color w:val="000000"/>
      <w:sz w:val="24"/>
      <w:szCs w:val="24"/>
    </w:rPr>
  </w:style>
  <w:style w:type="paragraph" w:customStyle="1" w:styleId="17">
    <w:name w:val="1"/>
    <w:basedOn w:val="a4"/>
    <w:next w:val="aff9"/>
    <w:link w:val="afffff"/>
    <w:qFormat/>
    <w:rsid w:val="00475CB8"/>
    <w:pPr>
      <w:spacing w:line="240" w:lineRule="auto"/>
      <w:ind w:firstLine="851"/>
      <w:jc w:val="center"/>
    </w:pPr>
    <w:rPr>
      <w:sz w:val="28"/>
    </w:rPr>
  </w:style>
  <w:style w:type="character" w:customStyle="1" w:styleId="afffff">
    <w:name w:val="Название Знак"/>
    <w:aliases w:val=" Знак1 Знак"/>
    <w:link w:val="17"/>
    <w:rsid w:val="00475CB8"/>
    <w:rPr>
      <w:sz w:val="28"/>
    </w:rPr>
  </w:style>
  <w:style w:type="paragraph" w:customStyle="1" w:styleId="afffff0">
    <w:name w:val="Текст основной"/>
    <w:basedOn w:val="a4"/>
    <w:rsid w:val="00475CB8"/>
    <w:pPr>
      <w:spacing w:line="312" w:lineRule="auto"/>
      <w:ind w:right="-57" w:firstLine="851"/>
      <w:jc w:val="left"/>
    </w:pPr>
    <w:rPr>
      <w:szCs w:val="24"/>
    </w:rPr>
  </w:style>
  <w:style w:type="character" w:customStyle="1" w:styleId="Lead-inEmphasis">
    <w:name w:val="Lead-in Emphasis"/>
    <w:uiPriority w:val="99"/>
    <w:rsid w:val="00913A1B"/>
    <w:rPr>
      <w:rFonts w:ascii="Wingdings" w:hAnsi="Wingdings"/>
      <w:b/>
      <w:spacing w:val="-4"/>
    </w:rPr>
  </w:style>
  <w:style w:type="paragraph" w:customStyle="1" w:styleId="Style6">
    <w:name w:val="Style6"/>
    <w:basedOn w:val="a4"/>
    <w:uiPriority w:val="99"/>
    <w:rsid w:val="00167BF9"/>
    <w:pPr>
      <w:widowControl w:val="0"/>
      <w:autoSpaceDE w:val="0"/>
      <w:autoSpaceDN w:val="0"/>
      <w:adjustRightInd w:val="0"/>
      <w:spacing w:line="276" w:lineRule="exact"/>
      <w:ind w:firstLine="0"/>
      <w:jc w:val="left"/>
    </w:pPr>
    <w:rPr>
      <w:szCs w:val="24"/>
    </w:rPr>
  </w:style>
  <w:style w:type="character" w:customStyle="1" w:styleId="FontStyle37">
    <w:name w:val="Font Style37"/>
    <w:uiPriority w:val="99"/>
    <w:rsid w:val="00167BF9"/>
    <w:rPr>
      <w:rFonts w:ascii="Times New Roman" w:hAnsi="Times New Roman" w:cs="Times New Roman"/>
      <w:sz w:val="22"/>
      <w:szCs w:val="22"/>
    </w:rPr>
  </w:style>
  <w:style w:type="character" w:customStyle="1" w:styleId="FontStyle38">
    <w:name w:val="Font Style38"/>
    <w:uiPriority w:val="99"/>
    <w:rsid w:val="00462341"/>
    <w:rPr>
      <w:rFonts w:ascii="Times New Roman" w:hAnsi="Times New Roman" w:cs="Times New Roman"/>
      <w:b/>
      <w:bCs/>
      <w:sz w:val="22"/>
      <w:szCs w:val="22"/>
    </w:rPr>
  </w:style>
  <w:style w:type="paragraph" w:styleId="afffff1">
    <w:name w:val="No Spacing"/>
    <w:aliases w:val="Основной"/>
    <w:uiPriority w:val="1"/>
    <w:qFormat/>
    <w:rsid w:val="00961B41"/>
    <w:pPr>
      <w:spacing w:line="360" w:lineRule="auto"/>
      <w:ind w:firstLine="851"/>
      <w:jc w:val="both"/>
    </w:pPr>
    <w:rPr>
      <w:sz w:val="28"/>
    </w:rPr>
  </w:style>
  <w:style w:type="character" w:customStyle="1" w:styleId="ESKDtabletxt">
    <w:name w:val="ESKD_table_txt Знак"/>
    <w:link w:val="ESKDtabletxt0"/>
    <w:locked/>
    <w:rsid w:val="0009417C"/>
    <w:rPr>
      <w:rFonts w:ascii="Arial" w:hAnsi="Arial" w:cs="Arial"/>
      <w:noProof/>
    </w:rPr>
  </w:style>
  <w:style w:type="paragraph" w:customStyle="1" w:styleId="ESKDtabletxt0">
    <w:name w:val="ESKD_table_txt"/>
    <w:basedOn w:val="a4"/>
    <w:link w:val="ESKDtabletxt"/>
    <w:autoRedefine/>
    <w:rsid w:val="0009417C"/>
    <w:pPr>
      <w:spacing w:line="240" w:lineRule="auto"/>
      <w:ind w:firstLine="0"/>
      <w:jc w:val="center"/>
    </w:pPr>
    <w:rPr>
      <w:rFonts w:ascii="Arial" w:hAnsi="Arial" w:cs="Arial"/>
      <w:noProof/>
      <w:sz w:val="20"/>
    </w:rPr>
  </w:style>
  <w:style w:type="character" w:customStyle="1" w:styleId="ESKD">
    <w:name w:val="ESKD Знак"/>
    <w:rsid w:val="00774F19"/>
    <w:rPr>
      <w:sz w:val="28"/>
      <w:szCs w:val="28"/>
      <w:lang w:val="ru-RU" w:eastAsia="ru-RU" w:bidi="ar-SA"/>
    </w:rPr>
  </w:style>
  <w:style w:type="character" w:styleId="afffff2">
    <w:name w:val="Strong"/>
    <w:basedOn w:val="a6"/>
    <w:uiPriority w:val="22"/>
    <w:qFormat/>
    <w:rsid w:val="00776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90110">
      <w:bodyDiv w:val="1"/>
      <w:marLeft w:val="0"/>
      <w:marRight w:val="0"/>
      <w:marTop w:val="204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064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90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60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9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1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8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99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2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CasperMG\Application%20Data\Microsoft\&#1064;&#1072;&#1073;&#1083;&#1086;&#1085;&#1099;\&#1058;&#1056;&#105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A8A49-2809-4BF3-ABBB-9B0620B9D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ТРП</Template>
  <TotalTime>1</TotalTime>
  <Pages>33</Pages>
  <Words>4151</Words>
  <Characters>23661</Characters>
  <Application>Microsoft Office Word</Application>
  <DocSecurity>0</DocSecurity>
  <Lines>197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27757</CharactersWithSpaces>
  <SharedDoc>false</SharedDoc>
  <HLinks>
    <vt:vector size="228" baseType="variant">
      <vt:variant>
        <vt:i4>1572919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_Toc181778085</vt:lpwstr>
      </vt:variant>
      <vt:variant>
        <vt:i4>1572919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_Toc181778084</vt:lpwstr>
      </vt:variant>
      <vt:variant>
        <vt:i4>1572919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_Toc181778083</vt:lpwstr>
      </vt:variant>
      <vt:variant>
        <vt:i4>1572919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_Toc181778082</vt:lpwstr>
      </vt:variant>
      <vt:variant>
        <vt:i4>1572919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_Toc181778081</vt:lpwstr>
      </vt:variant>
      <vt:variant>
        <vt:i4>1572919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_Toc181778080</vt:lpwstr>
      </vt:variant>
      <vt:variant>
        <vt:i4>1507383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_Toc181778079</vt:lpwstr>
      </vt:variant>
      <vt:variant>
        <vt:i4>1507383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_Toc181778078</vt:lpwstr>
      </vt:variant>
      <vt:variant>
        <vt:i4>1507383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_Toc181778077</vt:lpwstr>
      </vt:variant>
      <vt:variant>
        <vt:i4>1507383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_Toc181778076</vt:lpwstr>
      </vt:variant>
      <vt:variant>
        <vt:i4>1507383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_Toc181778075</vt:lpwstr>
      </vt:variant>
      <vt:variant>
        <vt:i4>1507383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_Toc181778074</vt:lpwstr>
      </vt:variant>
      <vt:variant>
        <vt:i4>1507383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_Toc181778073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_Toc181778072</vt:lpwstr>
      </vt:variant>
      <vt:variant>
        <vt:i4>1507383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_Toc181778071</vt:lpwstr>
      </vt:variant>
      <vt:variant>
        <vt:i4>1507383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_Toc181778070</vt:lpwstr>
      </vt:variant>
      <vt:variant>
        <vt:i4>1441847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_Toc181778069</vt:lpwstr>
      </vt:variant>
      <vt:variant>
        <vt:i4>1441847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_Toc181778068</vt:lpwstr>
      </vt:variant>
      <vt:variant>
        <vt:i4>1441847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_Toc181778067</vt:lpwstr>
      </vt:variant>
      <vt:variant>
        <vt:i4>1441847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_Toc181778066</vt:lpwstr>
      </vt:variant>
      <vt:variant>
        <vt:i4>1441847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_Toc181778065</vt:lpwstr>
      </vt:variant>
      <vt:variant>
        <vt:i4>1441847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_Toc181778064</vt:lpwstr>
      </vt:variant>
      <vt:variant>
        <vt:i4>1441847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_Toc181778063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_Toc181778062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_Toc181778061</vt:lpwstr>
      </vt:variant>
      <vt:variant>
        <vt:i4>1441847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_Toc181778060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_Toc181778059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_Toc181778058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_Toc181778057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_Toc181778056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_Toc181778055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_Toc181778054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_Toc181778053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_Toc181778052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_Toc181778051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_Toc181778050</vt:lpwstr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_Toc181778049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_Toc181778048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2023-04-14T07:55:00Z</cp:lastPrinted>
  <dcterms:created xsi:type="dcterms:W3CDTF">2024-12-28T19:40:00Z</dcterms:created>
  <dcterms:modified xsi:type="dcterms:W3CDTF">2024-12-28T19:40:00Z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ХХХ.ПЗ</vt:lpwstr>
  </property>
  <property fmtid="{D5CDD505-2E9C-101B-9397-08002B2CF9AE}" pid="3" name="MSIP_Label_2988f0a4-524a-45f2-829d-417725fa4957_Enabled">
    <vt:lpwstr>true</vt:lpwstr>
  </property>
  <property fmtid="{D5CDD505-2E9C-101B-9397-08002B2CF9AE}" pid="4" name="MSIP_Label_2988f0a4-524a-45f2-829d-417725fa4957_SetDate">
    <vt:lpwstr>2021-10-25T15:40:51Z</vt:lpwstr>
  </property>
  <property fmtid="{D5CDD505-2E9C-101B-9397-08002B2CF9AE}" pid="5" name="MSIP_Label_2988f0a4-524a-45f2-829d-417725fa4957_Method">
    <vt:lpwstr>Privileged</vt:lpwstr>
  </property>
  <property fmtid="{D5CDD505-2E9C-101B-9397-08002B2CF9AE}" pid="6" name="MSIP_Label_2988f0a4-524a-45f2-829d-417725fa4957_Name">
    <vt:lpwstr>2988f0a4-524a-45f2-829d-417725fa4957</vt:lpwstr>
  </property>
  <property fmtid="{D5CDD505-2E9C-101B-9397-08002B2CF9AE}" pid="7" name="MSIP_Label_2988f0a4-524a-45f2-829d-417725fa4957_SiteId">
    <vt:lpwstr>52daf2a9-3b73-4da4-ac6a-3f81adc92b7e</vt:lpwstr>
  </property>
  <property fmtid="{D5CDD505-2E9C-101B-9397-08002B2CF9AE}" pid="8" name="MSIP_Label_2988f0a4-524a-45f2-829d-417725fa4957_ActionId">
    <vt:lpwstr>cdac47c8-02b5-4f25-bd73-85551e3a7840</vt:lpwstr>
  </property>
  <property fmtid="{D5CDD505-2E9C-101B-9397-08002B2CF9AE}" pid="9" name="MSIP_Label_2988f0a4-524a-45f2-829d-417725fa4957_ContentBits">
    <vt:lpwstr>0</vt:lpwstr>
  </property>
</Properties>
</file>